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57CD8" w14:textId="0E855009" w:rsidR="004D13F3" w:rsidRPr="00C51368" w:rsidRDefault="0079503F" w:rsidP="00572AAC">
      <w:pPr>
        <w:pStyle w:val="a8"/>
        <w:sectPr w:rsidR="004D13F3" w:rsidRPr="00C51368" w:rsidSect="00F84AEE">
          <w:footerReference w:type="even" r:id="rId8"/>
          <w:footerReference w:type="default" r:id="rId9"/>
          <w:type w:val="oddPage"/>
          <w:pgSz w:w="11906" w:h="16838" w:code="9"/>
          <w:pgMar w:top="2268" w:right="1247" w:bottom="1985" w:left="1247" w:header="851" w:footer="567" w:gutter="0"/>
          <w:pgNumType w:fmt="lowerRoman" w:start="1"/>
          <w:cols w:space="425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50C6073" wp14:editId="31966F3A">
                <wp:simplePos x="0" y="0"/>
                <wp:positionH relativeFrom="page">
                  <wp:posOffset>791845</wp:posOffset>
                </wp:positionH>
                <wp:positionV relativeFrom="page">
                  <wp:posOffset>3589020</wp:posOffset>
                </wp:positionV>
                <wp:extent cx="6000750" cy="2880360"/>
                <wp:effectExtent l="0" t="0" r="0" b="0"/>
                <wp:wrapNone/>
                <wp:docPr id="7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288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3F920B" w14:textId="0226B2BD" w:rsidR="00927FD4" w:rsidRPr="009060F1" w:rsidRDefault="00B24AED">
                            <w:pPr>
                              <w:pStyle w:val="ad"/>
                              <w:spacing w:before="192" w:after="32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NPC(N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₂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PurgeController)</w:t>
                            </w:r>
                            <w:r w:rsidR="00927FD4" w:rsidRPr="009060F1"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ONLINE</w:t>
                            </w:r>
                          </w:p>
                          <w:p w14:paraId="35D27262" w14:textId="77777777" w:rsidR="00927FD4" w:rsidRDefault="00927FD4" w:rsidP="009060F1">
                            <w:pPr>
                              <w:pStyle w:val="a8"/>
                              <w:spacing w:before="48" w:after="16"/>
                              <w:jc w:val="center"/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</w:rPr>
                            </w:pPr>
                            <w:r w:rsidRPr="009060F1"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</w:rPr>
                              <w:t>COMMUNICATIONS</w:t>
                            </w:r>
                            <w:r w:rsidRPr="009060F1">
                              <w:rPr>
                                <w:rFonts w:ascii="Arial" w:hAnsi="Arial" w:cs="Arial" w:hint="eastAsia"/>
                                <w:b/>
                                <w:sz w:val="48"/>
                                <w:szCs w:val="48"/>
                              </w:rPr>
                              <w:t xml:space="preserve"> S</w:t>
                            </w:r>
                            <w:r w:rsidRPr="009060F1"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</w:rPr>
                              <w:t>PECIFICATIONS</w:t>
                            </w:r>
                          </w:p>
                          <w:p w14:paraId="38784C1F" w14:textId="376D288D" w:rsidR="00927FD4" w:rsidRPr="00F84AEE" w:rsidRDefault="00927FD4" w:rsidP="00F84AEE">
                            <w:pPr>
                              <w:pStyle w:val="a8"/>
                              <w:spacing w:before="48" w:after="16"/>
                              <w:jc w:val="center"/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</w:rPr>
                            </w:pPr>
                          </w:p>
                          <w:p w14:paraId="7A0D0D50" w14:textId="69DE169A" w:rsidR="00927FD4" w:rsidRDefault="00927FD4">
                            <w:pPr>
                              <w:pStyle w:val="ab"/>
                              <w:spacing w:before="48" w:after="16"/>
                            </w:pPr>
                            <w:r>
                              <w:rPr>
                                <w:rFonts w:hint="eastAsia"/>
                              </w:rPr>
                              <w:t xml:space="preserve">Version </w:t>
                            </w:r>
                            <w:fldSimple w:instr=" DOCPROPERTY  Version  \* MERGEFORMAT ">
                              <w:r>
                                <w:t>1.0</w:t>
                              </w:r>
                            </w:fldSimple>
                            <w:r>
                              <w:t>.</w:t>
                            </w:r>
                            <w:fldSimple w:instr=" DOCPROPERTY  Release  \* MERGEFORMAT ">
                              <w:r w:rsidR="00E76736">
                                <w:t>0</w:t>
                              </w:r>
                            </w:fldSimple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0C607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62.35pt;margin-top:282.6pt;width:472.5pt;height:226.8pt;z-index: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" stroked="f">
                <v:textbox>
                  <w:txbxContent>
                    <w:p w14:paraId="243F920B" w14:textId="0226B2BD" w:rsidR="00927FD4" w:rsidRPr="009060F1" w:rsidRDefault="00B24AED">
                      <w:pPr>
                        <w:pStyle w:val="ad"/>
                        <w:spacing w:before="192" w:after="32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sz w:val="48"/>
                          <w:szCs w:val="48"/>
                        </w:rPr>
                        <w:t>NPC(N</w:t>
                      </w:r>
                      <w:r>
                        <w:rPr>
                          <w:rFonts w:hint="eastAsia"/>
                          <w:sz w:val="48"/>
                          <w:szCs w:val="48"/>
                        </w:rPr>
                        <w:t>₂</w:t>
                      </w:r>
                      <w:proofErr w:type="spellStart"/>
                      <w:r>
                        <w:rPr>
                          <w:rFonts w:hint="eastAsia"/>
                          <w:sz w:val="48"/>
                          <w:szCs w:val="48"/>
                        </w:rPr>
                        <w:t>PurgeController</w:t>
                      </w:r>
                      <w:proofErr w:type="spellEnd"/>
                      <w:r>
                        <w:rPr>
                          <w:rFonts w:hint="eastAsia"/>
                          <w:sz w:val="48"/>
                          <w:szCs w:val="48"/>
                        </w:rPr>
                        <w:t>)</w:t>
                      </w:r>
                      <w:r w:rsidR="00927FD4" w:rsidRPr="009060F1">
                        <w:rPr>
                          <w:rFonts w:hint="eastAsia"/>
                          <w:sz w:val="48"/>
                          <w:szCs w:val="48"/>
                        </w:rPr>
                        <w:t>ONLINE</w:t>
                      </w:r>
                    </w:p>
                    <w:p w14:paraId="35D27262" w14:textId="77777777" w:rsidR="00927FD4" w:rsidRDefault="00927FD4" w:rsidP="009060F1">
                      <w:pPr>
                        <w:pStyle w:val="a8"/>
                        <w:spacing w:before="48" w:after="16"/>
                        <w:jc w:val="center"/>
                        <w:rPr>
                          <w:rFonts w:ascii="Arial" w:hAnsi="Arial" w:cs="Arial"/>
                          <w:b/>
                          <w:sz w:val="48"/>
                          <w:szCs w:val="48"/>
                        </w:rPr>
                      </w:pPr>
                      <w:r w:rsidRPr="009060F1">
                        <w:rPr>
                          <w:rFonts w:ascii="Arial" w:hAnsi="Arial" w:cs="Arial"/>
                          <w:b/>
                          <w:sz w:val="48"/>
                          <w:szCs w:val="48"/>
                        </w:rPr>
                        <w:t>COMMUNICATIONS</w:t>
                      </w:r>
                      <w:r w:rsidRPr="009060F1">
                        <w:rPr>
                          <w:rFonts w:ascii="Arial" w:hAnsi="Arial" w:cs="Arial" w:hint="eastAsia"/>
                          <w:b/>
                          <w:sz w:val="48"/>
                          <w:szCs w:val="48"/>
                        </w:rPr>
                        <w:t xml:space="preserve"> S</w:t>
                      </w:r>
                      <w:r w:rsidRPr="009060F1">
                        <w:rPr>
                          <w:rFonts w:ascii="Arial" w:hAnsi="Arial" w:cs="Arial"/>
                          <w:b/>
                          <w:sz w:val="48"/>
                          <w:szCs w:val="48"/>
                        </w:rPr>
                        <w:t>PECIFICATIONS</w:t>
                      </w:r>
                    </w:p>
                    <w:p w14:paraId="38784C1F" w14:textId="376D288D" w:rsidR="00927FD4" w:rsidRPr="00F84AEE" w:rsidRDefault="00927FD4" w:rsidP="00F84AEE">
                      <w:pPr>
                        <w:pStyle w:val="a8"/>
                        <w:spacing w:before="48" w:after="16"/>
                        <w:jc w:val="center"/>
                        <w:rPr>
                          <w:rFonts w:ascii="Arial" w:hAnsi="Arial" w:cs="Arial"/>
                          <w:b/>
                          <w:sz w:val="48"/>
                          <w:szCs w:val="48"/>
                        </w:rPr>
                      </w:pPr>
                    </w:p>
                    <w:p w14:paraId="7A0D0D50" w14:textId="69DE169A" w:rsidR="00927FD4" w:rsidRDefault="00927FD4">
                      <w:pPr>
                        <w:pStyle w:val="ab"/>
                        <w:spacing w:before="48" w:after="16"/>
                      </w:pPr>
                      <w:r>
                        <w:rPr>
                          <w:rFonts w:hint="eastAsia"/>
                        </w:rPr>
                        <w:t xml:space="preserve">Version </w:t>
                      </w:r>
                      <w:fldSimple w:instr=" DOCPROPERTY  Version  \* MERGEFORMAT ">
                        <w:r>
                          <w:t>1.0</w:t>
                        </w:r>
                      </w:fldSimple>
                      <w:r>
                        <w:t>.</w:t>
                      </w:r>
                      <w:fldSimple w:instr=" DOCPROPERTY  Release  \* MERGEFORMAT ">
                        <w:r w:rsidR="00E76736">
                          <w:t>0</w:t>
                        </w:r>
                      </w:fldSimple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0" allowOverlap="1" wp14:anchorId="342992B2" wp14:editId="7335C627">
                <wp:simplePos x="0" y="0"/>
                <wp:positionH relativeFrom="page">
                  <wp:posOffset>791845</wp:posOffset>
                </wp:positionH>
                <wp:positionV relativeFrom="page">
                  <wp:posOffset>8298815</wp:posOffset>
                </wp:positionV>
                <wp:extent cx="6000750" cy="914400"/>
                <wp:effectExtent l="1270" t="2540" r="0" b="0"/>
                <wp:wrapNone/>
                <wp:docPr id="7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EAEA8E" w14:textId="77777777" w:rsidR="00927FD4" w:rsidRDefault="00927FD4" w:rsidP="006A7ADC">
                            <w:pPr>
                              <w:pStyle w:val="ac"/>
                              <w:tabs>
                                <w:tab w:val="clear" w:pos="1575"/>
                              </w:tabs>
                              <w:spacing w:before="48" w:after="16"/>
                            </w:pPr>
                          </w:p>
                          <w:p w14:paraId="25352D8B" w14:textId="496575FC" w:rsidR="00927FD4" w:rsidRDefault="00927FD4">
                            <w:pPr>
                              <w:pStyle w:val="ac"/>
                              <w:tabs>
                                <w:tab w:val="clear" w:pos="1575"/>
                                <w:tab w:val="left" w:pos="1260"/>
                              </w:tabs>
                              <w:spacing w:before="48" w:after="16"/>
                              <w:rPr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Date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fldChar w:fldCharType="begin"/>
                            </w:r>
                            <w:r>
                              <w:instrText xml:space="preserve"> SAVEDATE \@ "MMMM d, yyyy" \* MERGEFORMAT </w:instrText>
                            </w:r>
                            <w:r>
                              <w:fldChar w:fldCharType="separate"/>
                            </w:r>
                            <w:r w:rsidR="007B7D8A">
                              <w:rPr>
                                <w:noProof/>
                              </w:rPr>
                              <w:t>September 11, 2024</w:t>
                            </w:r>
                            <w:r>
                              <w:fldChar w:fldCharType="end"/>
                            </w:r>
                          </w:p>
                          <w:p w14:paraId="0420ECD1" w14:textId="4F53498A" w:rsidR="00927FD4" w:rsidRDefault="00927FD4">
                            <w:pPr>
                              <w:pStyle w:val="ac"/>
                              <w:tabs>
                                <w:tab w:val="clear" w:pos="1575"/>
                                <w:tab w:val="left" w:pos="1260"/>
                              </w:tabs>
                              <w:spacing w:before="48" w:after="16"/>
                            </w:pPr>
                            <w:r>
                              <w:rPr>
                                <w:rFonts w:hint="eastAsia"/>
                              </w:rPr>
                              <w:t>Serial No.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fldSimple w:instr=" DOCPROPERTY  Release  \* MERGEFORMAT ">
                              <w:r w:rsidR="00E76736">
                                <w:t>0</w:t>
                              </w:r>
                            </w:fldSimple>
                          </w:p>
                          <w:p w14:paraId="7E29ADB1" w14:textId="77777777" w:rsidR="00927FD4" w:rsidRDefault="00927FD4">
                            <w:pPr>
                              <w:spacing w:before="48" w:after="1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2992B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left:0;text-align:left;margin-left:62.35pt;margin-top:653.45pt;width:472.5pt;height:1in;z-index: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" o:allowincell="f" stroked="f">
                <v:textbox>
                  <w:txbxContent>
                    <w:p w14:paraId="4EEAEA8E" w14:textId="77777777" w:rsidR="00927FD4" w:rsidRDefault="00927FD4" w:rsidP="006A7ADC">
                      <w:pPr>
                        <w:pStyle w:val="ac"/>
                        <w:tabs>
                          <w:tab w:val="clear" w:pos="1575"/>
                        </w:tabs>
                        <w:spacing w:before="48" w:after="16"/>
                      </w:pPr>
                    </w:p>
                    <w:p w14:paraId="25352D8B" w14:textId="496575FC" w:rsidR="00927FD4" w:rsidRDefault="00927FD4">
                      <w:pPr>
                        <w:pStyle w:val="ac"/>
                        <w:tabs>
                          <w:tab w:val="clear" w:pos="1575"/>
                          <w:tab w:val="left" w:pos="1260"/>
                        </w:tabs>
                        <w:spacing w:before="48" w:after="16"/>
                        <w:rPr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Date</w:t>
                      </w:r>
                      <w:r>
                        <w:rPr>
                          <w:rFonts w:hint="eastAsia"/>
                        </w:rPr>
                        <w:tab/>
                      </w:r>
                      <w:r>
                        <w:fldChar w:fldCharType="begin"/>
                      </w:r>
                      <w:r>
                        <w:instrText xml:space="preserve"> SAVEDATE \@ "MMMM d, yyyy" \* MERGEFORMAT </w:instrText>
                      </w:r>
                      <w:r>
                        <w:fldChar w:fldCharType="separate"/>
                      </w:r>
                      <w:r w:rsidR="007B7D8A">
                        <w:rPr>
                          <w:noProof/>
                        </w:rPr>
                        <w:t>September 11, 2024</w:t>
                      </w:r>
                      <w:r>
                        <w:fldChar w:fldCharType="end"/>
                      </w:r>
                    </w:p>
                    <w:p w14:paraId="0420ECD1" w14:textId="4F53498A" w:rsidR="00927FD4" w:rsidRDefault="00927FD4">
                      <w:pPr>
                        <w:pStyle w:val="ac"/>
                        <w:tabs>
                          <w:tab w:val="clear" w:pos="1575"/>
                          <w:tab w:val="left" w:pos="1260"/>
                        </w:tabs>
                        <w:spacing w:before="48" w:after="16"/>
                      </w:pPr>
                      <w:r>
                        <w:rPr>
                          <w:rFonts w:hint="eastAsia"/>
                        </w:rPr>
                        <w:t>Serial No.</w:t>
                      </w:r>
                      <w:r>
                        <w:rPr>
                          <w:rFonts w:hint="eastAsia"/>
                        </w:rPr>
                        <w:tab/>
                      </w:r>
                      <w:fldSimple w:instr=" DOCPROPERTY  Release  \* MERGEFORMAT ">
                        <w:r w:rsidR="00E76736">
                          <w:t>0</w:t>
                        </w:r>
                      </w:fldSimple>
                    </w:p>
                    <w:p w14:paraId="7E29ADB1" w14:textId="77777777" w:rsidR="00927FD4" w:rsidRDefault="00927FD4">
                      <w:pPr>
                        <w:spacing w:before="48" w:after="16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01920" behindDoc="0" locked="0" layoutInCell="1" allowOverlap="1" wp14:anchorId="66AE5A7C" wp14:editId="70FFCE4F">
            <wp:simplePos x="0" y="0"/>
            <wp:positionH relativeFrom="column">
              <wp:posOffset>-66675</wp:posOffset>
            </wp:positionH>
            <wp:positionV relativeFrom="paragraph">
              <wp:posOffset>1323975</wp:posOffset>
            </wp:positionV>
            <wp:extent cx="1981200" cy="619125"/>
            <wp:effectExtent l="0" t="0" r="0" b="0"/>
            <wp:wrapNone/>
            <wp:docPr id="77" name="図 5" descr="daifuku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ifukuc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326CA" w14:textId="77777777" w:rsidR="004D13F3" w:rsidRDefault="004D13F3" w:rsidP="00267AA2">
      <w:pPr>
        <w:pStyle w:val="af0"/>
        <w:outlineLvl w:val="0"/>
      </w:pPr>
      <w:r>
        <w:rPr>
          <w:rFonts w:hint="eastAsia"/>
        </w:rPr>
        <w:lastRenderedPageBreak/>
        <w:t>Contents</w:t>
      </w:r>
      <w:r>
        <w:rPr>
          <w:rFonts w:hint="eastAsia"/>
        </w:rPr>
        <w:tab/>
      </w:r>
    </w:p>
    <w:p w14:paraId="67C60755" w14:textId="27423C30" w:rsidR="00F84AEE" w:rsidRDefault="004D13F3">
      <w:pPr>
        <w:pStyle w:val="51"/>
        <w:ind w:left="29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TOC \o "1-5" \h \z </w:instrText>
      </w:r>
      <w:r>
        <w:fldChar w:fldCharType="separate"/>
      </w:r>
      <w:hyperlink w:anchor="_Toc176784150" w:history="1">
        <w:r w:rsidR="00F84AEE" w:rsidRPr="00DB483E">
          <w:rPr>
            <w:rStyle w:val="af1"/>
          </w:rPr>
          <w:t>List of Tables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_Toc176784150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iv</w:t>
        </w:r>
        <w:r w:rsidR="00F84AEE">
          <w:rPr>
            <w:webHidden/>
          </w:rPr>
          <w:fldChar w:fldCharType="end"/>
        </w:r>
      </w:hyperlink>
    </w:p>
    <w:p w14:paraId="33143C8B" w14:textId="0206447E" w:rsidR="00F84AEE" w:rsidRDefault="00000000">
      <w:pPr>
        <w:pStyle w:val="10"/>
        <w:ind w:left="1300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76784151" w:history="1">
        <w:r w:rsidR="00F84AEE" w:rsidRPr="00DB483E">
          <w:rPr>
            <w:rStyle w:val="af1"/>
          </w:rPr>
          <w:t>1</w:t>
        </w:r>
        <w:r w:rsidR="00F84AEE">
          <w:rPr>
            <w:rFonts w:asciiTheme="minorHAnsi" w:eastAsiaTheme="minorEastAsia" w:hAnsiTheme="minorHAnsi" w:cstheme="minorBidi"/>
            <w:b w:val="0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INTRODUCTION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_Toc176784151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5</w:t>
        </w:r>
        <w:r w:rsidR="00F84AEE">
          <w:rPr>
            <w:webHidden/>
          </w:rPr>
          <w:fldChar w:fldCharType="end"/>
        </w:r>
      </w:hyperlink>
    </w:p>
    <w:p w14:paraId="2A637338" w14:textId="1AC83774" w:rsidR="00F84AEE" w:rsidRDefault="00000000">
      <w:pPr>
        <w:pStyle w:val="20"/>
        <w:ind w:left="17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52" w:history="1">
        <w:r w:rsidR="00F84AEE" w:rsidRPr="00DB483E">
          <w:rPr>
            <w:rStyle w:val="af1"/>
          </w:rPr>
          <w:t>1.1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Purpose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_Toc176784152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5</w:t>
        </w:r>
        <w:r w:rsidR="00F84AEE">
          <w:rPr>
            <w:webHidden/>
          </w:rPr>
          <w:fldChar w:fldCharType="end"/>
        </w:r>
      </w:hyperlink>
    </w:p>
    <w:p w14:paraId="4447F333" w14:textId="62C0B6C2" w:rsidR="00F84AEE" w:rsidRDefault="00000000">
      <w:pPr>
        <w:pStyle w:val="20"/>
        <w:ind w:left="17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53" w:history="1">
        <w:r w:rsidR="00F84AEE" w:rsidRPr="00DB483E">
          <w:rPr>
            <w:rStyle w:val="af1"/>
          </w:rPr>
          <w:t>1.2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Referenced Documentation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_Toc176784153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5</w:t>
        </w:r>
        <w:r w:rsidR="00F84AEE">
          <w:rPr>
            <w:webHidden/>
          </w:rPr>
          <w:fldChar w:fldCharType="end"/>
        </w:r>
      </w:hyperlink>
    </w:p>
    <w:p w14:paraId="1749CCC9" w14:textId="09DDAD95" w:rsidR="00F84AEE" w:rsidRDefault="00000000">
      <w:pPr>
        <w:pStyle w:val="10"/>
        <w:ind w:left="1300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76784154" w:history="1">
        <w:r w:rsidR="00F84AEE" w:rsidRPr="00DB483E">
          <w:rPr>
            <w:rStyle w:val="af1"/>
          </w:rPr>
          <w:t>2</w:t>
        </w:r>
        <w:r w:rsidR="00F84AEE">
          <w:rPr>
            <w:rFonts w:asciiTheme="minorHAnsi" w:eastAsiaTheme="minorEastAsia" w:hAnsiTheme="minorHAnsi" w:cstheme="minorBidi"/>
            <w:b w:val="0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CONFORMANCE TO  SEMI STANDARD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_Toc176784154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6</w:t>
        </w:r>
        <w:r w:rsidR="00F84AEE">
          <w:rPr>
            <w:webHidden/>
          </w:rPr>
          <w:fldChar w:fldCharType="end"/>
        </w:r>
      </w:hyperlink>
    </w:p>
    <w:p w14:paraId="05420C05" w14:textId="6F4C02FD" w:rsidR="00F84AEE" w:rsidRDefault="00000000">
      <w:pPr>
        <w:pStyle w:val="20"/>
        <w:ind w:left="17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55" w:history="1">
        <w:r w:rsidR="00F84AEE" w:rsidRPr="00DB483E">
          <w:rPr>
            <w:rStyle w:val="af1"/>
          </w:rPr>
          <w:t>2.1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SECS Communication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_Toc176784155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6</w:t>
        </w:r>
        <w:r w:rsidR="00F84AEE">
          <w:rPr>
            <w:webHidden/>
          </w:rPr>
          <w:fldChar w:fldCharType="end"/>
        </w:r>
      </w:hyperlink>
    </w:p>
    <w:p w14:paraId="51D3DCDA" w14:textId="509FBE90" w:rsidR="00F84AEE" w:rsidRDefault="00000000">
      <w:pPr>
        <w:pStyle w:val="20"/>
        <w:ind w:left="17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56" w:history="1">
        <w:r w:rsidR="00F84AEE" w:rsidRPr="00DB483E">
          <w:rPr>
            <w:rStyle w:val="af1"/>
          </w:rPr>
          <w:t>2.2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Equipment Model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_Toc176784156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7</w:t>
        </w:r>
        <w:r w:rsidR="00F84AEE">
          <w:rPr>
            <w:webHidden/>
          </w:rPr>
          <w:fldChar w:fldCharType="end"/>
        </w:r>
      </w:hyperlink>
    </w:p>
    <w:p w14:paraId="47CC8A83" w14:textId="31CC13C8" w:rsidR="00F84AEE" w:rsidRDefault="00000000">
      <w:pPr>
        <w:pStyle w:val="31"/>
        <w:ind w:left="20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57" w:history="1">
        <w:r w:rsidR="00F84AEE" w:rsidRPr="00DB483E">
          <w:rPr>
            <w:rStyle w:val="af1"/>
          </w:rPr>
          <w:t>2.2.1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State Model List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_Toc176784157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8</w:t>
        </w:r>
        <w:r w:rsidR="00F84AEE">
          <w:rPr>
            <w:webHidden/>
          </w:rPr>
          <w:fldChar w:fldCharType="end"/>
        </w:r>
      </w:hyperlink>
    </w:p>
    <w:p w14:paraId="0CEA8BF9" w14:textId="21C1BE05" w:rsidR="00F84AEE" w:rsidRDefault="00000000">
      <w:pPr>
        <w:pStyle w:val="10"/>
        <w:ind w:left="1300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76784158" w:history="1">
        <w:r w:rsidR="00F84AEE" w:rsidRPr="00DB483E">
          <w:rPr>
            <w:rStyle w:val="af1"/>
          </w:rPr>
          <w:t>3</w:t>
        </w:r>
        <w:r w:rsidR="00F84AEE">
          <w:rPr>
            <w:rFonts w:asciiTheme="minorHAnsi" w:eastAsiaTheme="minorEastAsia" w:hAnsiTheme="minorHAnsi" w:cstheme="minorBidi"/>
            <w:b w:val="0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DATA ITEMS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_Toc176784158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9</w:t>
        </w:r>
        <w:r w:rsidR="00F84AEE">
          <w:rPr>
            <w:webHidden/>
          </w:rPr>
          <w:fldChar w:fldCharType="end"/>
        </w:r>
      </w:hyperlink>
    </w:p>
    <w:p w14:paraId="1D0894C5" w14:textId="47DE0157" w:rsidR="00F84AEE" w:rsidRDefault="00000000">
      <w:pPr>
        <w:pStyle w:val="20"/>
        <w:ind w:left="17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59" w:history="1">
        <w:r w:rsidR="00F84AEE" w:rsidRPr="00DB483E">
          <w:rPr>
            <w:rStyle w:val="af1"/>
          </w:rPr>
          <w:t>3.1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SECS Data Items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_Toc176784159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10</w:t>
        </w:r>
        <w:r w:rsidR="00F84AEE">
          <w:rPr>
            <w:webHidden/>
          </w:rPr>
          <w:fldChar w:fldCharType="end"/>
        </w:r>
      </w:hyperlink>
    </w:p>
    <w:p w14:paraId="6D3FFDB7" w14:textId="6482733B" w:rsidR="00F84AEE" w:rsidRDefault="00000000">
      <w:pPr>
        <w:pStyle w:val="20"/>
        <w:ind w:left="17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60" w:history="1">
        <w:r w:rsidR="00F84AEE" w:rsidRPr="00DB483E">
          <w:rPr>
            <w:rStyle w:val="af1"/>
          </w:rPr>
          <w:t>3.2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Table of Variables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_Toc176784160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14</w:t>
        </w:r>
        <w:r w:rsidR="00F84AEE">
          <w:rPr>
            <w:webHidden/>
          </w:rPr>
          <w:fldChar w:fldCharType="end"/>
        </w:r>
      </w:hyperlink>
    </w:p>
    <w:p w14:paraId="4AF53F81" w14:textId="77357319" w:rsidR="00F84AEE" w:rsidRDefault="00000000">
      <w:pPr>
        <w:pStyle w:val="31"/>
        <w:ind w:left="20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61" w:history="1">
        <w:r w:rsidR="00F84AEE" w:rsidRPr="00DB483E">
          <w:rPr>
            <w:rStyle w:val="af1"/>
          </w:rPr>
          <w:t>3.2.1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VID Numbering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_Toc176784161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14</w:t>
        </w:r>
        <w:r w:rsidR="00F84AEE">
          <w:rPr>
            <w:webHidden/>
          </w:rPr>
          <w:fldChar w:fldCharType="end"/>
        </w:r>
      </w:hyperlink>
    </w:p>
    <w:p w14:paraId="3D92129A" w14:textId="4B9E41D3" w:rsidR="00F84AEE" w:rsidRDefault="00000000">
      <w:pPr>
        <w:pStyle w:val="31"/>
        <w:ind w:left="20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62" w:history="1">
        <w:r w:rsidR="00F84AEE" w:rsidRPr="00DB483E">
          <w:rPr>
            <w:rStyle w:val="af1"/>
          </w:rPr>
          <w:t>3.2.2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NPC variables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_Toc176784162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14</w:t>
        </w:r>
        <w:r w:rsidR="00F84AEE">
          <w:rPr>
            <w:webHidden/>
          </w:rPr>
          <w:fldChar w:fldCharType="end"/>
        </w:r>
      </w:hyperlink>
    </w:p>
    <w:p w14:paraId="27E07683" w14:textId="0AECC8F5" w:rsidR="00F84AEE" w:rsidRDefault="00000000">
      <w:pPr>
        <w:pStyle w:val="10"/>
        <w:ind w:left="1300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76784163" w:history="1">
        <w:r w:rsidR="00F84AEE" w:rsidRPr="00DB483E">
          <w:rPr>
            <w:rStyle w:val="af1"/>
          </w:rPr>
          <w:t>4</w:t>
        </w:r>
        <w:r w:rsidR="00F84AEE">
          <w:rPr>
            <w:rFonts w:asciiTheme="minorHAnsi" w:eastAsiaTheme="minorEastAsia" w:hAnsiTheme="minorHAnsi" w:cstheme="minorBidi"/>
            <w:b w:val="0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SECS MESSAGES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_Toc176784163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16</w:t>
        </w:r>
        <w:r w:rsidR="00F84AEE">
          <w:rPr>
            <w:webHidden/>
          </w:rPr>
          <w:fldChar w:fldCharType="end"/>
        </w:r>
      </w:hyperlink>
    </w:p>
    <w:p w14:paraId="692F4DE3" w14:textId="5B9D002F" w:rsidR="00F84AEE" w:rsidRDefault="00000000">
      <w:pPr>
        <w:pStyle w:val="20"/>
        <w:ind w:left="17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64" w:history="1">
        <w:r w:rsidR="00F84AEE" w:rsidRPr="00DB483E">
          <w:rPr>
            <w:rStyle w:val="af1"/>
          </w:rPr>
          <w:t>4.1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Message List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_Toc176784164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16</w:t>
        </w:r>
        <w:r w:rsidR="00F84AEE">
          <w:rPr>
            <w:webHidden/>
          </w:rPr>
          <w:fldChar w:fldCharType="end"/>
        </w:r>
      </w:hyperlink>
    </w:p>
    <w:p w14:paraId="56CBF68C" w14:textId="521B963A" w:rsidR="00F84AEE" w:rsidRDefault="00000000">
      <w:pPr>
        <w:pStyle w:val="10"/>
        <w:ind w:left="1300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76784165" w:history="1">
        <w:r w:rsidR="00F84AEE" w:rsidRPr="00DB483E">
          <w:rPr>
            <w:rStyle w:val="af1"/>
          </w:rPr>
          <w:t>5</w:t>
        </w:r>
        <w:r w:rsidR="00F84AEE">
          <w:rPr>
            <w:rFonts w:asciiTheme="minorHAnsi" w:eastAsiaTheme="minorEastAsia" w:hAnsiTheme="minorHAnsi" w:cstheme="minorBidi"/>
            <w:b w:val="0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EVENTS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_Toc176784165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21</w:t>
        </w:r>
        <w:r w:rsidR="00F84AEE">
          <w:rPr>
            <w:webHidden/>
          </w:rPr>
          <w:fldChar w:fldCharType="end"/>
        </w:r>
      </w:hyperlink>
    </w:p>
    <w:p w14:paraId="69BE4714" w14:textId="5E3E2DE5" w:rsidR="00F84AEE" w:rsidRDefault="00000000">
      <w:pPr>
        <w:pStyle w:val="20"/>
        <w:ind w:left="17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66" w:history="1">
        <w:r w:rsidR="00F84AEE" w:rsidRPr="00DB483E">
          <w:rPr>
            <w:rStyle w:val="af1"/>
          </w:rPr>
          <w:t>5.1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EVENT and EVENT REPORT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_Toc176784166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21</w:t>
        </w:r>
        <w:r w:rsidR="00F84AEE">
          <w:rPr>
            <w:webHidden/>
          </w:rPr>
          <w:fldChar w:fldCharType="end"/>
        </w:r>
      </w:hyperlink>
    </w:p>
    <w:p w14:paraId="43B9AB86" w14:textId="6C3A1380" w:rsidR="00F84AEE" w:rsidRDefault="00000000">
      <w:pPr>
        <w:pStyle w:val="31"/>
        <w:ind w:left="20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67" w:history="1">
        <w:r w:rsidR="00F84AEE" w:rsidRPr="00DB483E">
          <w:rPr>
            <w:rStyle w:val="af1"/>
          </w:rPr>
          <w:t>5.1.1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CEID Numbering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_Toc176784167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21</w:t>
        </w:r>
        <w:r w:rsidR="00F84AEE">
          <w:rPr>
            <w:webHidden/>
          </w:rPr>
          <w:fldChar w:fldCharType="end"/>
        </w:r>
      </w:hyperlink>
    </w:p>
    <w:p w14:paraId="44F604AD" w14:textId="46F2A59F" w:rsidR="00F84AEE" w:rsidRDefault="00000000">
      <w:pPr>
        <w:pStyle w:val="31"/>
        <w:ind w:left="20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68" w:history="1">
        <w:r w:rsidR="00F84AEE" w:rsidRPr="00DB483E">
          <w:rPr>
            <w:rStyle w:val="af1"/>
          </w:rPr>
          <w:t>5.1.2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NPC Events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_Toc176784168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22</w:t>
        </w:r>
        <w:r w:rsidR="00F84AEE">
          <w:rPr>
            <w:webHidden/>
          </w:rPr>
          <w:fldChar w:fldCharType="end"/>
        </w:r>
      </w:hyperlink>
    </w:p>
    <w:p w14:paraId="2D1E4840" w14:textId="574D7D94" w:rsidR="00F84AEE" w:rsidRDefault="00000000">
      <w:pPr>
        <w:pStyle w:val="40"/>
        <w:ind w:left="23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69" w:history="1">
        <w:r w:rsidR="00F84AEE" w:rsidRPr="00DB483E">
          <w:rPr>
            <w:rStyle w:val="af1"/>
          </w:rPr>
          <w:t>1</w:t>
        </w:r>
        <w:r w:rsidR="00F84AEE" w:rsidRPr="00DB483E">
          <w:rPr>
            <w:rStyle w:val="af1"/>
          </w:rPr>
          <w:t>）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  <w:lang w:val="pt-BR"/>
          </w:rPr>
          <w:t>Port Status Transition Events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_Toc176784169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22</w:t>
        </w:r>
        <w:r w:rsidR="00F84AEE">
          <w:rPr>
            <w:webHidden/>
          </w:rPr>
          <w:fldChar w:fldCharType="end"/>
        </w:r>
      </w:hyperlink>
    </w:p>
    <w:p w14:paraId="7DC68C33" w14:textId="4A4B4F70" w:rsidR="00F84AEE" w:rsidRDefault="00000000">
      <w:pPr>
        <w:pStyle w:val="40"/>
        <w:ind w:left="23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70" w:history="1">
        <w:r w:rsidR="00F84AEE" w:rsidRPr="00DB483E">
          <w:rPr>
            <w:rStyle w:val="af1"/>
            <w:lang w:val="pt-BR"/>
          </w:rPr>
          <w:t>2</w:t>
        </w:r>
        <w:r w:rsidR="00F84AEE" w:rsidRPr="00DB483E">
          <w:rPr>
            <w:rStyle w:val="af1"/>
            <w:lang w:val="pt-BR"/>
          </w:rPr>
          <w:t>）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  <w:lang w:val="pt-BR"/>
          </w:rPr>
          <w:t>Alarm Related Events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_Toc176784170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22</w:t>
        </w:r>
        <w:r w:rsidR="00F84AEE">
          <w:rPr>
            <w:webHidden/>
          </w:rPr>
          <w:fldChar w:fldCharType="end"/>
        </w:r>
      </w:hyperlink>
    </w:p>
    <w:p w14:paraId="44FD6F45" w14:textId="0E320B1E" w:rsidR="00F84AEE" w:rsidRDefault="00000000">
      <w:pPr>
        <w:pStyle w:val="31"/>
        <w:ind w:left="20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71" w:history="1">
        <w:r w:rsidR="00F84AEE" w:rsidRPr="00DB483E">
          <w:rPr>
            <w:rStyle w:val="af1"/>
          </w:rPr>
          <w:t>5.1.3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NPC Event Reports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_Toc176784171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23</w:t>
        </w:r>
        <w:r w:rsidR="00F84AEE">
          <w:rPr>
            <w:webHidden/>
          </w:rPr>
          <w:fldChar w:fldCharType="end"/>
        </w:r>
      </w:hyperlink>
    </w:p>
    <w:p w14:paraId="49A295E3" w14:textId="49B60177" w:rsidR="00F84AEE" w:rsidRDefault="00000000">
      <w:pPr>
        <w:pStyle w:val="10"/>
        <w:ind w:left="1300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76784172" w:history="1">
        <w:r w:rsidR="00F84AEE" w:rsidRPr="00DB483E">
          <w:rPr>
            <w:rStyle w:val="af1"/>
          </w:rPr>
          <w:t>6</w:t>
        </w:r>
        <w:r w:rsidR="00F84AEE">
          <w:rPr>
            <w:rFonts w:asciiTheme="minorHAnsi" w:eastAsiaTheme="minorEastAsia" w:hAnsiTheme="minorHAnsi" w:cstheme="minorBidi"/>
            <w:b w:val="0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SCENARIO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_Toc176784172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24</w:t>
        </w:r>
        <w:r w:rsidR="00F84AEE">
          <w:rPr>
            <w:webHidden/>
          </w:rPr>
          <w:fldChar w:fldCharType="end"/>
        </w:r>
      </w:hyperlink>
    </w:p>
    <w:p w14:paraId="7D5D0DE9" w14:textId="50C7ECF8" w:rsidR="00F84AEE" w:rsidRDefault="00000000">
      <w:pPr>
        <w:pStyle w:val="20"/>
        <w:ind w:left="17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73" w:history="1">
        <w:r w:rsidR="00F84AEE" w:rsidRPr="00DB483E">
          <w:rPr>
            <w:rStyle w:val="af1"/>
          </w:rPr>
          <w:t>6.1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COMMON SCENARIO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_Toc176784173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24</w:t>
        </w:r>
        <w:r w:rsidR="00F84AEE">
          <w:rPr>
            <w:webHidden/>
          </w:rPr>
          <w:fldChar w:fldCharType="end"/>
        </w:r>
      </w:hyperlink>
    </w:p>
    <w:p w14:paraId="75EBABC9" w14:textId="4E1B9B38" w:rsidR="00F84AEE" w:rsidRDefault="00000000">
      <w:pPr>
        <w:pStyle w:val="31"/>
        <w:ind w:left="20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74" w:history="1">
        <w:r w:rsidR="00F84AEE" w:rsidRPr="00DB483E">
          <w:rPr>
            <w:rStyle w:val="af1"/>
          </w:rPr>
          <w:t>6.1.1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ACTIVATION FROM THE AMHS  (from EQUIPMENT OFFLINE)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_Toc176784174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25</w:t>
        </w:r>
        <w:r w:rsidR="00F84AEE">
          <w:rPr>
            <w:webHidden/>
          </w:rPr>
          <w:fldChar w:fldCharType="end"/>
        </w:r>
      </w:hyperlink>
    </w:p>
    <w:p w14:paraId="6D2A3FDE" w14:textId="2831C02B" w:rsidR="00F84AEE" w:rsidRDefault="00000000">
      <w:pPr>
        <w:pStyle w:val="31"/>
        <w:ind w:left="20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75" w:history="1">
        <w:r w:rsidR="00F84AEE" w:rsidRPr="00DB483E">
          <w:rPr>
            <w:rStyle w:val="af1"/>
          </w:rPr>
          <w:t>6.1.2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ACTIVATION FROM THE HOST (ONLINE REMOTE)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_Toc176784175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26</w:t>
        </w:r>
        <w:r w:rsidR="00F84AEE">
          <w:rPr>
            <w:webHidden/>
          </w:rPr>
          <w:fldChar w:fldCharType="end"/>
        </w:r>
      </w:hyperlink>
    </w:p>
    <w:p w14:paraId="08E11F9D" w14:textId="0400A137" w:rsidR="00F84AEE" w:rsidRDefault="00000000">
      <w:pPr>
        <w:pStyle w:val="20"/>
        <w:ind w:left="17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76" w:history="1">
        <w:r w:rsidR="00F84AEE" w:rsidRPr="00DB483E">
          <w:rPr>
            <w:rStyle w:val="af1"/>
          </w:rPr>
          <w:t>6.2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NPC SCENARIO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_Toc176784176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27</w:t>
        </w:r>
        <w:r w:rsidR="00F84AEE">
          <w:rPr>
            <w:webHidden/>
          </w:rPr>
          <w:fldChar w:fldCharType="end"/>
        </w:r>
      </w:hyperlink>
    </w:p>
    <w:p w14:paraId="3F86762B" w14:textId="577E5C1F" w:rsidR="00F84AEE" w:rsidRDefault="00000000">
      <w:pPr>
        <w:pStyle w:val="31"/>
        <w:ind w:left="20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77" w:history="1">
        <w:r w:rsidR="00F84AEE" w:rsidRPr="00DB483E">
          <w:rPr>
            <w:rStyle w:val="af1"/>
          </w:rPr>
          <w:t>6.2.1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PURGE UNIT ERROR OCCURS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_Toc176784177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27</w:t>
        </w:r>
        <w:r w:rsidR="00F84AEE">
          <w:rPr>
            <w:webHidden/>
          </w:rPr>
          <w:fldChar w:fldCharType="end"/>
        </w:r>
      </w:hyperlink>
    </w:p>
    <w:p w14:paraId="247028F0" w14:textId="51844F35" w:rsidR="00F84AEE" w:rsidRDefault="00000000">
      <w:pPr>
        <w:pStyle w:val="31"/>
        <w:ind w:left="20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78" w:history="1">
        <w:r w:rsidR="00F84AEE" w:rsidRPr="00DB483E">
          <w:rPr>
            <w:rStyle w:val="af1"/>
          </w:rPr>
          <w:t>6.2.2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PURGE UNIT ERROR RELEASE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_Toc176784178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27</w:t>
        </w:r>
        <w:r w:rsidR="00F84AEE">
          <w:rPr>
            <w:webHidden/>
          </w:rPr>
          <w:fldChar w:fldCharType="end"/>
        </w:r>
      </w:hyperlink>
    </w:p>
    <w:p w14:paraId="7DDF4671" w14:textId="330BAD37" w:rsidR="00F84AEE" w:rsidRDefault="00000000">
      <w:pPr>
        <w:pStyle w:val="10"/>
        <w:ind w:left="1300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76784179" w:history="1">
        <w:r w:rsidR="00F84AEE" w:rsidRPr="00DB483E">
          <w:rPr>
            <w:rStyle w:val="af1"/>
          </w:rPr>
          <w:t>7</w:t>
        </w:r>
        <w:r w:rsidR="00F84AEE">
          <w:rPr>
            <w:rFonts w:asciiTheme="minorHAnsi" w:eastAsiaTheme="minorEastAsia" w:hAnsiTheme="minorHAnsi" w:cstheme="minorBidi"/>
            <w:b w:val="0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Appendix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_Toc176784179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28</w:t>
        </w:r>
        <w:r w:rsidR="00F84AEE">
          <w:rPr>
            <w:webHidden/>
          </w:rPr>
          <w:fldChar w:fldCharType="end"/>
        </w:r>
      </w:hyperlink>
    </w:p>
    <w:p w14:paraId="799E5349" w14:textId="3FA03C1F" w:rsidR="00F84AEE" w:rsidRDefault="00000000">
      <w:pPr>
        <w:pStyle w:val="20"/>
        <w:ind w:left="17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80" w:history="1">
        <w:r w:rsidR="00F84AEE" w:rsidRPr="00DB483E">
          <w:rPr>
            <w:rStyle w:val="af1"/>
            <w:bCs/>
          </w:rPr>
          <w:t>7.1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Using VID when synchronize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_Toc176784180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28</w:t>
        </w:r>
        <w:r w:rsidR="00F84AEE">
          <w:rPr>
            <w:webHidden/>
          </w:rPr>
          <w:fldChar w:fldCharType="end"/>
        </w:r>
      </w:hyperlink>
    </w:p>
    <w:p w14:paraId="49EE09A3" w14:textId="1393C31E" w:rsidR="00F84AEE" w:rsidRDefault="00000000">
      <w:pPr>
        <w:pStyle w:val="31"/>
        <w:ind w:left="20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81" w:history="1">
        <w:r w:rsidR="00F84AEE" w:rsidRPr="00DB483E">
          <w:rPr>
            <w:rStyle w:val="af1"/>
          </w:rPr>
          <w:t>7.1.1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NPC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_Toc176784181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28</w:t>
        </w:r>
        <w:r w:rsidR="00F84AEE">
          <w:rPr>
            <w:webHidden/>
          </w:rPr>
          <w:fldChar w:fldCharType="end"/>
        </w:r>
      </w:hyperlink>
    </w:p>
    <w:p w14:paraId="4BF47E44" w14:textId="76A4328D" w:rsidR="00F84AEE" w:rsidRDefault="00000000">
      <w:pPr>
        <w:pStyle w:val="20"/>
        <w:ind w:left="1700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76784182" w:history="1">
        <w:r w:rsidR="00F84AEE" w:rsidRPr="00DB483E">
          <w:rPr>
            <w:rStyle w:val="af1"/>
          </w:rPr>
          <w:t>7.2</w:t>
        </w:r>
        <w:r w:rsidR="00F84AEE">
          <w:rPr>
            <w:rFonts w:asciiTheme="minorHAnsi" w:eastAsiaTheme="minorEastAsia" w:hAnsiTheme="minorHAnsi" w:cstheme="minorBidi"/>
            <w:sz w:val="21"/>
            <w:szCs w:val="22"/>
            <w14:ligatures w14:val="standardContextual"/>
          </w:rPr>
          <w:tab/>
        </w:r>
        <w:r w:rsidR="00F84AEE" w:rsidRPr="00DB483E">
          <w:rPr>
            <w:rStyle w:val="af1"/>
          </w:rPr>
          <w:t>Revision History</w:t>
        </w:r>
        <w:r w:rsidR="00F84AEE">
          <w:rPr>
            <w:webHidden/>
          </w:rPr>
          <w:tab/>
        </w:r>
        <w:r w:rsidR="00F84AEE">
          <w:rPr>
            <w:webHidden/>
          </w:rPr>
          <w:fldChar w:fldCharType="begin"/>
        </w:r>
        <w:r w:rsidR="00F84AEE">
          <w:rPr>
            <w:webHidden/>
          </w:rPr>
          <w:instrText xml:space="preserve"> PAGEREF _Toc176784182 \h </w:instrText>
        </w:r>
        <w:r w:rsidR="00F84AEE">
          <w:rPr>
            <w:webHidden/>
          </w:rPr>
        </w:r>
        <w:r w:rsidR="00F84AEE">
          <w:rPr>
            <w:webHidden/>
          </w:rPr>
          <w:fldChar w:fldCharType="separate"/>
        </w:r>
        <w:r w:rsidR="00F84AEE">
          <w:rPr>
            <w:webHidden/>
          </w:rPr>
          <w:t>28</w:t>
        </w:r>
        <w:r w:rsidR="00F84AEE">
          <w:rPr>
            <w:webHidden/>
          </w:rPr>
          <w:fldChar w:fldCharType="end"/>
        </w:r>
      </w:hyperlink>
    </w:p>
    <w:p w14:paraId="6EA40553" w14:textId="7D9CDE8D" w:rsidR="004D13F3" w:rsidRDefault="004D13F3" w:rsidP="009B4C84">
      <w:pPr>
        <w:pStyle w:val="51"/>
        <w:ind w:leftChars="0" w:left="0"/>
      </w:pPr>
      <w:r>
        <w:fldChar w:fldCharType="end"/>
      </w:r>
    </w:p>
    <w:p w14:paraId="256D25EA" w14:textId="77777777" w:rsidR="004D13F3" w:rsidRDefault="00C82A0F" w:rsidP="00267AA2">
      <w:pPr>
        <w:pStyle w:val="50"/>
        <w:outlineLvl w:val="0"/>
      </w:pPr>
      <w:bookmarkStart w:id="0" w:name="_Toc56183638"/>
      <w:bookmarkStart w:id="1" w:name="_Toc176784150"/>
      <w:r>
        <w:rPr>
          <w:rFonts w:hint="eastAsia"/>
        </w:rPr>
        <w:t>List of Tables</w:t>
      </w:r>
      <w:bookmarkEnd w:id="0"/>
      <w:bookmarkEnd w:id="1"/>
    </w:p>
    <w:p w14:paraId="7DC38A77" w14:textId="424331AE" w:rsidR="00F84AEE" w:rsidRDefault="004D13F3">
      <w:pPr>
        <w:pStyle w:val="af2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r>
        <w:fldChar w:fldCharType="begin"/>
      </w:r>
      <w:r>
        <w:instrText xml:space="preserve"> TOC </w:instrText>
      </w:r>
      <w:r>
        <w:rPr>
          <w:rFonts w:hint="eastAsia"/>
        </w:rPr>
        <w:instrText>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176784183" w:history="1">
        <w:r w:rsidR="00F84AEE" w:rsidRPr="007F439D">
          <w:rPr>
            <w:rStyle w:val="af1"/>
            <w:noProof/>
            <w:lang w:val="fr-FR"/>
          </w:rPr>
          <w:t>Table 1</w:t>
        </w:r>
        <w:r w:rsidR="00F84AEE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F84AEE" w:rsidRPr="007F439D">
          <w:rPr>
            <w:rStyle w:val="af1"/>
            <w:noProof/>
            <w:lang w:val="fr-FR"/>
          </w:rPr>
          <w:t>- SECS Communication SEMI Standards</w:t>
        </w:r>
        <w:r w:rsidR="00F84AEE">
          <w:rPr>
            <w:noProof/>
            <w:webHidden/>
          </w:rPr>
          <w:tab/>
        </w:r>
        <w:r w:rsidR="00F84AEE">
          <w:rPr>
            <w:noProof/>
            <w:webHidden/>
          </w:rPr>
          <w:fldChar w:fldCharType="begin"/>
        </w:r>
        <w:r w:rsidR="00F84AEE">
          <w:rPr>
            <w:noProof/>
            <w:webHidden/>
          </w:rPr>
          <w:instrText xml:space="preserve"> PAGEREF _Toc176784183 \h </w:instrText>
        </w:r>
        <w:r w:rsidR="00F84AEE">
          <w:rPr>
            <w:noProof/>
            <w:webHidden/>
          </w:rPr>
        </w:r>
        <w:r w:rsidR="00F84AEE">
          <w:rPr>
            <w:noProof/>
            <w:webHidden/>
          </w:rPr>
          <w:fldChar w:fldCharType="separate"/>
        </w:r>
        <w:r w:rsidR="00F84AEE">
          <w:rPr>
            <w:noProof/>
            <w:webHidden/>
          </w:rPr>
          <w:t>6</w:t>
        </w:r>
        <w:r w:rsidR="00F84AEE">
          <w:rPr>
            <w:noProof/>
            <w:webHidden/>
          </w:rPr>
          <w:fldChar w:fldCharType="end"/>
        </w:r>
      </w:hyperlink>
    </w:p>
    <w:p w14:paraId="51A3E66C" w14:textId="63FE1984" w:rsidR="00F84AEE" w:rsidRDefault="00000000">
      <w:pPr>
        <w:pStyle w:val="af2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76784184" w:history="1">
        <w:r w:rsidR="00F84AEE" w:rsidRPr="007F439D">
          <w:rPr>
            <w:rStyle w:val="af1"/>
            <w:noProof/>
          </w:rPr>
          <w:t>Table 2</w:t>
        </w:r>
        <w:r w:rsidR="00F84AEE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F84AEE" w:rsidRPr="007F439D">
          <w:rPr>
            <w:rStyle w:val="af1"/>
            <w:noProof/>
          </w:rPr>
          <w:t>- Equipment Model SEMI Standards</w:t>
        </w:r>
        <w:r w:rsidR="00F84AEE">
          <w:rPr>
            <w:noProof/>
            <w:webHidden/>
          </w:rPr>
          <w:tab/>
        </w:r>
        <w:r w:rsidR="00F84AEE">
          <w:rPr>
            <w:noProof/>
            <w:webHidden/>
          </w:rPr>
          <w:fldChar w:fldCharType="begin"/>
        </w:r>
        <w:r w:rsidR="00F84AEE">
          <w:rPr>
            <w:noProof/>
            <w:webHidden/>
          </w:rPr>
          <w:instrText xml:space="preserve"> PAGEREF _Toc176784184 \h </w:instrText>
        </w:r>
        <w:r w:rsidR="00F84AEE">
          <w:rPr>
            <w:noProof/>
            <w:webHidden/>
          </w:rPr>
        </w:r>
        <w:r w:rsidR="00F84AEE">
          <w:rPr>
            <w:noProof/>
            <w:webHidden/>
          </w:rPr>
          <w:fldChar w:fldCharType="separate"/>
        </w:r>
        <w:r w:rsidR="00F84AEE">
          <w:rPr>
            <w:noProof/>
            <w:webHidden/>
          </w:rPr>
          <w:t>7</w:t>
        </w:r>
        <w:r w:rsidR="00F84AEE">
          <w:rPr>
            <w:noProof/>
            <w:webHidden/>
          </w:rPr>
          <w:fldChar w:fldCharType="end"/>
        </w:r>
      </w:hyperlink>
    </w:p>
    <w:p w14:paraId="17CBAC5B" w14:textId="3ACD634B" w:rsidR="00F84AEE" w:rsidRDefault="00000000">
      <w:pPr>
        <w:pStyle w:val="af2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76784185" w:history="1">
        <w:r w:rsidR="00F84AEE" w:rsidRPr="007F439D">
          <w:rPr>
            <w:rStyle w:val="af1"/>
            <w:noProof/>
          </w:rPr>
          <w:t>Table 3</w:t>
        </w:r>
        <w:r w:rsidR="00F84AEE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F84AEE" w:rsidRPr="007F439D">
          <w:rPr>
            <w:rStyle w:val="af1"/>
            <w:noProof/>
          </w:rPr>
          <w:t>- Gem Compliant Items in the Stocker SEM</w:t>
        </w:r>
        <w:r w:rsidR="00F84AEE">
          <w:rPr>
            <w:noProof/>
            <w:webHidden/>
          </w:rPr>
          <w:tab/>
        </w:r>
        <w:r w:rsidR="00F84AEE">
          <w:rPr>
            <w:noProof/>
            <w:webHidden/>
          </w:rPr>
          <w:fldChar w:fldCharType="begin"/>
        </w:r>
        <w:r w:rsidR="00F84AEE">
          <w:rPr>
            <w:noProof/>
            <w:webHidden/>
          </w:rPr>
          <w:instrText xml:space="preserve"> PAGEREF _Toc176784185 \h </w:instrText>
        </w:r>
        <w:r w:rsidR="00F84AEE">
          <w:rPr>
            <w:noProof/>
            <w:webHidden/>
          </w:rPr>
        </w:r>
        <w:r w:rsidR="00F84AEE">
          <w:rPr>
            <w:noProof/>
            <w:webHidden/>
          </w:rPr>
          <w:fldChar w:fldCharType="separate"/>
        </w:r>
        <w:r w:rsidR="00F84AEE">
          <w:rPr>
            <w:noProof/>
            <w:webHidden/>
          </w:rPr>
          <w:t>7</w:t>
        </w:r>
        <w:r w:rsidR="00F84AEE">
          <w:rPr>
            <w:noProof/>
            <w:webHidden/>
          </w:rPr>
          <w:fldChar w:fldCharType="end"/>
        </w:r>
      </w:hyperlink>
    </w:p>
    <w:p w14:paraId="7B9FE0D8" w14:textId="40ADF754" w:rsidR="00F84AEE" w:rsidRDefault="00000000">
      <w:pPr>
        <w:pStyle w:val="af2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76784186" w:history="1">
        <w:r w:rsidR="00F84AEE" w:rsidRPr="007F439D">
          <w:rPr>
            <w:rStyle w:val="af1"/>
            <w:noProof/>
          </w:rPr>
          <w:t>Table 4</w:t>
        </w:r>
        <w:r w:rsidR="00F84AEE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F84AEE" w:rsidRPr="007F439D">
          <w:rPr>
            <w:rStyle w:val="af1"/>
            <w:noProof/>
          </w:rPr>
          <w:t>- State Model List</w:t>
        </w:r>
        <w:r w:rsidR="00F84AEE">
          <w:rPr>
            <w:noProof/>
            <w:webHidden/>
          </w:rPr>
          <w:tab/>
        </w:r>
        <w:r w:rsidR="00F84AEE">
          <w:rPr>
            <w:noProof/>
            <w:webHidden/>
          </w:rPr>
          <w:fldChar w:fldCharType="begin"/>
        </w:r>
        <w:r w:rsidR="00F84AEE">
          <w:rPr>
            <w:noProof/>
            <w:webHidden/>
          </w:rPr>
          <w:instrText xml:space="preserve"> PAGEREF _Toc176784186 \h </w:instrText>
        </w:r>
        <w:r w:rsidR="00F84AEE">
          <w:rPr>
            <w:noProof/>
            <w:webHidden/>
          </w:rPr>
        </w:r>
        <w:r w:rsidR="00F84AEE">
          <w:rPr>
            <w:noProof/>
            <w:webHidden/>
          </w:rPr>
          <w:fldChar w:fldCharType="separate"/>
        </w:r>
        <w:r w:rsidR="00F84AEE">
          <w:rPr>
            <w:noProof/>
            <w:webHidden/>
          </w:rPr>
          <w:t>8</w:t>
        </w:r>
        <w:r w:rsidR="00F84AEE">
          <w:rPr>
            <w:noProof/>
            <w:webHidden/>
          </w:rPr>
          <w:fldChar w:fldCharType="end"/>
        </w:r>
      </w:hyperlink>
    </w:p>
    <w:p w14:paraId="3F81AABE" w14:textId="19657ABC" w:rsidR="00F84AEE" w:rsidRDefault="00000000">
      <w:pPr>
        <w:pStyle w:val="af2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76784187" w:history="1">
        <w:r w:rsidR="00F84AEE" w:rsidRPr="007F439D">
          <w:rPr>
            <w:rStyle w:val="af1"/>
            <w:noProof/>
          </w:rPr>
          <w:t>Table 5</w:t>
        </w:r>
        <w:r w:rsidR="00F84AEE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F84AEE" w:rsidRPr="007F439D">
          <w:rPr>
            <w:rStyle w:val="af1"/>
            <w:noProof/>
          </w:rPr>
          <w:t>- SECS Data Items Used by the NPC</w:t>
        </w:r>
        <w:r w:rsidR="00F84AEE">
          <w:rPr>
            <w:noProof/>
            <w:webHidden/>
          </w:rPr>
          <w:tab/>
        </w:r>
        <w:r w:rsidR="00F84AEE">
          <w:rPr>
            <w:noProof/>
            <w:webHidden/>
          </w:rPr>
          <w:fldChar w:fldCharType="begin"/>
        </w:r>
        <w:r w:rsidR="00F84AEE">
          <w:rPr>
            <w:noProof/>
            <w:webHidden/>
          </w:rPr>
          <w:instrText xml:space="preserve"> PAGEREF _Toc176784187 \h </w:instrText>
        </w:r>
        <w:r w:rsidR="00F84AEE">
          <w:rPr>
            <w:noProof/>
            <w:webHidden/>
          </w:rPr>
        </w:r>
        <w:r w:rsidR="00F84AEE">
          <w:rPr>
            <w:noProof/>
            <w:webHidden/>
          </w:rPr>
          <w:fldChar w:fldCharType="separate"/>
        </w:r>
        <w:r w:rsidR="00F84AEE">
          <w:rPr>
            <w:noProof/>
            <w:webHidden/>
          </w:rPr>
          <w:t>10</w:t>
        </w:r>
        <w:r w:rsidR="00F84AEE">
          <w:rPr>
            <w:noProof/>
            <w:webHidden/>
          </w:rPr>
          <w:fldChar w:fldCharType="end"/>
        </w:r>
      </w:hyperlink>
    </w:p>
    <w:p w14:paraId="6C8000A1" w14:textId="752DE7C1" w:rsidR="00F84AEE" w:rsidRDefault="00000000">
      <w:pPr>
        <w:pStyle w:val="af2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76784188" w:history="1">
        <w:r w:rsidR="00F84AEE" w:rsidRPr="007F439D">
          <w:rPr>
            <w:rStyle w:val="af1"/>
            <w:noProof/>
          </w:rPr>
          <w:t>Table 6</w:t>
        </w:r>
        <w:r w:rsidR="00F84AEE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F84AEE" w:rsidRPr="007F439D">
          <w:rPr>
            <w:rStyle w:val="af1"/>
            <w:noProof/>
          </w:rPr>
          <w:t>- VID Numbering</w:t>
        </w:r>
        <w:r w:rsidR="00F84AEE">
          <w:rPr>
            <w:noProof/>
            <w:webHidden/>
          </w:rPr>
          <w:tab/>
        </w:r>
        <w:r w:rsidR="00F84AEE">
          <w:rPr>
            <w:noProof/>
            <w:webHidden/>
          </w:rPr>
          <w:fldChar w:fldCharType="begin"/>
        </w:r>
        <w:r w:rsidR="00F84AEE">
          <w:rPr>
            <w:noProof/>
            <w:webHidden/>
          </w:rPr>
          <w:instrText xml:space="preserve"> PAGEREF _Toc176784188 \h </w:instrText>
        </w:r>
        <w:r w:rsidR="00F84AEE">
          <w:rPr>
            <w:noProof/>
            <w:webHidden/>
          </w:rPr>
        </w:r>
        <w:r w:rsidR="00F84AEE">
          <w:rPr>
            <w:noProof/>
            <w:webHidden/>
          </w:rPr>
          <w:fldChar w:fldCharType="separate"/>
        </w:r>
        <w:r w:rsidR="00F84AEE">
          <w:rPr>
            <w:noProof/>
            <w:webHidden/>
          </w:rPr>
          <w:t>14</w:t>
        </w:r>
        <w:r w:rsidR="00F84AEE">
          <w:rPr>
            <w:noProof/>
            <w:webHidden/>
          </w:rPr>
          <w:fldChar w:fldCharType="end"/>
        </w:r>
      </w:hyperlink>
    </w:p>
    <w:p w14:paraId="05A516E1" w14:textId="2187A57C" w:rsidR="00F84AEE" w:rsidRDefault="00000000">
      <w:pPr>
        <w:pStyle w:val="af2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76784189" w:history="1">
        <w:r w:rsidR="00F84AEE" w:rsidRPr="007F439D">
          <w:rPr>
            <w:rStyle w:val="af1"/>
            <w:noProof/>
          </w:rPr>
          <w:t>Table 7</w:t>
        </w:r>
        <w:r w:rsidR="00F84AEE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F84AEE" w:rsidRPr="007F439D">
          <w:rPr>
            <w:rStyle w:val="af1"/>
            <w:noProof/>
          </w:rPr>
          <w:t>- Variables used by the NPC</w:t>
        </w:r>
        <w:r w:rsidR="00F84AEE">
          <w:rPr>
            <w:noProof/>
            <w:webHidden/>
          </w:rPr>
          <w:tab/>
        </w:r>
        <w:r w:rsidR="00F84AEE">
          <w:rPr>
            <w:noProof/>
            <w:webHidden/>
          </w:rPr>
          <w:fldChar w:fldCharType="begin"/>
        </w:r>
        <w:r w:rsidR="00F84AEE">
          <w:rPr>
            <w:noProof/>
            <w:webHidden/>
          </w:rPr>
          <w:instrText xml:space="preserve"> PAGEREF _Toc176784189 \h </w:instrText>
        </w:r>
        <w:r w:rsidR="00F84AEE">
          <w:rPr>
            <w:noProof/>
            <w:webHidden/>
          </w:rPr>
        </w:r>
        <w:r w:rsidR="00F84AEE">
          <w:rPr>
            <w:noProof/>
            <w:webHidden/>
          </w:rPr>
          <w:fldChar w:fldCharType="separate"/>
        </w:r>
        <w:r w:rsidR="00F84AEE">
          <w:rPr>
            <w:noProof/>
            <w:webHidden/>
          </w:rPr>
          <w:t>15</w:t>
        </w:r>
        <w:r w:rsidR="00F84AEE">
          <w:rPr>
            <w:noProof/>
            <w:webHidden/>
          </w:rPr>
          <w:fldChar w:fldCharType="end"/>
        </w:r>
      </w:hyperlink>
    </w:p>
    <w:p w14:paraId="296B68EA" w14:textId="7D167B3F" w:rsidR="00F84AEE" w:rsidRDefault="00000000">
      <w:pPr>
        <w:pStyle w:val="af2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76784190" w:history="1">
        <w:r w:rsidR="00F84AEE" w:rsidRPr="007F439D">
          <w:rPr>
            <w:rStyle w:val="af1"/>
            <w:noProof/>
          </w:rPr>
          <w:t>Table 8</w:t>
        </w:r>
        <w:r w:rsidR="00F84AEE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F84AEE" w:rsidRPr="007F439D">
          <w:rPr>
            <w:rStyle w:val="af1"/>
            <w:noProof/>
          </w:rPr>
          <w:t>- SECS Messages Used by the NPC</w:t>
        </w:r>
        <w:r w:rsidR="00F84AEE">
          <w:rPr>
            <w:noProof/>
            <w:webHidden/>
          </w:rPr>
          <w:tab/>
        </w:r>
        <w:r w:rsidR="00F84AEE">
          <w:rPr>
            <w:noProof/>
            <w:webHidden/>
          </w:rPr>
          <w:fldChar w:fldCharType="begin"/>
        </w:r>
        <w:r w:rsidR="00F84AEE">
          <w:rPr>
            <w:noProof/>
            <w:webHidden/>
          </w:rPr>
          <w:instrText xml:space="preserve"> PAGEREF _Toc176784190 \h </w:instrText>
        </w:r>
        <w:r w:rsidR="00F84AEE">
          <w:rPr>
            <w:noProof/>
            <w:webHidden/>
          </w:rPr>
        </w:r>
        <w:r w:rsidR="00F84AEE">
          <w:rPr>
            <w:noProof/>
            <w:webHidden/>
          </w:rPr>
          <w:fldChar w:fldCharType="separate"/>
        </w:r>
        <w:r w:rsidR="00F84AEE">
          <w:rPr>
            <w:noProof/>
            <w:webHidden/>
          </w:rPr>
          <w:t>17</w:t>
        </w:r>
        <w:r w:rsidR="00F84AEE">
          <w:rPr>
            <w:noProof/>
            <w:webHidden/>
          </w:rPr>
          <w:fldChar w:fldCharType="end"/>
        </w:r>
      </w:hyperlink>
    </w:p>
    <w:p w14:paraId="18A4B52C" w14:textId="18FA5A48" w:rsidR="00F84AEE" w:rsidRDefault="00000000">
      <w:pPr>
        <w:pStyle w:val="af2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76784191" w:history="1">
        <w:r w:rsidR="00F84AEE" w:rsidRPr="007F439D">
          <w:rPr>
            <w:rStyle w:val="af1"/>
            <w:noProof/>
          </w:rPr>
          <w:t>Table 13</w:t>
        </w:r>
        <w:r w:rsidR="00F84AEE">
          <w:rPr>
            <w:rFonts w:asciiTheme="minorHAnsi" w:eastAsiaTheme="minorEastAsia" w:hAnsiTheme="minorHAnsi" w:cstheme="minorBidi"/>
            <w:noProof/>
            <w:sz w:val="21"/>
            <w:szCs w:val="22"/>
            <w14:ligatures w14:val="standardContextual"/>
          </w:rPr>
          <w:tab/>
        </w:r>
        <w:r w:rsidR="00F84AEE" w:rsidRPr="007F439D">
          <w:rPr>
            <w:rStyle w:val="af1"/>
            <w:noProof/>
          </w:rPr>
          <w:t>- Basic Event Report Format</w:t>
        </w:r>
        <w:r w:rsidR="00F84AEE">
          <w:rPr>
            <w:noProof/>
            <w:webHidden/>
          </w:rPr>
          <w:tab/>
        </w:r>
        <w:r w:rsidR="00F84AEE">
          <w:rPr>
            <w:noProof/>
            <w:webHidden/>
          </w:rPr>
          <w:fldChar w:fldCharType="begin"/>
        </w:r>
        <w:r w:rsidR="00F84AEE">
          <w:rPr>
            <w:noProof/>
            <w:webHidden/>
          </w:rPr>
          <w:instrText xml:space="preserve"> PAGEREF _Toc176784191 \h </w:instrText>
        </w:r>
        <w:r w:rsidR="00F84AEE">
          <w:rPr>
            <w:noProof/>
            <w:webHidden/>
          </w:rPr>
        </w:r>
        <w:r w:rsidR="00F84AEE">
          <w:rPr>
            <w:noProof/>
            <w:webHidden/>
          </w:rPr>
          <w:fldChar w:fldCharType="separate"/>
        </w:r>
        <w:r w:rsidR="00F84AEE">
          <w:rPr>
            <w:noProof/>
            <w:webHidden/>
          </w:rPr>
          <w:t>23</w:t>
        </w:r>
        <w:r w:rsidR="00F84AEE">
          <w:rPr>
            <w:noProof/>
            <w:webHidden/>
          </w:rPr>
          <w:fldChar w:fldCharType="end"/>
        </w:r>
      </w:hyperlink>
    </w:p>
    <w:p w14:paraId="38A28CA6" w14:textId="01C71C80" w:rsidR="009B4C84" w:rsidRDefault="004D13F3" w:rsidP="009B4C84">
      <w:pPr>
        <w:pStyle w:val="a4"/>
        <w:ind w:leftChars="0" w:left="0"/>
      </w:pPr>
      <w:r>
        <w:fldChar w:fldCharType="end"/>
      </w:r>
    </w:p>
    <w:p w14:paraId="66216776" w14:textId="6A098C93" w:rsidR="004D13F3" w:rsidRDefault="004D13F3">
      <w:pPr>
        <w:pStyle w:val="a4"/>
        <w:ind w:left="2300"/>
      </w:pPr>
    </w:p>
    <w:p w14:paraId="2A8B02D8" w14:textId="77777777" w:rsidR="004D13F3" w:rsidRDefault="004D13F3">
      <w:pPr>
        <w:pStyle w:val="a8"/>
        <w:sectPr w:rsidR="004D13F3" w:rsidSect="009B4C8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oddPage"/>
          <w:pgSz w:w="11906" w:h="16838" w:code="9"/>
          <w:pgMar w:top="2268" w:right="1247" w:bottom="1985" w:left="1247" w:header="851" w:footer="567" w:gutter="0"/>
          <w:pgNumType w:fmt="lowerRoman"/>
          <w:cols w:space="425"/>
          <w:titlePg/>
          <w:docGrid w:linePitch="360"/>
        </w:sectPr>
      </w:pPr>
    </w:p>
    <w:p w14:paraId="31F8DE4E" w14:textId="77777777" w:rsidR="004D13F3" w:rsidRDefault="00EC5AD0" w:rsidP="00267AA2">
      <w:pPr>
        <w:pStyle w:val="1"/>
      </w:pPr>
      <w:bookmarkStart w:id="2" w:name="_Toc176784151"/>
      <w:r>
        <w:rPr>
          <w:rFonts w:hint="eastAsia"/>
        </w:rPr>
        <w:t>INTRODUCTION</w:t>
      </w:r>
      <w:bookmarkEnd w:id="2"/>
      <w:r w:rsidR="004D13F3">
        <w:rPr>
          <w:rFonts w:hint="eastAsia"/>
        </w:rPr>
        <w:tab/>
      </w:r>
    </w:p>
    <w:p w14:paraId="337514E7" w14:textId="3F61E41A" w:rsidR="004D13F3" w:rsidRDefault="0099452E" w:rsidP="00267AA2">
      <w:pPr>
        <w:pStyle w:val="2"/>
      </w:pPr>
      <w:r>
        <w:t xml:space="preserve"> </w:t>
      </w:r>
      <w:bookmarkStart w:id="3" w:name="_Toc176784152"/>
      <w:r w:rsidR="00EC5AD0">
        <w:rPr>
          <w:rFonts w:hint="eastAsia"/>
        </w:rPr>
        <w:t>Purpose</w:t>
      </w:r>
      <w:bookmarkEnd w:id="3"/>
    </w:p>
    <w:p w14:paraId="2DAFAF18" w14:textId="0410C9DE" w:rsidR="00C732E1" w:rsidRPr="00735968" w:rsidRDefault="008A6960" w:rsidP="0058635E">
      <w:pPr>
        <w:pStyle w:val="a4"/>
        <w:ind w:left="2300"/>
      </w:pPr>
      <w:r>
        <w:t>The purpose of this document is to define the communication specifications to be used in online</w:t>
      </w:r>
      <w:r>
        <w:rPr>
          <w:rFonts w:hint="eastAsia"/>
        </w:rPr>
        <w:t xml:space="preserve"> </w:t>
      </w:r>
      <w:r>
        <w:t xml:space="preserve">communication with the </w:t>
      </w:r>
      <w:r w:rsidR="00B24AED">
        <w:rPr>
          <w:rFonts w:hint="eastAsia"/>
        </w:rPr>
        <w:t>NPC</w:t>
      </w:r>
      <w:r>
        <w:t>.</w:t>
      </w:r>
    </w:p>
    <w:p w14:paraId="47DD0901" w14:textId="65DECFF3" w:rsidR="00C732E1" w:rsidRDefault="0099452E" w:rsidP="00267AA2">
      <w:pPr>
        <w:pStyle w:val="2"/>
      </w:pPr>
      <w:r>
        <w:t xml:space="preserve"> </w:t>
      </w:r>
      <w:bookmarkStart w:id="4" w:name="_Toc176784153"/>
      <w:r w:rsidR="00C0020A">
        <w:rPr>
          <w:rFonts w:hint="eastAsia"/>
        </w:rPr>
        <w:t>Referenced Documentation</w:t>
      </w:r>
      <w:bookmarkEnd w:id="4"/>
    </w:p>
    <w:p w14:paraId="05AF4AAD" w14:textId="77777777" w:rsidR="00C732E1" w:rsidRDefault="00C732E1" w:rsidP="00C732E1">
      <w:pPr>
        <w:pStyle w:val="a4"/>
        <w:ind w:left="2300"/>
      </w:pPr>
    </w:p>
    <w:p w14:paraId="30D0841F" w14:textId="77777777" w:rsidR="00C732E1" w:rsidRPr="008A6960" w:rsidRDefault="00C732E1" w:rsidP="008A6960">
      <w:pPr>
        <w:pStyle w:val="a4"/>
        <w:ind w:left="4100" w:hangingChars="900" w:hanging="1800"/>
      </w:pPr>
      <w:r w:rsidRPr="008A6960">
        <w:rPr>
          <w:rFonts w:hint="eastAsia"/>
        </w:rPr>
        <w:t>SEMI Doc E5</w:t>
      </w:r>
      <w:r w:rsidRPr="008A6960">
        <w:rPr>
          <w:rFonts w:hint="eastAsia"/>
        </w:rPr>
        <w:t>－</w:t>
      </w:r>
      <w:r w:rsidRPr="008A6960">
        <w:rPr>
          <w:rFonts w:hint="eastAsia"/>
        </w:rPr>
        <w:tab/>
      </w:r>
      <w:r w:rsidR="008A6960">
        <w:t xml:space="preserve">EQUIPMENT COMMUNICATIONS STANDARD 2 </w:t>
      </w:r>
      <w:r w:rsidR="008A6960">
        <w:rPr>
          <w:rFonts w:hint="eastAsia"/>
        </w:rPr>
        <w:br/>
      </w:r>
      <w:r w:rsidR="008A6960">
        <w:t>MESSAGE CONTENT(SECS-II)</w:t>
      </w:r>
    </w:p>
    <w:p w14:paraId="4A6978B8" w14:textId="77777777" w:rsidR="00250E42" w:rsidRPr="008A6960" w:rsidRDefault="00C732E1" w:rsidP="008A6960">
      <w:pPr>
        <w:pStyle w:val="a4"/>
        <w:ind w:left="4100" w:hangingChars="900" w:hanging="1800"/>
      </w:pPr>
      <w:r w:rsidRPr="008A6960">
        <w:rPr>
          <w:rFonts w:hint="eastAsia"/>
        </w:rPr>
        <w:t>SEMI Doc E30</w:t>
      </w:r>
      <w:r w:rsidRPr="008A6960">
        <w:rPr>
          <w:rFonts w:hint="eastAsia"/>
        </w:rPr>
        <w:t>－</w:t>
      </w:r>
      <w:r w:rsidR="008A6960">
        <w:rPr>
          <w:rFonts w:hint="eastAsia"/>
        </w:rPr>
        <w:t xml:space="preserve">　　</w:t>
      </w:r>
      <w:r w:rsidR="008A6960">
        <w:t xml:space="preserve">GENERIC MODEL FOR COMMUNICATIONS AND </w:t>
      </w:r>
      <w:r w:rsidR="008A6960">
        <w:rPr>
          <w:rFonts w:hint="eastAsia"/>
        </w:rPr>
        <w:br/>
      </w:r>
      <w:r w:rsidR="008A6960">
        <w:t>CONTROL OF</w:t>
      </w:r>
      <w:r w:rsidR="008A6960">
        <w:rPr>
          <w:rFonts w:hint="eastAsia"/>
        </w:rPr>
        <w:t xml:space="preserve">　</w:t>
      </w:r>
      <w:r w:rsidR="008A6960">
        <w:t>MANUFACTURING EQUIPMENT (GEM)</w:t>
      </w:r>
    </w:p>
    <w:p w14:paraId="4B49146B" w14:textId="77777777" w:rsidR="00C732E1" w:rsidRPr="008A6960" w:rsidRDefault="00C732E1" w:rsidP="008A6960">
      <w:pPr>
        <w:pStyle w:val="a4"/>
        <w:ind w:left="4100" w:hangingChars="900" w:hanging="1800"/>
      </w:pPr>
      <w:r w:rsidRPr="008A6960">
        <w:rPr>
          <w:rFonts w:hint="eastAsia"/>
        </w:rPr>
        <w:t>SEMI Doc E37</w:t>
      </w:r>
      <w:r>
        <w:rPr>
          <w:rFonts w:hint="eastAsia"/>
        </w:rPr>
        <w:t>－</w:t>
      </w:r>
      <w:r>
        <w:rPr>
          <w:rFonts w:hint="eastAsia"/>
        </w:rPr>
        <w:tab/>
      </w:r>
      <w:r w:rsidR="008A6960" w:rsidRPr="008A6960">
        <w:t xml:space="preserve">HIGH-SPEED SECS MESSAGE SERVICES (HSMS) </w:t>
      </w:r>
      <w:r w:rsidR="008A6960">
        <w:rPr>
          <w:rFonts w:hint="eastAsia"/>
        </w:rPr>
        <w:br/>
      </w:r>
      <w:r w:rsidR="008A6960" w:rsidRPr="008A6960">
        <w:t>GENERIC SERVICES</w:t>
      </w:r>
    </w:p>
    <w:p w14:paraId="39F24A51" w14:textId="74FD8590" w:rsidR="00C732E1" w:rsidRDefault="00C732E1" w:rsidP="00024281">
      <w:pPr>
        <w:pStyle w:val="a4"/>
        <w:ind w:left="4100" w:hangingChars="900" w:hanging="1800"/>
      </w:pPr>
      <w:r>
        <w:rPr>
          <w:rFonts w:hint="eastAsia"/>
        </w:rPr>
        <w:t>SEMI Doc E37.1</w:t>
      </w:r>
      <w:r>
        <w:rPr>
          <w:rFonts w:hint="eastAsia"/>
        </w:rPr>
        <w:t>－</w:t>
      </w:r>
      <w:r>
        <w:rPr>
          <w:rFonts w:hint="eastAsia"/>
        </w:rPr>
        <w:tab/>
      </w:r>
      <w:r w:rsidR="008A6960">
        <w:t xml:space="preserve">HIGH-SPEED SECS MESSAGE SERVICES </w:t>
      </w:r>
      <w:r w:rsidR="008A6960">
        <w:rPr>
          <w:rFonts w:hint="eastAsia"/>
        </w:rPr>
        <w:br/>
      </w:r>
      <w:r w:rsidR="008A6960">
        <w:t>SINGLE-SESSION MODE</w:t>
      </w:r>
      <w:r w:rsidR="008A6960">
        <w:rPr>
          <w:rFonts w:hint="eastAsia"/>
        </w:rPr>
        <w:t xml:space="preserve">　</w:t>
      </w:r>
      <w:r w:rsidR="008A6960">
        <w:t>(HSMS-SS)</w:t>
      </w:r>
    </w:p>
    <w:p w14:paraId="1F19D59A" w14:textId="77777777" w:rsidR="00A51D65" w:rsidRPr="00A51D65" w:rsidRDefault="00250E42" w:rsidP="00A51D65">
      <w:pPr>
        <w:pStyle w:val="a4"/>
        <w:ind w:left="2300"/>
        <w:sectPr w:rsidR="00A51D65" w:rsidRPr="00A51D65" w:rsidSect="00F84AEE">
          <w:headerReference w:type="even" r:id="rId17"/>
          <w:headerReference w:type="default" r:id="rId18"/>
          <w:footerReference w:type="even" r:id="rId19"/>
          <w:pgSz w:w="11906" w:h="16838" w:code="9"/>
          <w:pgMar w:top="2268" w:right="1247" w:bottom="1985" w:left="1247" w:header="851" w:footer="567" w:gutter="0"/>
          <w:cols w:space="425"/>
          <w:docGrid w:linePitch="360"/>
        </w:sectPr>
      </w:pPr>
      <w:r>
        <w:rPr>
          <w:rFonts w:hint="eastAsia"/>
        </w:rPr>
        <w:t>SEMI Doc E88-302@2002</w:t>
      </w:r>
      <w:r>
        <w:rPr>
          <w:rFonts w:hint="eastAsia"/>
        </w:rPr>
        <w:t>－</w:t>
      </w:r>
      <w:r>
        <w:rPr>
          <w:rFonts w:hint="eastAsia"/>
        </w:rPr>
        <w:tab/>
        <w:t>Sp</w:t>
      </w:r>
      <w:r w:rsidR="00A51D65">
        <w:rPr>
          <w:rFonts w:hint="eastAsia"/>
        </w:rPr>
        <w:t>ecification for AMHS Storage SE</w:t>
      </w:r>
    </w:p>
    <w:p w14:paraId="20CF3D78" w14:textId="77777777" w:rsidR="00C05F80" w:rsidRDefault="00C05F80" w:rsidP="00C05F80">
      <w:pPr>
        <w:pStyle w:val="1"/>
      </w:pPr>
      <w:bookmarkStart w:id="5" w:name="_Toc176784154"/>
      <w:r>
        <w:rPr>
          <w:rFonts w:hint="eastAsia"/>
        </w:rPr>
        <w:t>CONFORMANCE TO</w:t>
      </w:r>
      <w:r>
        <w:br/>
      </w:r>
      <w:r>
        <w:rPr>
          <w:rFonts w:hint="eastAsia"/>
        </w:rPr>
        <w:t xml:space="preserve"> SEMI STANDARD</w:t>
      </w:r>
      <w:bookmarkEnd w:id="5"/>
      <w:r>
        <w:rPr>
          <w:rFonts w:hint="eastAsia"/>
        </w:rPr>
        <w:tab/>
      </w:r>
    </w:p>
    <w:p w14:paraId="4975E256" w14:textId="77777777" w:rsidR="00C05F80" w:rsidRPr="00C05F80" w:rsidRDefault="00C05F80" w:rsidP="00C05F80">
      <w:pPr>
        <w:pStyle w:val="a4"/>
        <w:ind w:left="2300"/>
      </w:pPr>
    </w:p>
    <w:p w14:paraId="4A78CA7E" w14:textId="681A31D9" w:rsidR="007F7FEC" w:rsidRDefault="0099452E" w:rsidP="00267AA2">
      <w:pPr>
        <w:pStyle w:val="2"/>
      </w:pPr>
      <w:r>
        <w:t xml:space="preserve"> </w:t>
      </w:r>
      <w:bookmarkStart w:id="6" w:name="_Toc176784155"/>
      <w:r w:rsidR="007F7FEC">
        <w:rPr>
          <w:rFonts w:hint="eastAsia"/>
        </w:rPr>
        <w:t>SECS</w:t>
      </w:r>
      <w:r w:rsidR="00E01F52">
        <w:rPr>
          <w:rFonts w:hint="eastAsia"/>
        </w:rPr>
        <w:t xml:space="preserve"> Communication</w:t>
      </w:r>
      <w:bookmarkEnd w:id="6"/>
    </w:p>
    <w:p w14:paraId="16FD2808" w14:textId="56210D40" w:rsidR="007F7FEC" w:rsidRDefault="008A6960" w:rsidP="008A6960">
      <w:pPr>
        <w:pStyle w:val="a4"/>
        <w:ind w:left="2300"/>
      </w:pPr>
      <w:r>
        <w:t xml:space="preserve">Communication between the </w:t>
      </w:r>
      <w:r w:rsidR="00B24AED">
        <w:rPr>
          <w:rFonts w:hint="eastAsia"/>
        </w:rPr>
        <w:t xml:space="preserve">NPC </w:t>
      </w:r>
      <w:r>
        <w:t>and host system must conform to the</w:t>
      </w:r>
      <w:r w:rsidR="003D4346">
        <w:rPr>
          <w:rFonts w:hint="eastAsia"/>
        </w:rPr>
        <w:t xml:space="preserve"> </w:t>
      </w:r>
      <w:r>
        <w:t>following SEMI standards.</w:t>
      </w:r>
    </w:p>
    <w:p w14:paraId="08F56FBC" w14:textId="77777777" w:rsidR="007F7FEC" w:rsidRDefault="007F7FEC" w:rsidP="007F7FEC">
      <w:pPr>
        <w:pStyle w:val="a4"/>
        <w:ind w:left="2300"/>
      </w:pPr>
    </w:p>
    <w:p w14:paraId="4ACC34F2" w14:textId="1AEFC5AF" w:rsidR="007F7FEC" w:rsidRPr="003D4346" w:rsidRDefault="003D4346" w:rsidP="007F7FEC">
      <w:pPr>
        <w:pStyle w:val="a4"/>
        <w:ind w:left="2300"/>
        <w:rPr>
          <w:lang w:val="fr-FR"/>
        </w:rPr>
      </w:pPr>
      <w:bookmarkStart w:id="7" w:name="_Toc176784183"/>
      <w:r>
        <w:rPr>
          <w:rFonts w:hint="eastAsia"/>
          <w:lang w:val="fr-FR"/>
        </w:rPr>
        <w:t>Table</w:t>
      </w:r>
      <w:r w:rsidR="007F7FEC" w:rsidRPr="003D4346">
        <w:rPr>
          <w:rFonts w:hint="eastAsia"/>
          <w:lang w:val="fr-FR"/>
        </w:rPr>
        <w:t xml:space="preserve"> </w:t>
      </w:r>
      <w:r w:rsidR="007F7FEC">
        <w:fldChar w:fldCharType="begin"/>
      </w:r>
      <w:r w:rsidR="007F7FEC" w:rsidRPr="003D4346">
        <w:rPr>
          <w:lang w:val="fr-FR"/>
        </w:rPr>
        <w:instrText xml:space="preserve"> SEQ </w:instrText>
      </w:r>
      <w:r w:rsidR="007F7FEC">
        <w:rPr>
          <w:rFonts w:hint="eastAsia"/>
        </w:rPr>
        <w:instrText>表</w:instrText>
      </w:r>
      <w:r w:rsidR="007F7FEC" w:rsidRPr="003D4346">
        <w:rPr>
          <w:rFonts w:hint="eastAsia"/>
          <w:lang w:val="fr-FR"/>
        </w:rPr>
        <w:instrText xml:space="preserve"> \* ARABIC</w:instrText>
      </w:r>
      <w:r w:rsidR="007F7FEC" w:rsidRPr="003D4346">
        <w:rPr>
          <w:lang w:val="fr-FR"/>
        </w:rPr>
        <w:instrText xml:space="preserve"> </w:instrText>
      </w:r>
      <w:r w:rsidR="007F7FEC">
        <w:fldChar w:fldCharType="separate"/>
      </w:r>
      <w:r w:rsidR="00D6648E">
        <w:rPr>
          <w:noProof/>
          <w:lang w:val="fr-FR"/>
        </w:rPr>
        <w:t>1</w:t>
      </w:r>
      <w:r w:rsidR="007F7FEC">
        <w:fldChar w:fldCharType="end"/>
      </w:r>
      <w:r w:rsidR="007F7FEC" w:rsidRPr="003D4346">
        <w:rPr>
          <w:rFonts w:hint="eastAsia"/>
          <w:lang w:val="fr-FR"/>
        </w:rPr>
        <w:tab/>
      </w:r>
      <w:r>
        <w:rPr>
          <w:rFonts w:hint="eastAsia"/>
          <w:lang w:val="fr-FR"/>
        </w:rPr>
        <w:t xml:space="preserve">- </w:t>
      </w:r>
      <w:r w:rsidRPr="003D4346">
        <w:rPr>
          <w:lang w:val="fr-FR"/>
        </w:rPr>
        <w:t>SECS Communication SEMI Standards</w:t>
      </w:r>
      <w:bookmarkEnd w:id="7"/>
    </w:p>
    <w:tbl>
      <w:tblPr>
        <w:tblW w:w="0" w:type="auto"/>
        <w:tblInd w:w="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7"/>
        <w:gridCol w:w="2053"/>
        <w:gridCol w:w="4552"/>
      </w:tblGrid>
      <w:tr w:rsidR="007F7FEC" w14:paraId="656FD20C" w14:textId="77777777" w:rsidTr="00290603">
        <w:tc>
          <w:tcPr>
            <w:tcW w:w="499" w:type="dxa"/>
            <w:shd w:val="clear" w:color="auto" w:fill="000080"/>
          </w:tcPr>
          <w:p w14:paraId="171803DB" w14:textId="77777777" w:rsidR="007F7FEC" w:rsidRDefault="007F7FEC" w:rsidP="00290603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100" w:type="dxa"/>
            <w:shd w:val="clear" w:color="auto" w:fill="000080"/>
          </w:tcPr>
          <w:p w14:paraId="0F58972B" w14:textId="77777777" w:rsidR="007F7FEC" w:rsidRDefault="007F7FEC" w:rsidP="00290603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SEM</w:t>
            </w:r>
            <w:r w:rsidR="00E01F52">
              <w:rPr>
                <w:rFonts w:hint="eastAsia"/>
                <w:b/>
                <w:bCs/>
              </w:rPr>
              <w:t>I STANDARD</w:t>
            </w:r>
          </w:p>
        </w:tc>
        <w:tc>
          <w:tcPr>
            <w:tcW w:w="4711" w:type="dxa"/>
            <w:shd w:val="clear" w:color="auto" w:fill="000080"/>
          </w:tcPr>
          <w:p w14:paraId="54ABFF59" w14:textId="77777777" w:rsidR="007F7FEC" w:rsidRDefault="009F4DC7" w:rsidP="00290603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Description</w:t>
            </w:r>
          </w:p>
        </w:tc>
      </w:tr>
      <w:tr w:rsidR="007F7FEC" w14:paraId="26A9CB29" w14:textId="77777777" w:rsidTr="00290603">
        <w:tc>
          <w:tcPr>
            <w:tcW w:w="499" w:type="dxa"/>
          </w:tcPr>
          <w:p w14:paraId="0DD9F299" w14:textId="77777777" w:rsidR="007F7FEC" w:rsidRDefault="007F7FEC" w:rsidP="00290603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00" w:type="dxa"/>
          </w:tcPr>
          <w:p w14:paraId="7D3CA20F" w14:textId="77777777" w:rsidR="007F7FEC" w:rsidRDefault="007F7FEC" w:rsidP="00290603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SEMI Doc</w:t>
            </w:r>
            <w:r w:rsidR="00290603">
              <w:rPr>
                <w:rFonts w:hint="eastAsia"/>
              </w:rPr>
              <w:t xml:space="preserve"> E5</w:t>
            </w:r>
          </w:p>
        </w:tc>
        <w:tc>
          <w:tcPr>
            <w:tcW w:w="4711" w:type="dxa"/>
          </w:tcPr>
          <w:p w14:paraId="1A22086C" w14:textId="77777777" w:rsidR="007F7FEC" w:rsidRDefault="003D4346" w:rsidP="003D4346">
            <w:pPr>
              <w:pStyle w:val="a4"/>
              <w:ind w:leftChars="0" w:left="0"/>
              <w:jc w:val="left"/>
            </w:pPr>
            <w:r>
              <w:t>SEMI EQUIPMENT COMMUNICATIONS STANDARD 2 MESSAGE CONTENT(SECS-II)</w:t>
            </w:r>
          </w:p>
        </w:tc>
      </w:tr>
      <w:tr w:rsidR="007F7FEC" w14:paraId="6B0713A5" w14:textId="77777777" w:rsidTr="00290603">
        <w:tc>
          <w:tcPr>
            <w:tcW w:w="499" w:type="dxa"/>
          </w:tcPr>
          <w:p w14:paraId="5AE3B903" w14:textId="77777777" w:rsidR="007F7FEC" w:rsidRDefault="007F7FEC" w:rsidP="00290603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00" w:type="dxa"/>
          </w:tcPr>
          <w:p w14:paraId="6D3D8F1D" w14:textId="77777777" w:rsidR="007F7FEC" w:rsidRDefault="00290603" w:rsidP="00290603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SEMI Doc E37</w:t>
            </w:r>
          </w:p>
        </w:tc>
        <w:tc>
          <w:tcPr>
            <w:tcW w:w="4711" w:type="dxa"/>
          </w:tcPr>
          <w:p w14:paraId="6DA8425E" w14:textId="77777777" w:rsidR="00290603" w:rsidRDefault="003D4346" w:rsidP="00290603">
            <w:pPr>
              <w:pStyle w:val="a4"/>
              <w:ind w:leftChars="0" w:left="0"/>
              <w:jc w:val="left"/>
            </w:pPr>
            <w:r w:rsidRPr="003D4346">
              <w:t>HIGH-SPEED SECS MESSAGE SERVICES (HSMS) GENERIC SERVICES</w:t>
            </w:r>
          </w:p>
        </w:tc>
      </w:tr>
      <w:tr w:rsidR="00290603" w14:paraId="16249CA8" w14:textId="77777777" w:rsidTr="00290603">
        <w:tc>
          <w:tcPr>
            <w:tcW w:w="499" w:type="dxa"/>
          </w:tcPr>
          <w:p w14:paraId="098998C1" w14:textId="77777777" w:rsidR="00290603" w:rsidRDefault="00290603" w:rsidP="00290603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00" w:type="dxa"/>
          </w:tcPr>
          <w:p w14:paraId="7EB5E8AB" w14:textId="77777777" w:rsidR="00290603" w:rsidRDefault="00290603" w:rsidP="00290603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SEMI Doc E37.1</w:t>
            </w:r>
          </w:p>
        </w:tc>
        <w:tc>
          <w:tcPr>
            <w:tcW w:w="4711" w:type="dxa"/>
          </w:tcPr>
          <w:p w14:paraId="23ABF00B" w14:textId="77777777" w:rsidR="00290603" w:rsidRDefault="003D4346" w:rsidP="00290603">
            <w:pPr>
              <w:pStyle w:val="a4"/>
              <w:ind w:leftChars="0" w:left="0"/>
              <w:jc w:val="left"/>
            </w:pPr>
            <w:r>
              <w:t>HIGH-SPEED SECS MESSAGE SERVICES SINGLE-SESSION MODE</w:t>
            </w:r>
            <w:r>
              <w:rPr>
                <w:rFonts w:hint="eastAsia"/>
              </w:rPr>
              <w:t xml:space="preserve"> </w:t>
            </w:r>
            <w:r>
              <w:t>(HSMS-SS)</w:t>
            </w:r>
          </w:p>
        </w:tc>
      </w:tr>
    </w:tbl>
    <w:p w14:paraId="159A9786" w14:textId="77777777" w:rsidR="007F7FEC" w:rsidRDefault="007F7FEC" w:rsidP="007F7FEC">
      <w:pPr>
        <w:pStyle w:val="a4"/>
        <w:ind w:left="2300"/>
      </w:pPr>
    </w:p>
    <w:p w14:paraId="66B3B5E3" w14:textId="77777777" w:rsidR="009D3C5B" w:rsidRDefault="009D3C5B" w:rsidP="007F7FEC">
      <w:pPr>
        <w:pStyle w:val="a4"/>
        <w:ind w:left="2300"/>
      </w:pPr>
    </w:p>
    <w:p w14:paraId="1755A6E0" w14:textId="77777777" w:rsidR="009D3C5B" w:rsidRDefault="009D3C5B" w:rsidP="007F7FEC">
      <w:pPr>
        <w:pStyle w:val="a4"/>
        <w:ind w:left="2300"/>
      </w:pPr>
    </w:p>
    <w:p w14:paraId="4BEF97F2" w14:textId="77777777" w:rsidR="009D3C5B" w:rsidRDefault="009D3C5B" w:rsidP="00C05F80">
      <w:pPr>
        <w:pStyle w:val="a4"/>
        <w:ind w:leftChars="0" w:left="0"/>
      </w:pPr>
    </w:p>
    <w:p w14:paraId="41A4FE13" w14:textId="5CA81537" w:rsidR="009D3C5B" w:rsidRDefault="0099452E" w:rsidP="00267AA2">
      <w:pPr>
        <w:pStyle w:val="2"/>
      </w:pPr>
      <w:r>
        <w:t xml:space="preserve"> </w:t>
      </w:r>
      <w:bookmarkStart w:id="8" w:name="_Toc176784156"/>
      <w:r w:rsidR="00720E85" w:rsidRPr="00720E85">
        <w:t>Equipment Model</w:t>
      </w:r>
      <w:bookmarkEnd w:id="8"/>
    </w:p>
    <w:p w14:paraId="71B3EC9A" w14:textId="44CF2061" w:rsidR="009D3C5B" w:rsidRDefault="00720E85" w:rsidP="00720E85">
      <w:pPr>
        <w:pStyle w:val="a4"/>
        <w:ind w:left="2300"/>
      </w:pPr>
      <w:r>
        <w:t xml:space="preserve">The </w:t>
      </w:r>
      <w:r w:rsidR="00B24AED">
        <w:rPr>
          <w:rFonts w:hint="eastAsia"/>
        </w:rPr>
        <w:t>NPC</w:t>
      </w:r>
      <w:r>
        <w:t xml:space="preserve"> is equipped with equipment models compliant to the following</w:t>
      </w:r>
      <w:r>
        <w:rPr>
          <w:rFonts w:hint="eastAsia"/>
        </w:rPr>
        <w:t xml:space="preserve"> </w:t>
      </w:r>
      <w:r>
        <w:t>SEMI standards</w:t>
      </w:r>
      <w:r>
        <w:rPr>
          <w:rFonts w:hint="eastAsia"/>
        </w:rPr>
        <w:t>.</w:t>
      </w:r>
    </w:p>
    <w:p w14:paraId="1E88B7A6" w14:textId="77777777" w:rsidR="009D3C5B" w:rsidRDefault="009D3C5B" w:rsidP="009D3C5B">
      <w:pPr>
        <w:pStyle w:val="a4"/>
        <w:ind w:left="2300"/>
      </w:pPr>
    </w:p>
    <w:p w14:paraId="7DFA1DC3" w14:textId="2B7C7D6A" w:rsidR="009D3C5B" w:rsidRPr="00720E85" w:rsidRDefault="003D4346" w:rsidP="009D3C5B">
      <w:pPr>
        <w:pStyle w:val="a4"/>
        <w:ind w:left="2300"/>
      </w:pPr>
      <w:bookmarkStart w:id="9" w:name="_Toc176784184"/>
      <w:r>
        <w:rPr>
          <w:rFonts w:hint="eastAsia"/>
        </w:rPr>
        <w:t>Table</w:t>
      </w:r>
      <w:r w:rsidR="009D3C5B">
        <w:rPr>
          <w:rFonts w:hint="eastAsia"/>
        </w:rPr>
        <w:t xml:space="preserve"> </w:t>
      </w:r>
      <w:r w:rsidR="009D3C5B">
        <w:fldChar w:fldCharType="begin"/>
      </w:r>
      <w:r w:rsidR="009D3C5B">
        <w:instrText xml:space="preserve"> SEQ </w:instrText>
      </w:r>
      <w:r w:rsidR="009D3C5B">
        <w:rPr>
          <w:rFonts w:hint="eastAsia"/>
        </w:rPr>
        <w:instrText>表</w:instrText>
      </w:r>
      <w:r w:rsidR="009D3C5B">
        <w:rPr>
          <w:rFonts w:hint="eastAsia"/>
        </w:rPr>
        <w:instrText xml:space="preserve"> \* ARABIC</w:instrText>
      </w:r>
      <w:r w:rsidR="009D3C5B">
        <w:instrText xml:space="preserve"> </w:instrText>
      </w:r>
      <w:r w:rsidR="009D3C5B">
        <w:fldChar w:fldCharType="separate"/>
      </w:r>
      <w:r w:rsidR="00D6648E">
        <w:rPr>
          <w:noProof/>
        </w:rPr>
        <w:t>2</w:t>
      </w:r>
      <w:r w:rsidR="009D3C5B">
        <w:fldChar w:fldCharType="end"/>
      </w:r>
      <w:r w:rsidR="009D3C5B">
        <w:rPr>
          <w:rFonts w:hint="eastAsia"/>
        </w:rPr>
        <w:tab/>
      </w:r>
      <w:r w:rsidR="00720E85" w:rsidRPr="00720E85">
        <w:t>- Equipment Model SEMI Standards</w:t>
      </w:r>
      <w:bookmarkEnd w:id="9"/>
    </w:p>
    <w:tbl>
      <w:tblPr>
        <w:tblW w:w="0" w:type="auto"/>
        <w:tblInd w:w="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4"/>
        <w:gridCol w:w="2007"/>
        <w:gridCol w:w="4601"/>
      </w:tblGrid>
      <w:tr w:rsidR="009D3C5B" w14:paraId="1CA4CD82" w14:textId="77777777" w:rsidTr="00B24AED">
        <w:tc>
          <w:tcPr>
            <w:tcW w:w="494" w:type="dxa"/>
            <w:shd w:val="clear" w:color="auto" w:fill="000080"/>
          </w:tcPr>
          <w:p w14:paraId="7F54C676" w14:textId="77777777" w:rsidR="009D3C5B" w:rsidRDefault="009D3C5B" w:rsidP="00D14FCF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007" w:type="dxa"/>
            <w:shd w:val="clear" w:color="auto" w:fill="000080"/>
          </w:tcPr>
          <w:p w14:paraId="724E8A2F" w14:textId="77777777" w:rsidR="009D3C5B" w:rsidRDefault="009D3C5B" w:rsidP="00D14FCF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SEMI</w:t>
            </w:r>
            <w:r w:rsidR="002A006F">
              <w:rPr>
                <w:rFonts w:hint="eastAsia"/>
                <w:b/>
                <w:bCs/>
              </w:rPr>
              <w:t xml:space="preserve"> STANDARD</w:t>
            </w:r>
          </w:p>
        </w:tc>
        <w:tc>
          <w:tcPr>
            <w:tcW w:w="4601" w:type="dxa"/>
            <w:shd w:val="clear" w:color="auto" w:fill="000080"/>
          </w:tcPr>
          <w:p w14:paraId="4A182DE0" w14:textId="77777777" w:rsidR="009D3C5B" w:rsidRDefault="009F4DC7" w:rsidP="00D14FCF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Description</w:t>
            </w:r>
          </w:p>
        </w:tc>
      </w:tr>
      <w:tr w:rsidR="009D3C5B" w:rsidRPr="00720E85" w14:paraId="6CBD24D9" w14:textId="77777777" w:rsidTr="00B24AED">
        <w:tc>
          <w:tcPr>
            <w:tcW w:w="494" w:type="dxa"/>
          </w:tcPr>
          <w:p w14:paraId="796CB39D" w14:textId="77777777" w:rsidR="009D3C5B" w:rsidRDefault="009D3C5B" w:rsidP="00D14FCF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07" w:type="dxa"/>
          </w:tcPr>
          <w:p w14:paraId="5A338180" w14:textId="77777777" w:rsidR="009D3C5B" w:rsidRDefault="009D3C5B" w:rsidP="00D14FCF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SEMI Doc E30</w:t>
            </w:r>
          </w:p>
        </w:tc>
        <w:tc>
          <w:tcPr>
            <w:tcW w:w="4601" w:type="dxa"/>
          </w:tcPr>
          <w:p w14:paraId="04FBE1E5" w14:textId="77777777" w:rsidR="009D3C5B" w:rsidRDefault="00720E85" w:rsidP="00720E85">
            <w:pPr>
              <w:pStyle w:val="a4"/>
              <w:ind w:leftChars="0" w:left="0"/>
              <w:jc w:val="left"/>
            </w:pPr>
            <w:r>
              <w:t>The following sections from GENERIC MODEL FOR COMMUNICATIONS AND</w:t>
            </w:r>
            <w:r>
              <w:rPr>
                <w:rFonts w:hint="eastAsia"/>
              </w:rPr>
              <w:t xml:space="preserve"> </w:t>
            </w:r>
            <w:r>
              <w:t>CONTROL OF MANUFACTURING EQUIPMENT (GEM):</w:t>
            </w:r>
          </w:p>
          <w:p w14:paraId="4E15D23A" w14:textId="77777777" w:rsidR="009D3C5B" w:rsidRDefault="000E0812" w:rsidP="000E0812">
            <w:pPr>
              <w:pStyle w:val="a4"/>
              <w:ind w:leftChars="0" w:left="0" w:firstLineChars="100" w:firstLine="200"/>
              <w:jc w:val="left"/>
            </w:pPr>
            <w:r>
              <w:rPr>
                <w:rFonts w:hint="eastAsia"/>
              </w:rPr>
              <w:t xml:space="preserve">Sections 1, 2 &amp; 3: </w:t>
            </w:r>
            <w:r w:rsidR="00720E85">
              <w:rPr>
                <w:rFonts w:hint="eastAsia"/>
              </w:rPr>
              <w:t>all</w:t>
            </w:r>
          </w:p>
          <w:p w14:paraId="362ED236" w14:textId="77777777" w:rsidR="009D3C5B" w:rsidRDefault="000E0812" w:rsidP="000E0812">
            <w:pPr>
              <w:pStyle w:val="a4"/>
              <w:ind w:leftChars="0" w:left="200"/>
              <w:jc w:val="left"/>
            </w:pPr>
            <w:r>
              <w:rPr>
                <w:rFonts w:hint="eastAsia"/>
              </w:rPr>
              <w:t xml:space="preserve">Section 4: </w:t>
            </w:r>
            <w:r w:rsidR="009D3C5B">
              <w:rPr>
                <w:rFonts w:hint="eastAsia"/>
              </w:rPr>
              <w:t>4.1 ,4.2.1 ,4.2.2 ,</w:t>
            </w:r>
            <w:r w:rsidR="00414070">
              <w:rPr>
                <w:rFonts w:hint="eastAsia"/>
              </w:rPr>
              <w:t>4.2.5 ,4.2.6 ,4.3</w:t>
            </w:r>
          </w:p>
          <w:p w14:paraId="3D4344F9" w14:textId="77777777" w:rsidR="00414070" w:rsidRDefault="00414070" w:rsidP="000E0812">
            <w:pPr>
              <w:pStyle w:val="a4"/>
              <w:ind w:leftChars="600" w:left="1200"/>
              <w:jc w:val="left"/>
            </w:pPr>
            <w:r>
              <w:rPr>
                <w:rFonts w:hint="eastAsia"/>
              </w:rPr>
              <w:t>4.5 ,4.7 ,4.8 ,4.9 ,4.10 ,4.12</w:t>
            </w:r>
          </w:p>
          <w:p w14:paraId="58B9D8C0" w14:textId="77777777" w:rsidR="00414070" w:rsidRDefault="000E0812" w:rsidP="00414070">
            <w:pPr>
              <w:pStyle w:val="a4"/>
              <w:ind w:leftChars="0" w:left="0" w:firstLineChars="100" w:firstLine="200"/>
              <w:jc w:val="left"/>
            </w:pPr>
            <w:r>
              <w:rPr>
                <w:rFonts w:hint="eastAsia"/>
              </w:rPr>
              <w:t xml:space="preserve">Section 8: </w:t>
            </w:r>
            <w:r w:rsidR="00720E85">
              <w:rPr>
                <w:rFonts w:hint="eastAsia"/>
              </w:rPr>
              <w:t>all</w:t>
            </w:r>
          </w:p>
        </w:tc>
      </w:tr>
    </w:tbl>
    <w:p w14:paraId="22E49893" w14:textId="77777777" w:rsidR="007F7FEC" w:rsidRDefault="007F7FEC">
      <w:pPr>
        <w:pStyle w:val="a4"/>
        <w:ind w:left="2300"/>
      </w:pPr>
    </w:p>
    <w:p w14:paraId="36BDF1FB" w14:textId="12CA9184" w:rsidR="00414070" w:rsidRPr="00720E85" w:rsidRDefault="003D4346" w:rsidP="00414070">
      <w:pPr>
        <w:pStyle w:val="a4"/>
        <w:ind w:left="2300"/>
      </w:pPr>
      <w:bookmarkStart w:id="10" w:name="_Toc176784185"/>
      <w:r>
        <w:rPr>
          <w:rFonts w:hint="eastAsia"/>
        </w:rPr>
        <w:t>Table</w:t>
      </w:r>
      <w:r w:rsidR="00414070">
        <w:rPr>
          <w:rFonts w:hint="eastAsia"/>
        </w:rPr>
        <w:t xml:space="preserve"> </w:t>
      </w:r>
      <w:r w:rsidR="00414070">
        <w:fldChar w:fldCharType="begin"/>
      </w:r>
      <w:r w:rsidR="00414070">
        <w:instrText xml:space="preserve"> SEQ </w:instrText>
      </w:r>
      <w:r w:rsidR="00414070">
        <w:rPr>
          <w:rFonts w:hint="eastAsia"/>
        </w:rPr>
        <w:instrText>表</w:instrText>
      </w:r>
      <w:r w:rsidR="00414070">
        <w:rPr>
          <w:rFonts w:hint="eastAsia"/>
        </w:rPr>
        <w:instrText xml:space="preserve"> \* ARABIC</w:instrText>
      </w:r>
      <w:r w:rsidR="00414070">
        <w:instrText xml:space="preserve"> </w:instrText>
      </w:r>
      <w:r w:rsidR="00414070">
        <w:fldChar w:fldCharType="separate"/>
      </w:r>
      <w:r w:rsidR="00D6648E">
        <w:rPr>
          <w:noProof/>
        </w:rPr>
        <w:t>3</w:t>
      </w:r>
      <w:r w:rsidR="00414070">
        <w:fldChar w:fldCharType="end"/>
      </w:r>
      <w:r w:rsidR="00414070">
        <w:rPr>
          <w:rFonts w:hint="eastAsia"/>
        </w:rPr>
        <w:tab/>
      </w:r>
      <w:r w:rsidR="00720E85" w:rsidRPr="00720E85">
        <w:t>- Gem Compliant Items in the Stocker SEM</w:t>
      </w:r>
      <w:bookmarkEnd w:id="10"/>
    </w:p>
    <w:tbl>
      <w:tblPr>
        <w:tblW w:w="0" w:type="auto"/>
        <w:tblInd w:w="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1"/>
        <w:gridCol w:w="2618"/>
        <w:gridCol w:w="300"/>
        <w:gridCol w:w="500"/>
        <w:gridCol w:w="2800"/>
        <w:gridCol w:w="604"/>
        <w:gridCol w:w="7"/>
      </w:tblGrid>
      <w:tr w:rsidR="000921A2" w14:paraId="2B4C965B" w14:textId="77777777" w:rsidTr="00932145">
        <w:tc>
          <w:tcPr>
            <w:tcW w:w="481" w:type="dxa"/>
            <w:shd w:val="clear" w:color="auto" w:fill="000080"/>
          </w:tcPr>
          <w:p w14:paraId="2FF8F4F7" w14:textId="77777777" w:rsidR="000921A2" w:rsidRDefault="000921A2" w:rsidP="00D14FCF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618" w:type="dxa"/>
            <w:shd w:val="clear" w:color="auto" w:fill="000080"/>
          </w:tcPr>
          <w:p w14:paraId="7CDA65D8" w14:textId="77777777" w:rsidR="000921A2" w:rsidRDefault="000921A2" w:rsidP="00D14FCF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GEM</w:t>
            </w:r>
            <w:r w:rsidR="002A006F">
              <w:rPr>
                <w:rFonts w:hint="eastAsia"/>
                <w:b/>
                <w:bCs/>
              </w:rPr>
              <w:t xml:space="preserve"> Basic Condition</w:t>
            </w:r>
          </w:p>
        </w:tc>
        <w:tc>
          <w:tcPr>
            <w:tcW w:w="300" w:type="dxa"/>
            <w:vMerge w:val="restart"/>
            <w:shd w:val="clear" w:color="auto" w:fill="000080"/>
          </w:tcPr>
          <w:p w14:paraId="6181FF8F" w14:textId="77777777" w:rsidR="000921A2" w:rsidRPr="00932145" w:rsidRDefault="000921A2">
            <w:pPr>
              <w:snapToGrid/>
              <w:spacing w:before="0" w:after="0"/>
              <w:jc w:val="left"/>
              <w:rPr>
                <w:kern w:val="0"/>
                <w:sz w:val="18"/>
                <w:szCs w:val="18"/>
              </w:rPr>
            </w:pPr>
          </w:p>
          <w:p w14:paraId="533606F6" w14:textId="77777777" w:rsidR="000921A2" w:rsidRDefault="000921A2" w:rsidP="000921A2">
            <w:pPr>
              <w:pStyle w:val="a4"/>
              <w:ind w:left="2300"/>
              <w:jc w:val="left"/>
              <w:rPr>
                <w:b/>
                <w:bCs/>
              </w:rPr>
            </w:pPr>
          </w:p>
        </w:tc>
        <w:tc>
          <w:tcPr>
            <w:tcW w:w="500" w:type="dxa"/>
            <w:shd w:val="clear" w:color="auto" w:fill="000080"/>
          </w:tcPr>
          <w:p w14:paraId="5AB5E86D" w14:textId="77777777" w:rsidR="000921A2" w:rsidRDefault="000921A2" w:rsidP="000921A2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800" w:type="dxa"/>
            <w:shd w:val="clear" w:color="auto" w:fill="000080"/>
          </w:tcPr>
          <w:p w14:paraId="0FA28E5E" w14:textId="77777777" w:rsidR="000921A2" w:rsidRPr="00720E85" w:rsidRDefault="00720E85" w:rsidP="000921A2">
            <w:pPr>
              <w:pStyle w:val="a4"/>
              <w:ind w:leftChars="0" w:left="0"/>
              <w:jc w:val="center"/>
              <w:rPr>
                <w:b/>
                <w:bCs/>
              </w:rPr>
            </w:pPr>
            <w:r w:rsidRPr="00720E85">
              <w:rPr>
                <w:b/>
                <w:bCs/>
              </w:rPr>
              <w:t>Additional Capabilities</w:t>
            </w:r>
          </w:p>
        </w:tc>
        <w:tc>
          <w:tcPr>
            <w:tcW w:w="611" w:type="dxa"/>
            <w:gridSpan w:val="2"/>
            <w:shd w:val="clear" w:color="auto" w:fill="000080"/>
          </w:tcPr>
          <w:p w14:paraId="6A3C6DC9" w14:textId="77777777" w:rsidR="000921A2" w:rsidRDefault="000921A2" w:rsidP="000921A2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要否</w:t>
            </w:r>
          </w:p>
        </w:tc>
      </w:tr>
      <w:tr w:rsidR="000921A2" w14:paraId="49E78FD7" w14:textId="77777777" w:rsidTr="00932145">
        <w:trPr>
          <w:gridAfter w:val="1"/>
          <w:wAfter w:w="7" w:type="dxa"/>
        </w:trPr>
        <w:tc>
          <w:tcPr>
            <w:tcW w:w="481" w:type="dxa"/>
          </w:tcPr>
          <w:p w14:paraId="3430EED6" w14:textId="77777777" w:rsidR="000921A2" w:rsidRDefault="000921A2" w:rsidP="00D14FCF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18" w:type="dxa"/>
          </w:tcPr>
          <w:p w14:paraId="5447500C" w14:textId="77777777" w:rsidR="000921A2" w:rsidRPr="00720E85" w:rsidRDefault="00720E85" w:rsidP="00414070">
            <w:pPr>
              <w:pStyle w:val="a4"/>
              <w:ind w:leftChars="0" w:left="0"/>
              <w:jc w:val="left"/>
            </w:pPr>
            <w:r w:rsidRPr="00720E85">
              <w:t>status model</w:t>
            </w:r>
          </w:p>
        </w:tc>
        <w:tc>
          <w:tcPr>
            <w:tcW w:w="300" w:type="dxa"/>
            <w:vMerge/>
          </w:tcPr>
          <w:p w14:paraId="4ED6C110" w14:textId="77777777" w:rsidR="000921A2" w:rsidRDefault="000921A2" w:rsidP="000921A2">
            <w:pPr>
              <w:pStyle w:val="a4"/>
              <w:ind w:left="2300"/>
              <w:jc w:val="left"/>
            </w:pPr>
          </w:p>
        </w:tc>
        <w:tc>
          <w:tcPr>
            <w:tcW w:w="500" w:type="dxa"/>
          </w:tcPr>
          <w:p w14:paraId="1FB96173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00" w:type="dxa"/>
          </w:tcPr>
          <w:p w14:paraId="25DC3C11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communications establishment</w:t>
            </w:r>
          </w:p>
        </w:tc>
        <w:tc>
          <w:tcPr>
            <w:tcW w:w="604" w:type="dxa"/>
          </w:tcPr>
          <w:p w14:paraId="0CF91000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○</w:t>
            </w:r>
          </w:p>
        </w:tc>
      </w:tr>
      <w:tr w:rsidR="000921A2" w14:paraId="039DF09A" w14:textId="77777777" w:rsidTr="00932145">
        <w:trPr>
          <w:gridAfter w:val="1"/>
          <w:wAfter w:w="7" w:type="dxa"/>
        </w:trPr>
        <w:tc>
          <w:tcPr>
            <w:tcW w:w="481" w:type="dxa"/>
          </w:tcPr>
          <w:p w14:paraId="5385FBA7" w14:textId="77777777" w:rsidR="000921A2" w:rsidRDefault="000921A2" w:rsidP="00D14FCF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18" w:type="dxa"/>
          </w:tcPr>
          <w:p w14:paraId="5614199F" w14:textId="77777777" w:rsidR="000921A2" w:rsidRPr="00720E85" w:rsidRDefault="00720E85" w:rsidP="00414070">
            <w:pPr>
              <w:pStyle w:val="a4"/>
              <w:ind w:leftChars="0" w:left="0"/>
              <w:jc w:val="left"/>
            </w:pPr>
            <w:r w:rsidRPr="00720E85">
              <w:t>equipment process status</w:t>
            </w:r>
          </w:p>
        </w:tc>
        <w:tc>
          <w:tcPr>
            <w:tcW w:w="300" w:type="dxa"/>
            <w:vMerge/>
          </w:tcPr>
          <w:p w14:paraId="5C27CE70" w14:textId="77777777" w:rsidR="000921A2" w:rsidRDefault="000921A2" w:rsidP="00D14FCF">
            <w:pPr>
              <w:pStyle w:val="a4"/>
              <w:ind w:left="2300"/>
              <w:jc w:val="left"/>
            </w:pPr>
          </w:p>
        </w:tc>
        <w:tc>
          <w:tcPr>
            <w:tcW w:w="500" w:type="dxa"/>
          </w:tcPr>
          <w:p w14:paraId="7E278B2E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00" w:type="dxa"/>
          </w:tcPr>
          <w:p w14:paraId="4E136483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dynamic event report setting modifying</w:t>
            </w:r>
          </w:p>
        </w:tc>
        <w:tc>
          <w:tcPr>
            <w:tcW w:w="604" w:type="dxa"/>
          </w:tcPr>
          <w:p w14:paraId="5903D8B8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○</w:t>
            </w:r>
          </w:p>
        </w:tc>
      </w:tr>
      <w:tr w:rsidR="000921A2" w14:paraId="393F2B77" w14:textId="77777777" w:rsidTr="00932145">
        <w:trPr>
          <w:gridAfter w:val="1"/>
          <w:wAfter w:w="7" w:type="dxa"/>
        </w:trPr>
        <w:tc>
          <w:tcPr>
            <w:tcW w:w="481" w:type="dxa"/>
          </w:tcPr>
          <w:p w14:paraId="5D23EAAF" w14:textId="77777777" w:rsidR="000921A2" w:rsidRDefault="000921A2" w:rsidP="00D14FCF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618" w:type="dxa"/>
          </w:tcPr>
          <w:p w14:paraId="45EF11E4" w14:textId="77777777" w:rsidR="000921A2" w:rsidRPr="00720E85" w:rsidRDefault="00720E85" w:rsidP="00414070">
            <w:pPr>
              <w:pStyle w:val="a4"/>
              <w:ind w:leftChars="0" w:left="0"/>
              <w:jc w:val="left"/>
            </w:pPr>
            <w:r w:rsidRPr="00720E85">
              <w:t>host initiated S1, F13/F14 cenarios</w:t>
            </w:r>
          </w:p>
        </w:tc>
        <w:tc>
          <w:tcPr>
            <w:tcW w:w="300" w:type="dxa"/>
            <w:vMerge/>
          </w:tcPr>
          <w:p w14:paraId="7F8E3B41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0E842E3E" w14:textId="77777777" w:rsidR="000921A2" w:rsidRPr="000921A2" w:rsidRDefault="000921A2" w:rsidP="000921A2">
            <w:pPr>
              <w:snapToGrid/>
              <w:spacing w:before="0" w:after="0"/>
              <w:jc w:val="center"/>
              <w:rPr>
                <w:kern w:val="0"/>
                <w:szCs w:val="2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2800" w:type="dxa"/>
          </w:tcPr>
          <w:p w14:paraId="7FEEBD49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variable data collection</w:t>
            </w:r>
          </w:p>
        </w:tc>
        <w:tc>
          <w:tcPr>
            <w:tcW w:w="604" w:type="dxa"/>
          </w:tcPr>
          <w:p w14:paraId="04E0A5A4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○</w:t>
            </w:r>
          </w:p>
        </w:tc>
      </w:tr>
      <w:tr w:rsidR="000921A2" w14:paraId="11229D8D" w14:textId="77777777" w:rsidTr="00932145">
        <w:trPr>
          <w:gridAfter w:val="1"/>
          <w:wAfter w:w="7" w:type="dxa"/>
        </w:trPr>
        <w:tc>
          <w:tcPr>
            <w:tcW w:w="481" w:type="dxa"/>
          </w:tcPr>
          <w:p w14:paraId="4773587C" w14:textId="77777777" w:rsidR="000921A2" w:rsidRDefault="000921A2" w:rsidP="00D14FCF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618" w:type="dxa"/>
          </w:tcPr>
          <w:p w14:paraId="2F16683C" w14:textId="77777777" w:rsidR="000921A2" w:rsidRPr="00720E85" w:rsidRDefault="00720E85" w:rsidP="00414070">
            <w:pPr>
              <w:pStyle w:val="a4"/>
              <w:ind w:leftChars="0" w:left="0"/>
              <w:jc w:val="left"/>
            </w:pPr>
            <w:r w:rsidRPr="00720E85">
              <w:t>event notification</w:t>
            </w:r>
          </w:p>
        </w:tc>
        <w:tc>
          <w:tcPr>
            <w:tcW w:w="300" w:type="dxa"/>
            <w:vMerge/>
          </w:tcPr>
          <w:p w14:paraId="09A9A1D0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4BB15E23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00" w:type="dxa"/>
          </w:tcPr>
          <w:p w14:paraId="6E7539AE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trace data collection</w:t>
            </w:r>
          </w:p>
        </w:tc>
        <w:tc>
          <w:tcPr>
            <w:tcW w:w="604" w:type="dxa"/>
          </w:tcPr>
          <w:p w14:paraId="2232C7AB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×</w:t>
            </w:r>
          </w:p>
        </w:tc>
      </w:tr>
      <w:tr w:rsidR="000921A2" w14:paraId="068A9D30" w14:textId="77777777" w:rsidTr="00932145">
        <w:trPr>
          <w:gridAfter w:val="1"/>
          <w:wAfter w:w="7" w:type="dxa"/>
        </w:trPr>
        <w:tc>
          <w:tcPr>
            <w:tcW w:w="481" w:type="dxa"/>
          </w:tcPr>
          <w:p w14:paraId="7802E710" w14:textId="77777777" w:rsidR="000921A2" w:rsidRDefault="000921A2" w:rsidP="00D14FCF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618" w:type="dxa"/>
          </w:tcPr>
          <w:p w14:paraId="22673D89" w14:textId="77777777" w:rsidR="000921A2" w:rsidRPr="00720E85" w:rsidRDefault="00720E85" w:rsidP="00414070">
            <w:pPr>
              <w:pStyle w:val="a4"/>
              <w:ind w:leftChars="0" w:left="0"/>
              <w:jc w:val="left"/>
            </w:pPr>
            <w:r w:rsidRPr="00720E85">
              <w:t>online confirmation</w:t>
            </w:r>
          </w:p>
        </w:tc>
        <w:tc>
          <w:tcPr>
            <w:tcW w:w="300" w:type="dxa"/>
            <w:vMerge/>
          </w:tcPr>
          <w:p w14:paraId="6DB079D2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263E7151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800" w:type="dxa"/>
          </w:tcPr>
          <w:p w14:paraId="448DE600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status data collection</w:t>
            </w:r>
          </w:p>
        </w:tc>
        <w:tc>
          <w:tcPr>
            <w:tcW w:w="604" w:type="dxa"/>
          </w:tcPr>
          <w:p w14:paraId="12BD62F9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○</w:t>
            </w:r>
          </w:p>
        </w:tc>
      </w:tr>
      <w:tr w:rsidR="000921A2" w14:paraId="15B527BE" w14:textId="77777777" w:rsidTr="00932145">
        <w:trPr>
          <w:gridAfter w:val="1"/>
          <w:wAfter w:w="7" w:type="dxa"/>
        </w:trPr>
        <w:tc>
          <w:tcPr>
            <w:tcW w:w="481" w:type="dxa"/>
          </w:tcPr>
          <w:p w14:paraId="0EBCECCB" w14:textId="77777777" w:rsidR="000921A2" w:rsidRDefault="000921A2" w:rsidP="00D14FCF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618" w:type="dxa"/>
          </w:tcPr>
          <w:p w14:paraId="00D4DDA0" w14:textId="77777777" w:rsidR="000921A2" w:rsidRPr="00720E85" w:rsidRDefault="00720E85" w:rsidP="00414070">
            <w:pPr>
              <w:pStyle w:val="a4"/>
              <w:ind w:leftChars="0" w:left="0"/>
              <w:jc w:val="left"/>
            </w:pPr>
            <w:r w:rsidRPr="00720E85">
              <w:t>error messages</w:t>
            </w:r>
          </w:p>
        </w:tc>
        <w:tc>
          <w:tcPr>
            <w:tcW w:w="300" w:type="dxa"/>
            <w:vMerge/>
          </w:tcPr>
          <w:p w14:paraId="0146E73F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1821FE22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800" w:type="dxa"/>
          </w:tcPr>
          <w:p w14:paraId="6B1F1DB3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alarm control</w:t>
            </w:r>
          </w:p>
        </w:tc>
        <w:tc>
          <w:tcPr>
            <w:tcW w:w="604" w:type="dxa"/>
          </w:tcPr>
          <w:p w14:paraId="23C34830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○</w:t>
            </w:r>
          </w:p>
        </w:tc>
      </w:tr>
      <w:tr w:rsidR="000921A2" w14:paraId="5C942F3D" w14:textId="77777777" w:rsidTr="00932145">
        <w:trPr>
          <w:gridAfter w:val="1"/>
          <w:wAfter w:w="7" w:type="dxa"/>
        </w:trPr>
        <w:tc>
          <w:tcPr>
            <w:tcW w:w="481" w:type="dxa"/>
          </w:tcPr>
          <w:p w14:paraId="61C25061" w14:textId="77777777" w:rsidR="000921A2" w:rsidRDefault="000921A2" w:rsidP="00D14FCF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618" w:type="dxa"/>
          </w:tcPr>
          <w:p w14:paraId="76928774" w14:textId="77777777" w:rsidR="000921A2" w:rsidRPr="00720E85" w:rsidRDefault="00720E85" w:rsidP="00414070">
            <w:pPr>
              <w:pStyle w:val="a4"/>
              <w:ind w:leftChars="0" w:left="0"/>
              <w:jc w:val="left"/>
            </w:pPr>
            <w:r w:rsidRPr="00720E85">
              <w:t xml:space="preserve">control </w:t>
            </w:r>
            <w:r>
              <w:rPr>
                <w:rFonts w:hint="eastAsia"/>
              </w:rPr>
              <w:br/>
            </w:r>
            <w:r w:rsidRPr="00720E85">
              <w:t>(operator activated)</w:t>
            </w:r>
          </w:p>
        </w:tc>
        <w:tc>
          <w:tcPr>
            <w:tcW w:w="300" w:type="dxa"/>
            <w:vMerge/>
          </w:tcPr>
          <w:p w14:paraId="6E6374C2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78832DFC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800" w:type="dxa"/>
          </w:tcPr>
          <w:p w14:paraId="5B8811F5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remote control</w:t>
            </w:r>
          </w:p>
        </w:tc>
        <w:tc>
          <w:tcPr>
            <w:tcW w:w="604" w:type="dxa"/>
          </w:tcPr>
          <w:p w14:paraId="0E25D620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×</w:t>
            </w:r>
          </w:p>
        </w:tc>
      </w:tr>
      <w:tr w:rsidR="000921A2" w14:paraId="29A03FC4" w14:textId="77777777" w:rsidTr="00932145">
        <w:trPr>
          <w:gridAfter w:val="1"/>
          <w:wAfter w:w="7" w:type="dxa"/>
        </w:trPr>
        <w:tc>
          <w:tcPr>
            <w:tcW w:w="481" w:type="dxa"/>
          </w:tcPr>
          <w:p w14:paraId="3BE5180B" w14:textId="77777777" w:rsidR="000921A2" w:rsidRDefault="000921A2" w:rsidP="00D14FCF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618" w:type="dxa"/>
          </w:tcPr>
          <w:p w14:paraId="5ED83283" w14:textId="77777777" w:rsidR="000921A2" w:rsidRPr="00720E85" w:rsidRDefault="00720E85" w:rsidP="00414070">
            <w:pPr>
              <w:pStyle w:val="a4"/>
              <w:ind w:leftChars="0" w:left="0"/>
              <w:jc w:val="left"/>
            </w:pPr>
            <w:r w:rsidRPr="00720E85">
              <w:t>documentation</w:t>
            </w:r>
          </w:p>
        </w:tc>
        <w:tc>
          <w:tcPr>
            <w:tcW w:w="300" w:type="dxa"/>
            <w:vMerge/>
          </w:tcPr>
          <w:p w14:paraId="2716C799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2FF403A9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800" w:type="dxa"/>
          </w:tcPr>
          <w:p w14:paraId="3F3D4462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equipment constants</w:t>
            </w:r>
          </w:p>
        </w:tc>
        <w:tc>
          <w:tcPr>
            <w:tcW w:w="604" w:type="dxa"/>
          </w:tcPr>
          <w:p w14:paraId="2C754336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○</w:t>
            </w:r>
          </w:p>
        </w:tc>
      </w:tr>
      <w:tr w:rsidR="000921A2" w14:paraId="12BB19C2" w14:textId="77777777" w:rsidTr="00932145">
        <w:trPr>
          <w:gridAfter w:val="1"/>
          <w:wAfter w:w="7" w:type="dxa"/>
        </w:trPr>
        <w:tc>
          <w:tcPr>
            <w:tcW w:w="3099" w:type="dxa"/>
            <w:gridSpan w:val="2"/>
            <w:vMerge w:val="restart"/>
          </w:tcPr>
          <w:p w14:paraId="03BB112E" w14:textId="77777777" w:rsidR="000921A2" w:rsidRDefault="000921A2" w:rsidP="00414070">
            <w:pPr>
              <w:pStyle w:val="a4"/>
              <w:ind w:leftChars="0" w:left="0"/>
              <w:jc w:val="left"/>
            </w:pPr>
          </w:p>
        </w:tc>
        <w:tc>
          <w:tcPr>
            <w:tcW w:w="300" w:type="dxa"/>
            <w:vMerge/>
          </w:tcPr>
          <w:p w14:paraId="3A8ED66C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14C4B65E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800" w:type="dxa"/>
          </w:tcPr>
          <w:p w14:paraId="5994F26A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process program control</w:t>
            </w:r>
          </w:p>
        </w:tc>
        <w:tc>
          <w:tcPr>
            <w:tcW w:w="604" w:type="dxa"/>
          </w:tcPr>
          <w:p w14:paraId="4224A42D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×</w:t>
            </w:r>
          </w:p>
        </w:tc>
      </w:tr>
      <w:tr w:rsidR="000921A2" w14:paraId="030392E3" w14:textId="77777777" w:rsidTr="00932145">
        <w:trPr>
          <w:gridAfter w:val="1"/>
          <w:wAfter w:w="7" w:type="dxa"/>
        </w:trPr>
        <w:tc>
          <w:tcPr>
            <w:tcW w:w="3099" w:type="dxa"/>
            <w:gridSpan w:val="2"/>
            <w:vMerge/>
          </w:tcPr>
          <w:p w14:paraId="2ED7DEED" w14:textId="77777777" w:rsidR="000921A2" w:rsidRDefault="000921A2" w:rsidP="00414070">
            <w:pPr>
              <w:pStyle w:val="a4"/>
              <w:ind w:leftChars="0" w:left="0"/>
              <w:jc w:val="left"/>
            </w:pPr>
          </w:p>
        </w:tc>
        <w:tc>
          <w:tcPr>
            <w:tcW w:w="300" w:type="dxa"/>
            <w:vMerge/>
          </w:tcPr>
          <w:p w14:paraId="2A8FED76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6E9586A8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800" w:type="dxa"/>
          </w:tcPr>
          <w:p w14:paraId="795BBD1C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material movement</w:t>
            </w:r>
          </w:p>
        </w:tc>
        <w:tc>
          <w:tcPr>
            <w:tcW w:w="604" w:type="dxa"/>
          </w:tcPr>
          <w:p w14:paraId="4F72D288" w14:textId="4CAC0753" w:rsidR="000921A2" w:rsidRDefault="00B457C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×</w:t>
            </w:r>
          </w:p>
        </w:tc>
      </w:tr>
      <w:tr w:rsidR="000921A2" w14:paraId="366E05C2" w14:textId="77777777" w:rsidTr="00932145">
        <w:trPr>
          <w:gridAfter w:val="1"/>
          <w:wAfter w:w="7" w:type="dxa"/>
        </w:trPr>
        <w:tc>
          <w:tcPr>
            <w:tcW w:w="3099" w:type="dxa"/>
            <w:gridSpan w:val="2"/>
            <w:vMerge/>
          </w:tcPr>
          <w:p w14:paraId="3B26BC06" w14:textId="77777777" w:rsidR="000921A2" w:rsidRDefault="000921A2" w:rsidP="00414070">
            <w:pPr>
              <w:pStyle w:val="a4"/>
              <w:ind w:leftChars="0" w:left="0"/>
              <w:jc w:val="left"/>
            </w:pPr>
          </w:p>
        </w:tc>
        <w:tc>
          <w:tcPr>
            <w:tcW w:w="300" w:type="dxa"/>
            <w:vMerge/>
          </w:tcPr>
          <w:p w14:paraId="5807F671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448629BD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800" w:type="dxa"/>
          </w:tcPr>
          <w:p w14:paraId="69FC0595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equipment terminal service</w:t>
            </w:r>
          </w:p>
        </w:tc>
        <w:tc>
          <w:tcPr>
            <w:tcW w:w="604" w:type="dxa"/>
          </w:tcPr>
          <w:p w14:paraId="046F21BD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○</w:t>
            </w:r>
          </w:p>
        </w:tc>
      </w:tr>
      <w:tr w:rsidR="000921A2" w14:paraId="38230C25" w14:textId="77777777" w:rsidTr="00932145">
        <w:trPr>
          <w:gridAfter w:val="1"/>
          <w:wAfter w:w="7" w:type="dxa"/>
        </w:trPr>
        <w:tc>
          <w:tcPr>
            <w:tcW w:w="3099" w:type="dxa"/>
            <w:gridSpan w:val="2"/>
            <w:vMerge/>
          </w:tcPr>
          <w:p w14:paraId="35DFC2DC" w14:textId="77777777" w:rsidR="000921A2" w:rsidRDefault="000921A2" w:rsidP="00414070">
            <w:pPr>
              <w:pStyle w:val="a4"/>
              <w:ind w:leftChars="0" w:left="0"/>
              <w:jc w:val="left"/>
            </w:pPr>
          </w:p>
        </w:tc>
        <w:tc>
          <w:tcPr>
            <w:tcW w:w="300" w:type="dxa"/>
            <w:vMerge/>
          </w:tcPr>
          <w:p w14:paraId="64435487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060E9A62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800" w:type="dxa"/>
          </w:tcPr>
          <w:p w14:paraId="7945652F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clock</w:t>
            </w:r>
          </w:p>
        </w:tc>
        <w:tc>
          <w:tcPr>
            <w:tcW w:w="604" w:type="dxa"/>
          </w:tcPr>
          <w:p w14:paraId="7647B621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○</w:t>
            </w:r>
          </w:p>
        </w:tc>
      </w:tr>
      <w:tr w:rsidR="000921A2" w14:paraId="6BE22798" w14:textId="77777777" w:rsidTr="00932145">
        <w:trPr>
          <w:gridAfter w:val="1"/>
          <w:wAfter w:w="7" w:type="dxa"/>
        </w:trPr>
        <w:tc>
          <w:tcPr>
            <w:tcW w:w="3099" w:type="dxa"/>
            <w:gridSpan w:val="2"/>
            <w:vMerge/>
          </w:tcPr>
          <w:p w14:paraId="3395C088" w14:textId="77777777" w:rsidR="000921A2" w:rsidRDefault="000921A2" w:rsidP="00414070">
            <w:pPr>
              <w:pStyle w:val="a4"/>
              <w:ind w:leftChars="0" w:left="0"/>
              <w:jc w:val="left"/>
            </w:pPr>
          </w:p>
        </w:tc>
        <w:tc>
          <w:tcPr>
            <w:tcW w:w="300" w:type="dxa"/>
            <w:vMerge/>
          </w:tcPr>
          <w:p w14:paraId="1307FA20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34135380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800" w:type="dxa"/>
          </w:tcPr>
          <w:p w14:paraId="64771FFA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limit monitoring</w:t>
            </w:r>
          </w:p>
        </w:tc>
        <w:tc>
          <w:tcPr>
            <w:tcW w:w="604" w:type="dxa"/>
          </w:tcPr>
          <w:p w14:paraId="4912A8CA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×</w:t>
            </w:r>
          </w:p>
        </w:tc>
      </w:tr>
      <w:tr w:rsidR="000921A2" w14:paraId="2F6CC4F4" w14:textId="77777777" w:rsidTr="00932145">
        <w:trPr>
          <w:gridAfter w:val="1"/>
          <w:wAfter w:w="7" w:type="dxa"/>
        </w:trPr>
        <w:tc>
          <w:tcPr>
            <w:tcW w:w="3099" w:type="dxa"/>
            <w:gridSpan w:val="2"/>
            <w:vMerge/>
          </w:tcPr>
          <w:p w14:paraId="5E15E6BB" w14:textId="77777777" w:rsidR="000921A2" w:rsidRDefault="000921A2" w:rsidP="00414070">
            <w:pPr>
              <w:pStyle w:val="a4"/>
              <w:ind w:leftChars="0" w:left="0"/>
              <w:jc w:val="left"/>
            </w:pPr>
          </w:p>
        </w:tc>
        <w:tc>
          <w:tcPr>
            <w:tcW w:w="300" w:type="dxa"/>
            <w:vMerge/>
          </w:tcPr>
          <w:p w14:paraId="09417F29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30B7F899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800" w:type="dxa"/>
          </w:tcPr>
          <w:p w14:paraId="1CC8E1F9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spurring</w:t>
            </w:r>
          </w:p>
        </w:tc>
        <w:tc>
          <w:tcPr>
            <w:tcW w:w="604" w:type="dxa"/>
          </w:tcPr>
          <w:p w14:paraId="6191BF82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×</w:t>
            </w:r>
          </w:p>
        </w:tc>
      </w:tr>
      <w:tr w:rsidR="000921A2" w14:paraId="05113CAE" w14:textId="77777777" w:rsidTr="00932145">
        <w:trPr>
          <w:gridAfter w:val="1"/>
          <w:wAfter w:w="7" w:type="dxa"/>
        </w:trPr>
        <w:tc>
          <w:tcPr>
            <w:tcW w:w="3099" w:type="dxa"/>
            <w:gridSpan w:val="2"/>
            <w:vMerge/>
          </w:tcPr>
          <w:p w14:paraId="7ACC9F9A" w14:textId="77777777" w:rsidR="000921A2" w:rsidRDefault="000921A2" w:rsidP="00414070">
            <w:pPr>
              <w:pStyle w:val="a4"/>
              <w:ind w:leftChars="0" w:left="0"/>
              <w:jc w:val="left"/>
            </w:pPr>
          </w:p>
        </w:tc>
        <w:tc>
          <w:tcPr>
            <w:tcW w:w="300" w:type="dxa"/>
            <w:vMerge/>
          </w:tcPr>
          <w:p w14:paraId="1713C46B" w14:textId="77777777" w:rsidR="000921A2" w:rsidRDefault="000921A2" w:rsidP="000921A2">
            <w:pPr>
              <w:pStyle w:val="a4"/>
              <w:ind w:leftChars="0" w:left="0"/>
              <w:jc w:val="left"/>
            </w:pPr>
          </w:p>
        </w:tc>
        <w:tc>
          <w:tcPr>
            <w:tcW w:w="500" w:type="dxa"/>
          </w:tcPr>
          <w:p w14:paraId="6C62FEE1" w14:textId="77777777" w:rsidR="000921A2" w:rsidRDefault="000921A2" w:rsidP="000921A2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800" w:type="dxa"/>
          </w:tcPr>
          <w:p w14:paraId="2CD8FEEB" w14:textId="77777777" w:rsidR="000921A2" w:rsidRPr="00720E85" w:rsidRDefault="00720E85" w:rsidP="000921A2">
            <w:pPr>
              <w:pStyle w:val="a4"/>
              <w:ind w:leftChars="0" w:left="0"/>
              <w:jc w:val="left"/>
            </w:pPr>
            <w:r w:rsidRPr="00720E85">
              <w:t>control (host activated)</w:t>
            </w:r>
          </w:p>
        </w:tc>
        <w:tc>
          <w:tcPr>
            <w:tcW w:w="604" w:type="dxa"/>
          </w:tcPr>
          <w:p w14:paraId="1BB8368B" w14:textId="77777777" w:rsidR="000921A2" w:rsidRDefault="00386354" w:rsidP="00932145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○</w:t>
            </w:r>
          </w:p>
        </w:tc>
      </w:tr>
    </w:tbl>
    <w:p w14:paraId="01518BF3" w14:textId="77777777" w:rsidR="007F7FEC" w:rsidRDefault="00386354" w:rsidP="008C2DE7">
      <w:pPr>
        <w:pStyle w:val="a4"/>
        <w:ind w:left="2300"/>
      </w:pPr>
      <w:r>
        <w:rPr>
          <w:rFonts w:hint="eastAsia"/>
        </w:rPr>
        <w:t>（要否凡例）　○：</w:t>
      </w:r>
      <w:r w:rsidR="008C2DE7">
        <w:rPr>
          <w:rFonts w:hint="eastAsia"/>
        </w:rPr>
        <w:t xml:space="preserve"> Necessary</w:t>
      </w:r>
      <w:r>
        <w:rPr>
          <w:rFonts w:hint="eastAsia"/>
        </w:rPr>
        <w:t xml:space="preserve">　　×：</w:t>
      </w:r>
      <w:r w:rsidR="008C2DE7">
        <w:rPr>
          <w:rFonts w:hint="eastAsia"/>
        </w:rPr>
        <w:t xml:space="preserve"> Not necessary</w:t>
      </w:r>
    </w:p>
    <w:p w14:paraId="7B11348C" w14:textId="77777777" w:rsidR="005430D8" w:rsidRDefault="005430D8" w:rsidP="008C2DE7">
      <w:pPr>
        <w:pStyle w:val="a4"/>
        <w:ind w:left="2300"/>
      </w:pPr>
    </w:p>
    <w:p w14:paraId="30728740" w14:textId="2823674F" w:rsidR="00932145" w:rsidRDefault="0099452E" w:rsidP="00267AA2">
      <w:pPr>
        <w:pStyle w:val="3"/>
      </w:pPr>
      <w:r>
        <w:t xml:space="preserve"> </w:t>
      </w:r>
      <w:bookmarkStart w:id="11" w:name="_Toc176784157"/>
      <w:r w:rsidR="00720E85" w:rsidRPr="00720E85">
        <w:t>State Model List</w:t>
      </w:r>
      <w:bookmarkEnd w:id="11"/>
    </w:p>
    <w:p w14:paraId="34BB6EE7" w14:textId="77777777" w:rsidR="007F7FEC" w:rsidRDefault="00720E85" w:rsidP="00720E85">
      <w:pPr>
        <w:pStyle w:val="a4"/>
        <w:ind w:left="2300"/>
      </w:pPr>
      <w:r>
        <w:t>The state models to be included in the SC are described in both SEM and GEM. The</w:t>
      </w:r>
      <w:r>
        <w:rPr>
          <w:rFonts w:hint="eastAsia"/>
        </w:rPr>
        <w:t xml:space="preserve"> </w:t>
      </w:r>
      <w:r>
        <w:t>following is a list of those state models:</w:t>
      </w:r>
    </w:p>
    <w:p w14:paraId="159A724B" w14:textId="77777777" w:rsidR="007F7FEC" w:rsidRDefault="007F7FEC">
      <w:pPr>
        <w:pStyle w:val="a4"/>
        <w:ind w:left="2300"/>
      </w:pPr>
    </w:p>
    <w:p w14:paraId="611F6553" w14:textId="2FB40627" w:rsidR="00932145" w:rsidRPr="00720E85" w:rsidRDefault="003D4346">
      <w:pPr>
        <w:pStyle w:val="a4"/>
        <w:ind w:left="2300"/>
      </w:pPr>
      <w:bookmarkStart w:id="12" w:name="_Toc176784186"/>
      <w:r>
        <w:rPr>
          <w:rFonts w:hint="eastAsia"/>
        </w:rPr>
        <w:t>Table</w:t>
      </w:r>
      <w:r w:rsidR="00932145">
        <w:rPr>
          <w:rFonts w:hint="eastAsia"/>
        </w:rPr>
        <w:t xml:space="preserve"> </w:t>
      </w:r>
      <w:r w:rsidR="00932145">
        <w:fldChar w:fldCharType="begin"/>
      </w:r>
      <w:r w:rsidR="00932145">
        <w:instrText xml:space="preserve"> SEQ </w:instrText>
      </w:r>
      <w:r w:rsidR="00932145">
        <w:rPr>
          <w:rFonts w:hint="eastAsia"/>
        </w:rPr>
        <w:instrText>表</w:instrText>
      </w:r>
      <w:r w:rsidR="00932145">
        <w:rPr>
          <w:rFonts w:hint="eastAsia"/>
        </w:rPr>
        <w:instrText xml:space="preserve"> \* ARABIC</w:instrText>
      </w:r>
      <w:r w:rsidR="00932145">
        <w:instrText xml:space="preserve"> </w:instrText>
      </w:r>
      <w:r w:rsidR="00932145">
        <w:fldChar w:fldCharType="separate"/>
      </w:r>
      <w:r w:rsidR="00D6648E">
        <w:rPr>
          <w:noProof/>
        </w:rPr>
        <w:t>4</w:t>
      </w:r>
      <w:r w:rsidR="00932145">
        <w:fldChar w:fldCharType="end"/>
      </w:r>
      <w:r w:rsidR="00932145">
        <w:rPr>
          <w:rFonts w:hint="eastAsia"/>
        </w:rPr>
        <w:tab/>
      </w:r>
      <w:r w:rsidR="00720E85">
        <w:rPr>
          <w:rFonts w:hint="eastAsia"/>
        </w:rPr>
        <w:t xml:space="preserve">- </w:t>
      </w:r>
      <w:r w:rsidR="00720E85" w:rsidRPr="00720E85">
        <w:t>State Model List</w:t>
      </w:r>
      <w:bookmarkEnd w:id="12"/>
    </w:p>
    <w:tbl>
      <w:tblPr>
        <w:tblW w:w="0" w:type="auto"/>
        <w:tblInd w:w="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7"/>
        <w:gridCol w:w="2639"/>
        <w:gridCol w:w="3966"/>
      </w:tblGrid>
      <w:tr w:rsidR="00932145" w14:paraId="06D1A494" w14:textId="77777777" w:rsidTr="00CD09BE">
        <w:tc>
          <w:tcPr>
            <w:tcW w:w="497" w:type="dxa"/>
            <w:shd w:val="clear" w:color="auto" w:fill="000080"/>
          </w:tcPr>
          <w:p w14:paraId="0C7EFA95" w14:textId="77777777" w:rsidR="00932145" w:rsidRDefault="00932145" w:rsidP="00D14FCF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639" w:type="dxa"/>
            <w:shd w:val="clear" w:color="auto" w:fill="000080"/>
          </w:tcPr>
          <w:p w14:paraId="7E5FE49E" w14:textId="77777777" w:rsidR="00932145" w:rsidRDefault="00720E85" w:rsidP="00D14FCF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Model Name</w:t>
            </w:r>
          </w:p>
        </w:tc>
        <w:tc>
          <w:tcPr>
            <w:tcW w:w="3966" w:type="dxa"/>
            <w:shd w:val="clear" w:color="auto" w:fill="000080"/>
          </w:tcPr>
          <w:p w14:paraId="3FD26DF8" w14:textId="77777777" w:rsidR="00932145" w:rsidRDefault="005A306B" w:rsidP="00D14FCF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Reference</w:t>
            </w:r>
          </w:p>
        </w:tc>
      </w:tr>
      <w:tr w:rsidR="00932145" w14:paraId="290F6675" w14:textId="77777777" w:rsidTr="00CD09BE">
        <w:tc>
          <w:tcPr>
            <w:tcW w:w="497" w:type="dxa"/>
          </w:tcPr>
          <w:p w14:paraId="33A3814E" w14:textId="77777777" w:rsidR="00932145" w:rsidRDefault="00932145" w:rsidP="00D14FCF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39" w:type="dxa"/>
          </w:tcPr>
          <w:p w14:paraId="22A46860" w14:textId="77777777" w:rsidR="00932145" w:rsidRPr="00EB42DA" w:rsidRDefault="00EB42DA" w:rsidP="00D14FCF">
            <w:pPr>
              <w:pStyle w:val="a4"/>
              <w:ind w:leftChars="0" w:left="0"/>
              <w:jc w:val="left"/>
            </w:pPr>
            <w:smartTag w:uri="urn:schemas-microsoft-com:office:smarttags" w:element="place">
              <w:smartTag w:uri="urn:schemas-microsoft-com:office:smarttags" w:element="PlaceName">
                <w:r w:rsidRPr="00EB42DA">
                  <w:t>Communication</w:t>
                </w:r>
              </w:smartTag>
              <w:r w:rsidRPr="00EB42DA">
                <w:t xml:space="preserve"> </w:t>
              </w:r>
              <w:smartTag w:uri="urn:schemas-microsoft-com:office:smarttags" w:element="PlaceType">
                <w:r w:rsidRPr="00EB42DA">
                  <w:t>State</w:t>
                </w:r>
              </w:smartTag>
            </w:smartTag>
            <w:r w:rsidRPr="00EB42DA">
              <w:t xml:space="preserve"> Model</w:t>
            </w:r>
          </w:p>
        </w:tc>
        <w:tc>
          <w:tcPr>
            <w:tcW w:w="3966" w:type="dxa"/>
          </w:tcPr>
          <w:p w14:paraId="1844F8F4" w14:textId="77777777" w:rsidR="00932145" w:rsidRPr="00EB42DA" w:rsidRDefault="00EB42DA" w:rsidP="00D14FCF">
            <w:pPr>
              <w:pStyle w:val="a4"/>
              <w:ind w:leftChars="0" w:left="0"/>
              <w:jc w:val="left"/>
            </w:pPr>
            <w:r w:rsidRPr="00EB42DA">
              <w:t>GEM 3.2</w:t>
            </w:r>
            <w:r>
              <w:rPr>
                <w:rFonts w:hint="eastAsia"/>
              </w:rPr>
              <w:t xml:space="preserve"> </w:t>
            </w:r>
            <w:smartTag w:uri="urn:schemas-microsoft-com:office:smarttags" w:element="place">
              <w:smartTag w:uri="urn:schemas-microsoft-com:office:smarttags" w:element="PlaceName">
                <w:r w:rsidRPr="00EB42DA">
                  <w:t>Communication</w:t>
                </w:r>
              </w:smartTag>
              <w:r w:rsidRPr="00EB42DA">
                <w:t xml:space="preserve"> </w:t>
              </w:r>
              <w:smartTag w:uri="urn:schemas-microsoft-com:office:smarttags" w:element="PlaceType">
                <w:r w:rsidRPr="00EB42DA">
                  <w:t>State</w:t>
                </w:r>
              </w:smartTag>
            </w:smartTag>
            <w:r w:rsidRPr="00EB42DA">
              <w:t xml:space="preserve"> Model</w:t>
            </w:r>
          </w:p>
        </w:tc>
      </w:tr>
      <w:tr w:rsidR="00932145" w14:paraId="4962AE1C" w14:textId="77777777" w:rsidTr="00CD09BE">
        <w:tc>
          <w:tcPr>
            <w:tcW w:w="497" w:type="dxa"/>
          </w:tcPr>
          <w:p w14:paraId="4EDA6AB9" w14:textId="77777777" w:rsidR="00932145" w:rsidRDefault="00932145" w:rsidP="00D14FCF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39" w:type="dxa"/>
          </w:tcPr>
          <w:p w14:paraId="2C3D1B57" w14:textId="77777777" w:rsidR="00932145" w:rsidRPr="00EB42DA" w:rsidRDefault="00EB42DA" w:rsidP="00D14FCF">
            <w:pPr>
              <w:pStyle w:val="a4"/>
              <w:ind w:leftChars="0" w:left="0"/>
              <w:jc w:val="left"/>
            </w:pPr>
            <w:smartTag w:uri="urn:schemas-microsoft-com:office:smarttags" w:element="place">
              <w:smartTag w:uri="urn:schemas-microsoft-com:office:smarttags" w:element="PlaceName">
                <w:r w:rsidRPr="00EB42DA">
                  <w:t>Controller</w:t>
                </w:r>
              </w:smartTag>
              <w:r w:rsidRPr="00EB42DA">
                <w:t xml:space="preserve"> </w:t>
              </w:r>
              <w:smartTag w:uri="urn:schemas-microsoft-com:office:smarttags" w:element="PlaceType">
                <w:r w:rsidRPr="00EB42DA">
                  <w:t>State</w:t>
                </w:r>
              </w:smartTag>
            </w:smartTag>
            <w:r w:rsidRPr="00EB42DA">
              <w:t xml:space="preserve"> Model</w:t>
            </w:r>
          </w:p>
        </w:tc>
        <w:tc>
          <w:tcPr>
            <w:tcW w:w="3966" w:type="dxa"/>
          </w:tcPr>
          <w:p w14:paraId="3F4EB42B" w14:textId="77777777" w:rsidR="00932145" w:rsidRPr="00EB42DA" w:rsidRDefault="00932145" w:rsidP="00D14FCF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GEM3.3</w:t>
            </w:r>
            <w:r>
              <w:rPr>
                <w:rFonts w:hint="eastAsia"/>
              </w:rPr>
              <w:t xml:space="preserve">　</w:t>
            </w:r>
            <w:r w:rsidR="00EB42DA" w:rsidRPr="00EB42DA">
              <w:t>Controller State Model</w:t>
            </w:r>
          </w:p>
        </w:tc>
      </w:tr>
    </w:tbl>
    <w:p w14:paraId="3A362A31" w14:textId="77777777" w:rsidR="007F7FEC" w:rsidRPr="00CD09BE" w:rsidRDefault="007F7FEC">
      <w:pPr>
        <w:pStyle w:val="a4"/>
        <w:ind w:left="2300"/>
      </w:pPr>
    </w:p>
    <w:p w14:paraId="4AFD7D88" w14:textId="27183F90" w:rsidR="00395ED8" w:rsidRDefault="00EB42DA" w:rsidP="00395ED8">
      <w:pPr>
        <w:pStyle w:val="a4"/>
        <w:ind w:left="2300"/>
      </w:pPr>
      <w:r w:rsidRPr="00EB42DA">
        <w:t xml:space="preserve">The </w:t>
      </w:r>
      <w:r w:rsidR="005430D8">
        <w:rPr>
          <w:rFonts w:hint="eastAsia"/>
        </w:rPr>
        <w:t>NPC</w:t>
      </w:r>
      <w:r w:rsidRPr="00EB42DA">
        <w:t xml:space="preserve"> also contains an HSMS-SS state model. (Refer to section 5 of SEMI E37.1 HSMSSS).</w:t>
      </w:r>
    </w:p>
    <w:p w14:paraId="0CA98C22" w14:textId="77777777" w:rsidR="00A51D65" w:rsidRDefault="00A51D65">
      <w:pPr>
        <w:snapToGrid/>
        <w:spacing w:before="0" w:after="0"/>
        <w:jc w:val="left"/>
        <w:rPr>
          <w:rFonts w:ascii="Arial" w:eastAsia="ＭＳ Ｐゴシック" w:hAnsi="Arial"/>
          <w:b/>
          <w:color w:val="000080"/>
          <w:kern w:val="0"/>
          <w:sz w:val="48"/>
          <w:szCs w:val="20"/>
          <w:u w:val="single"/>
        </w:rPr>
        <w:sectPr w:rsidR="00A51D65" w:rsidSect="001A628F">
          <w:pgSz w:w="11906" w:h="16838" w:code="9"/>
          <w:pgMar w:top="2268" w:right="1247" w:bottom="1985" w:left="1247" w:header="851" w:footer="567" w:gutter="0"/>
          <w:cols w:space="425"/>
          <w:docGrid w:linePitch="360"/>
        </w:sectPr>
      </w:pPr>
    </w:p>
    <w:p w14:paraId="5F71B696" w14:textId="77777777" w:rsidR="003771D9" w:rsidRDefault="00EB42DA" w:rsidP="00267AA2">
      <w:pPr>
        <w:pStyle w:val="1"/>
      </w:pPr>
      <w:bookmarkStart w:id="13" w:name="_Toc176784158"/>
      <w:r w:rsidRPr="00EB42DA">
        <w:t>DATA ITEMS</w:t>
      </w:r>
      <w:bookmarkEnd w:id="13"/>
      <w:r w:rsidR="003771D9">
        <w:rPr>
          <w:rFonts w:hint="eastAsia"/>
        </w:rPr>
        <w:tab/>
      </w:r>
    </w:p>
    <w:p w14:paraId="28768836" w14:textId="06D0037D" w:rsidR="007F7FEC" w:rsidRPr="00EB42DA" w:rsidRDefault="00EB42DA" w:rsidP="003771D9">
      <w:pPr>
        <w:pStyle w:val="a4"/>
        <w:ind w:left="2300"/>
      </w:pPr>
      <w:r w:rsidRPr="00EB42DA">
        <w:t xml:space="preserve">This chapter explains the SECS message data items used by the </w:t>
      </w:r>
      <w:r w:rsidR="005430D8">
        <w:rPr>
          <w:rFonts w:hint="eastAsia"/>
        </w:rPr>
        <w:t>NPC</w:t>
      </w:r>
      <w:r w:rsidRPr="00EB42DA">
        <w:t>.</w:t>
      </w:r>
    </w:p>
    <w:p w14:paraId="665452C9" w14:textId="47053019" w:rsidR="00B85634" w:rsidRDefault="00040895" w:rsidP="00267AA2">
      <w:pPr>
        <w:pStyle w:val="2"/>
      </w:pPr>
      <w:bookmarkStart w:id="14" w:name="_SECSデータアイテム"/>
      <w:bookmarkEnd w:id="14"/>
      <w:r>
        <w:br w:type="page"/>
      </w:r>
      <w:r w:rsidR="0099452E">
        <w:t xml:space="preserve"> </w:t>
      </w:r>
      <w:bookmarkStart w:id="15" w:name="_Toc176784159"/>
      <w:r w:rsidR="00EB42DA" w:rsidRPr="00EB42DA">
        <w:t>SECS Data Items</w:t>
      </w:r>
      <w:bookmarkEnd w:id="15"/>
    </w:p>
    <w:p w14:paraId="4BF8DAAF" w14:textId="6EA3AB1A" w:rsidR="007F7FEC" w:rsidRDefault="00EB42DA" w:rsidP="00EB42DA">
      <w:pPr>
        <w:pStyle w:val="a4"/>
        <w:ind w:left="2300"/>
      </w:pPr>
      <w:r>
        <w:t xml:space="preserve">The following chart contains the SECS message data items used by the </w:t>
      </w:r>
      <w:r w:rsidR="005430D8">
        <w:rPr>
          <w:rFonts w:hint="eastAsia"/>
        </w:rPr>
        <w:t>NPC</w:t>
      </w:r>
      <w:r>
        <w:t>. The features of</w:t>
      </w:r>
      <w:r>
        <w:rPr>
          <w:rFonts w:hint="eastAsia"/>
        </w:rPr>
        <w:t xml:space="preserve"> </w:t>
      </w:r>
      <w:r>
        <w:t>the chart are as follows:</w:t>
      </w:r>
    </w:p>
    <w:p w14:paraId="24EA5A78" w14:textId="77777777" w:rsidR="004D13F3" w:rsidRDefault="00CF0672" w:rsidP="009B40EA">
      <w:pPr>
        <w:pStyle w:val="a4"/>
        <w:ind w:left="2300"/>
      </w:pPr>
      <w:r w:rsidRPr="009B40EA">
        <w:rPr>
          <w:rFonts w:hint="eastAsia"/>
        </w:rPr>
        <w:t xml:space="preserve">&lt; </w:t>
      </w:r>
      <w:r w:rsidR="009B40EA" w:rsidRPr="009B40EA">
        <w:rPr>
          <w:rFonts w:hint="eastAsia"/>
        </w:rPr>
        <w:t>Data</w:t>
      </w:r>
      <w:r w:rsidR="004352E4" w:rsidRPr="009B40EA">
        <w:rPr>
          <w:rFonts w:hint="eastAsia"/>
        </w:rPr>
        <w:t xml:space="preserve"> in</w:t>
      </w:r>
      <w:r w:rsidRPr="009B40EA">
        <w:rPr>
          <w:rFonts w:hint="eastAsia"/>
        </w:rPr>
        <w:t xml:space="preserve"> the chart &gt;</w:t>
      </w:r>
    </w:p>
    <w:p w14:paraId="4D9D80D7" w14:textId="77777777" w:rsidR="00D14FCF" w:rsidRPr="00EB42DA" w:rsidRDefault="002A006F" w:rsidP="00DC7996">
      <w:pPr>
        <w:pStyle w:val="a4"/>
        <w:ind w:left="2300" w:firstLineChars="300" w:firstLine="600"/>
      </w:pPr>
      <w:r>
        <w:rPr>
          <w:rFonts w:hint="eastAsia"/>
        </w:rPr>
        <w:t>Name</w:t>
      </w:r>
      <w:r w:rsidR="00EB42DA">
        <w:rPr>
          <w:rFonts w:hint="eastAsia"/>
        </w:rPr>
        <w:t xml:space="preserve">: </w:t>
      </w:r>
      <w:r w:rsidR="00EB42DA" w:rsidRPr="00EB42DA">
        <w:t>The name of the data item.</w:t>
      </w:r>
    </w:p>
    <w:p w14:paraId="2E648A61" w14:textId="77777777" w:rsidR="00DC7996" w:rsidRDefault="00203B57" w:rsidP="00075EBB">
      <w:pPr>
        <w:pStyle w:val="a4"/>
        <w:ind w:leftChars="1450" w:left="3700" w:hangingChars="400" w:hanging="800"/>
      </w:pPr>
      <w:r>
        <w:rPr>
          <w:rFonts w:hint="eastAsia"/>
        </w:rPr>
        <w:t>Format</w:t>
      </w:r>
      <w:r w:rsidR="00EB42DA">
        <w:rPr>
          <w:rFonts w:hint="eastAsia"/>
        </w:rPr>
        <w:t xml:space="preserve">: </w:t>
      </w:r>
      <w:r w:rsidR="00EB42DA" w:rsidRPr="00EB42DA">
        <w:t>The format of the data item value. However, "Ux" is sent as "U2" from the host.</w:t>
      </w:r>
      <w:r w:rsidR="00DC7996">
        <w:rPr>
          <w:rFonts w:hint="eastAsia"/>
        </w:rPr>
        <w:tab/>
      </w:r>
      <w:r w:rsidR="00DC7996">
        <w:rPr>
          <w:rFonts w:hint="eastAsia"/>
        </w:rPr>
        <w:tab/>
      </w:r>
    </w:p>
    <w:p w14:paraId="621D6FA5" w14:textId="77777777" w:rsidR="00DC7996" w:rsidRPr="00075EBB" w:rsidRDefault="00075EBB" w:rsidP="00DC7996">
      <w:pPr>
        <w:pStyle w:val="a4"/>
        <w:ind w:left="2300" w:firstLineChars="300" w:firstLine="600"/>
      </w:pPr>
      <w:r w:rsidRPr="00075EBB">
        <w:t>SIZE: The size of the data item value.</w:t>
      </w:r>
    </w:p>
    <w:p w14:paraId="1E5106ED" w14:textId="77777777" w:rsidR="00B85634" w:rsidRPr="00075EBB" w:rsidRDefault="00075EBB" w:rsidP="00075EBB">
      <w:pPr>
        <w:pStyle w:val="a4"/>
        <w:ind w:leftChars="1450" w:left="4500" w:hangingChars="800" w:hanging="1600"/>
      </w:pPr>
      <w:r w:rsidRPr="00075EBB">
        <w:t xml:space="preserve">EXPLANATION: An explanation of the data item and/or the range of </w:t>
      </w:r>
      <w:r>
        <w:rPr>
          <w:rFonts w:hint="eastAsia"/>
        </w:rPr>
        <w:br/>
      </w:r>
      <w:r w:rsidRPr="00075EBB">
        <w:t>the data.</w:t>
      </w:r>
    </w:p>
    <w:p w14:paraId="258380D9" w14:textId="77777777" w:rsidR="00B85634" w:rsidRDefault="00B85634">
      <w:pPr>
        <w:pStyle w:val="a4"/>
        <w:ind w:left="2300"/>
      </w:pPr>
    </w:p>
    <w:p w14:paraId="40F2DB00" w14:textId="6A2D4F41" w:rsidR="007C1B71" w:rsidRPr="00075EBB" w:rsidRDefault="003D4346">
      <w:pPr>
        <w:pStyle w:val="a4"/>
        <w:ind w:left="2300"/>
      </w:pPr>
      <w:bookmarkStart w:id="16" w:name="_Toc176784187"/>
      <w:r>
        <w:rPr>
          <w:rFonts w:hint="eastAsia"/>
        </w:rPr>
        <w:t>Table</w:t>
      </w:r>
      <w:r w:rsidR="007C1B71">
        <w:rPr>
          <w:rFonts w:hint="eastAsia"/>
        </w:rPr>
        <w:t xml:space="preserve"> </w:t>
      </w:r>
      <w:r w:rsidR="007C1B71">
        <w:fldChar w:fldCharType="begin"/>
      </w:r>
      <w:r w:rsidR="007C1B71">
        <w:instrText xml:space="preserve"> SEQ </w:instrText>
      </w:r>
      <w:r w:rsidR="007C1B71">
        <w:rPr>
          <w:rFonts w:hint="eastAsia"/>
        </w:rPr>
        <w:instrText>表</w:instrText>
      </w:r>
      <w:r w:rsidR="007C1B71">
        <w:rPr>
          <w:rFonts w:hint="eastAsia"/>
        </w:rPr>
        <w:instrText xml:space="preserve"> \* ARABIC</w:instrText>
      </w:r>
      <w:r w:rsidR="007C1B71">
        <w:instrText xml:space="preserve"> </w:instrText>
      </w:r>
      <w:r w:rsidR="007C1B71">
        <w:fldChar w:fldCharType="separate"/>
      </w:r>
      <w:r w:rsidR="00D6648E">
        <w:rPr>
          <w:noProof/>
        </w:rPr>
        <w:t>5</w:t>
      </w:r>
      <w:r w:rsidR="007C1B71">
        <w:fldChar w:fldCharType="end"/>
      </w:r>
      <w:r w:rsidR="007C1B71">
        <w:rPr>
          <w:rFonts w:hint="eastAsia"/>
        </w:rPr>
        <w:tab/>
      </w:r>
      <w:r w:rsidR="00B90D58">
        <w:t xml:space="preserve">- </w:t>
      </w:r>
      <w:r w:rsidR="00075EBB" w:rsidRPr="00075EBB">
        <w:t xml:space="preserve">SECS Data Items Used by the </w:t>
      </w:r>
      <w:r w:rsidR="005430D8">
        <w:rPr>
          <w:rFonts w:hint="eastAsia"/>
        </w:rPr>
        <w:t>NPC</w:t>
      </w:r>
      <w:bookmarkEnd w:id="16"/>
    </w:p>
    <w:tbl>
      <w:tblPr>
        <w:tblW w:w="0" w:type="auto"/>
        <w:tblInd w:w="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4"/>
        <w:gridCol w:w="1272"/>
        <w:gridCol w:w="1317"/>
        <w:gridCol w:w="659"/>
        <w:gridCol w:w="3360"/>
      </w:tblGrid>
      <w:tr w:rsidR="007C1B71" w14:paraId="08D9BF7A" w14:textId="77777777" w:rsidTr="00B85634">
        <w:tc>
          <w:tcPr>
            <w:tcW w:w="496" w:type="dxa"/>
            <w:shd w:val="clear" w:color="auto" w:fill="000080"/>
          </w:tcPr>
          <w:p w14:paraId="3FC8647E" w14:textId="77777777" w:rsidR="007C1B71" w:rsidRDefault="007C1B71" w:rsidP="00B85634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1303" w:type="dxa"/>
            <w:shd w:val="clear" w:color="auto" w:fill="000080"/>
          </w:tcPr>
          <w:p w14:paraId="05C41948" w14:textId="77777777" w:rsidR="007C1B71" w:rsidRDefault="002A006F" w:rsidP="00B85634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Name</w:t>
            </w:r>
          </w:p>
        </w:tc>
        <w:tc>
          <w:tcPr>
            <w:tcW w:w="1334" w:type="dxa"/>
            <w:shd w:val="clear" w:color="auto" w:fill="000080"/>
          </w:tcPr>
          <w:p w14:paraId="4F0A9B06" w14:textId="77777777" w:rsidR="007C1B71" w:rsidRPr="00771630" w:rsidRDefault="00203B57" w:rsidP="00B85634">
            <w:pPr>
              <w:pStyle w:val="a4"/>
              <w:ind w:leftChars="0" w:left="0"/>
              <w:jc w:val="center"/>
              <w:rPr>
                <w:b/>
                <w:bCs/>
              </w:rPr>
            </w:pPr>
            <w:r w:rsidRPr="00771630">
              <w:rPr>
                <w:rFonts w:hint="eastAsia"/>
                <w:b/>
                <w:bCs/>
              </w:rPr>
              <w:t>Format</w:t>
            </w:r>
          </w:p>
        </w:tc>
        <w:tc>
          <w:tcPr>
            <w:tcW w:w="666" w:type="dxa"/>
            <w:shd w:val="clear" w:color="auto" w:fill="000080"/>
          </w:tcPr>
          <w:p w14:paraId="64EA1409" w14:textId="77777777" w:rsidR="007C1B71" w:rsidRPr="00771630" w:rsidRDefault="002A006F" w:rsidP="00B85634">
            <w:pPr>
              <w:pStyle w:val="a4"/>
              <w:ind w:leftChars="0" w:left="0"/>
              <w:jc w:val="center"/>
              <w:rPr>
                <w:b/>
                <w:bCs/>
              </w:rPr>
            </w:pPr>
            <w:r w:rsidRPr="00771630">
              <w:rPr>
                <w:rFonts w:hint="eastAsia"/>
                <w:b/>
                <w:bCs/>
              </w:rPr>
              <w:t>Size</w:t>
            </w:r>
          </w:p>
        </w:tc>
        <w:tc>
          <w:tcPr>
            <w:tcW w:w="3511" w:type="dxa"/>
            <w:shd w:val="clear" w:color="auto" w:fill="000080"/>
          </w:tcPr>
          <w:p w14:paraId="030F9BD4" w14:textId="77777777" w:rsidR="007C1B71" w:rsidRDefault="00203B57" w:rsidP="00B85634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Explanation</w:t>
            </w:r>
          </w:p>
        </w:tc>
      </w:tr>
      <w:tr w:rsidR="007C1B71" w:rsidRPr="00AF6C0B" w14:paraId="242AA0C0" w14:textId="77777777" w:rsidTr="00B85634">
        <w:tc>
          <w:tcPr>
            <w:tcW w:w="496" w:type="dxa"/>
          </w:tcPr>
          <w:p w14:paraId="24936C4A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303" w:type="dxa"/>
          </w:tcPr>
          <w:p w14:paraId="46AE097F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ACKC5</w:t>
            </w:r>
          </w:p>
        </w:tc>
        <w:tc>
          <w:tcPr>
            <w:tcW w:w="1334" w:type="dxa"/>
          </w:tcPr>
          <w:p w14:paraId="1DAF27B1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6392654D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</w:tcPr>
          <w:p w14:paraId="02451710" w14:textId="77777777" w:rsidR="007C1B71" w:rsidRPr="00AF6C0B" w:rsidRDefault="007C1B71" w:rsidP="00B85634">
            <w:pPr>
              <w:pStyle w:val="a4"/>
              <w:tabs>
                <w:tab w:val="left" w:pos="889"/>
              </w:tabs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      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ACK</w:t>
            </w:r>
          </w:p>
          <w:p w14:paraId="2F927D5B" w14:textId="77777777" w:rsidR="007C1B71" w:rsidRPr="00AF6C0B" w:rsidRDefault="007C1B71" w:rsidP="00B85634">
            <w:pPr>
              <w:pStyle w:val="a4"/>
              <w:tabs>
                <w:tab w:val="left" w:pos="879"/>
              </w:tabs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="ＭＳ 明朝" w:eastAsia="ＭＳ 明朝" w:hAnsi="ＭＳ 明朝" w:cs="ＭＳ 明朝" w:hint="eastAsia"/>
                <w:sz w:val="18"/>
                <w:szCs w:val="18"/>
              </w:rPr>
              <w:t>≦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　　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error, could not ACK</w:t>
            </w:r>
          </w:p>
          <w:p w14:paraId="21DFDCE9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63  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hold</w:t>
            </w:r>
          </w:p>
        </w:tc>
      </w:tr>
      <w:tr w:rsidR="007C1B71" w:rsidRPr="00AF6C0B" w14:paraId="18003125" w14:textId="77777777" w:rsidTr="00B85634">
        <w:tc>
          <w:tcPr>
            <w:tcW w:w="496" w:type="dxa"/>
          </w:tcPr>
          <w:p w14:paraId="1265B1E1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1303" w:type="dxa"/>
          </w:tcPr>
          <w:p w14:paraId="6265CD31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ACKC6</w:t>
            </w:r>
          </w:p>
        </w:tc>
        <w:tc>
          <w:tcPr>
            <w:tcW w:w="1334" w:type="dxa"/>
          </w:tcPr>
          <w:p w14:paraId="767DC370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51BF9C71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</w:tcPr>
          <w:p w14:paraId="3EE18586" w14:textId="77777777" w:rsidR="007C1B71" w:rsidRPr="00AF6C0B" w:rsidRDefault="007C1B71" w:rsidP="00B85634">
            <w:pPr>
              <w:pStyle w:val="a4"/>
              <w:tabs>
                <w:tab w:val="left" w:pos="889"/>
              </w:tabs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      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ACK</w:t>
            </w:r>
          </w:p>
          <w:p w14:paraId="6CCC43CA" w14:textId="77777777" w:rsidR="007C1B71" w:rsidRPr="00AF6C0B" w:rsidRDefault="007C1B71" w:rsidP="00B85634">
            <w:pPr>
              <w:pStyle w:val="a4"/>
              <w:tabs>
                <w:tab w:val="left" w:pos="879"/>
              </w:tabs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="ＭＳ 明朝" w:eastAsia="ＭＳ 明朝" w:hAnsi="ＭＳ 明朝" w:cs="ＭＳ 明朝" w:hint="eastAsia"/>
                <w:sz w:val="18"/>
                <w:szCs w:val="18"/>
              </w:rPr>
              <w:t>≦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　　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error, could not ACK</w:t>
            </w:r>
          </w:p>
          <w:p w14:paraId="73517B9D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63  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hold</w:t>
            </w:r>
          </w:p>
        </w:tc>
      </w:tr>
      <w:tr w:rsidR="007C1B71" w:rsidRPr="00AF6C0B" w14:paraId="2FC69DEF" w14:textId="77777777" w:rsidTr="0094528B">
        <w:tc>
          <w:tcPr>
            <w:tcW w:w="496" w:type="dxa"/>
          </w:tcPr>
          <w:p w14:paraId="5A6A1CB3" w14:textId="77777777" w:rsidR="007C1B71" w:rsidRPr="00AF6C0B" w:rsidRDefault="007C1B7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  <w:tc>
          <w:tcPr>
            <w:tcW w:w="1303" w:type="dxa"/>
          </w:tcPr>
          <w:p w14:paraId="33DBEB13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ACKC10</w:t>
            </w:r>
          </w:p>
        </w:tc>
        <w:tc>
          <w:tcPr>
            <w:tcW w:w="1334" w:type="dxa"/>
          </w:tcPr>
          <w:p w14:paraId="16D60EE6" w14:textId="77777777" w:rsidR="007C1B71" w:rsidRPr="00AF6C0B" w:rsidRDefault="007C1B71" w:rsidP="001F7F7D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2D063C9C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</w:tcPr>
          <w:p w14:paraId="63500935" w14:textId="77777777" w:rsidR="007C1B71" w:rsidRPr="00AF6C0B" w:rsidRDefault="007C1B71" w:rsidP="00AD4BB7">
            <w:pPr>
              <w:pStyle w:val="a4"/>
              <w:numPr>
                <w:ilvl w:val="0"/>
                <w:numId w:val="6"/>
              </w:numPr>
              <w:tabs>
                <w:tab w:val="left" w:pos="889"/>
              </w:tabs>
              <w:ind w:leftChars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ACK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:</w:t>
            </w:r>
          </w:p>
          <w:p w14:paraId="107E1C9C" w14:textId="77777777" w:rsidR="007C1B71" w:rsidRPr="00AF6C0B" w:rsidRDefault="007C1B71" w:rsidP="001F7F7D">
            <w:pPr>
              <w:pStyle w:val="a4"/>
              <w:tabs>
                <w:tab w:val="left" w:pos="879"/>
              </w:tabs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       :</w:t>
            </w:r>
            <w:r w:rsidR="00075EBB" w:rsidRPr="00AF6C0B">
              <w:rPr>
                <w:rFonts w:asciiTheme="minorHAnsi" w:hAnsiTheme="minorHAnsi"/>
              </w:rPr>
              <w:t xml:space="preserve"> 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message not displayed </w:t>
            </w:r>
          </w:p>
          <w:p w14:paraId="511C44CB" w14:textId="77777777" w:rsidR="007C1B71" w:rsidRPr="00AF6C0B" w:rsidRDefault="007C1B71" w:rsidP="009F4DC7">
            <w:pPr>
              <w:pStyle w:val="a4"/>
              <w:tabs>
                <w:tab w:val="left" w:pos="879"/>
              </w:tabs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2  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　　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 :</w:t>
            </w:r>
            <w:r w:rsidR="00AC2478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terminal PC </w:t>
            </w:r>
            <w:r w:rsidR="009F4DC7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is </w:t>
            </w:r>
            <w:r w:rsidR="00AC2478" w:rsidRPr="00AF6C0B">
              <w:rPr>
                <w:rFonts w:asciiTheme="minorHAnsi" w:eastAsia="ＭＳ ゴシック" w:hAnsiTheme="minorHAnsi"/>
                <w:sz w:val="18"/>
                <w:szCs w:val="18"/>
              </w:rPr>
              <w:t>unavailabl</w:t>
            </w:r>
            <w:r w:rsidR="009F4DC7" w:rsidRPr="00AF6C0B">
              <w:rPr>
                <w:rFonts w:asciiTheme="minorHAnsi" w:eastAsia="ＭＳ ゴシック" w:hAnsiTheme="minorHAnsi"/>
                <w:sz w:val="18"/>
                <w:szCs w:val="18"/>
              </w:rPr>
              <w:t>e</w:t>
            </w:r>
          </w:p>
          <w:p w14:paraId="4487FB75" w14:textId="77777777" w:rsidR="007C1B71" w:rsidRPr="00AF6C0B" w:rsidRDefault="007C1B71" w:rsidP="001F7F7D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3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63  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hold</w:t>
            </w:r>
          </w:p>
        </w:tc>
      </w:tr>
      <w:tr w:rsidR="007C1B71" w:rsidRPr="00AF6C0B" w14:paraId="71B9EF0A" w14:textId="77777777" w:rsidTr="0094528B">
        <w:tc>
          <w:tcPr>
            <w:tcW w:w="496" w:type="dxa"/>
          </w:tcPr>
          <w:p w14:paraId="71A598E9" w14:textId="77777777" w:rsidR="007C1B71" w:rsidRPr="00AF6C0B" w:rsidRDefault="007C1B7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1303" w:type="dxa"/>
          </w:tcPr>
          <w:p w14:paraId="78E82099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ALCD</w:t>
            </w:r>
          </w:p>
        </w:tc>
        <w:tc>
          <w:tcPr>
            <w:tcW w:w="1334" w:type="dxa"/>
          </w:tcPr>
          <w:p w14:paraId="7C377475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767B957A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</w:tcPr>
          <w:p w14:paraId="7E225597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Bit8 = 1 :</w:t>
            </w:r>
            <w:r w:rsidR="00075EBB" w:rsidRPr="00AF6C0B">
              <w:rPr>
                <w:rFonts w:asciiTheme="minorHAnsi" w:hAnsiTheme="minorHAnsi"/>
              </w:rPr>
              <w:t xml:space="preserve"> 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generated alarm status </w:t>
            </w:r>
          </w:p>
          <w:p w14:paraId="063A6DD5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Bit8 = 0 :</w:t>
            </w:r>
            <w:r w:rsidR="00075EBB" w:rsidRPr="00AF6C0B">
              <w:rPr>
                <w:rFonts w:asciiTheme="minorHAnsi" w:hAnsiTheme="minorHAnsi"/>
              </w:rPr>
              <w:t xml:space="preserve"> 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clear alarm status</w:t>
            </w:r>
          </w:p>
          <w:p w14:paraId="0A942E1E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Bit1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7 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not used</w:t>
            </w:r>
          </w:p>
        </w:tc>
      </w:tr>
      <w:tr w:rsidR="007C1B71" w:rsidRPr="00AF6C0B" w14:paraId="729E48A3" w14:textId="77777777" w:rsidTr="0094528B">
        <w:tc>
          <w:tcPr>
            <w:tcW w:w="496" w:type="dxa"/>
          </w:tcPr>
          <w:p w14:paraId="0514510A" w14:textId="77777777" w:rsidR="007C1B71" w:rsidRPr="00AF6C0B" w:rsidRDefault="007C1B7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5</w:t>
            </w:r>
          </w:p>
        </w:tc>
        <w:tc>
          <w:tcPr>
            <w:tcW w:w="1303" w:type="dxa"/>
          </w:tcPr>
          <w:p w14:paraId="7775B097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ALED</w:t>
            </w:r>
          </w:p>
        </w:tc>
        <w:tc>
          <w:tcPr>
            <w:tcW w:w="1334" w:type="dxa"/>
          </w:tcPr>
          <w:p w14:paraId="79048764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3DCAEEF4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</w:tcPr>
          <w:p w14:paraId="2D3DE893" w14:textId="77777777" w:rsidR="007C1B71" w:rsidRPr="00AF6C0B" w:rsidRDefault="007C1B71" w:rsidP="00961F8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Bit8 = 1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alarm enabled</w:t>
            </w:r>
          </w:p>
          <w:p w14:paraId="3B101264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Bit8 = 0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alarm disabled</w:t>
            </w:r>
          </w:p>
        </w:tc>
      </w:tr>
      <w:tr w:rsidR="007C1B71" w:rsidRPr="00AF6C0B" w14:paraId="4E50ABF2" w14:textId="77777777" w:rsidTr="0094528B">
        <w:tc>
          <w:tcPr>
            <w:tcW w:w="496" w:type="dxa"/>
          </w:tcPr>
          <w:p w14:paraId="3D558BE7" w14:textId="77777777" w:rsidR="007C1B71" w:rsidRPr="00AF6C0B" w:rsidRDefault="007C1B7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6</w:t>
            </w:r>
          </w:p>
        </w:tc>
        <w:tc>
          <w:tcPr>
            <w:tcW w:w="1303" w:type="dxa"/>
          </w:tcPr>
          <w:p w14:paraId="15E4EBF8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ALID</w:t>
            </w:r>
          </w:p>
        </w:tc>
        <w:tc>
          <w:tcPr>
            <w:tcW w:w="1334" w:type="dxa"/>
          </w:tcPr>
          <w:p w14:paraId="0A3D54C6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U4</w:t>
            </w:r>
          </w:p>
        </w:tc>
        <w:tc>
          <w:tcPr>
            <w:tcW w:w="666" w:type="dxa"/>
          </w:tcPr>
          <w:p w14:paraId="6DE9F4F0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3511" w:type="dxa"/>
          </w:tcPr>
          <w:p w14:paraId="43668031" w14:textId="77777777" w:rsidR="007C1B71" w:rsidRPr="00AF6C0B" w:rsidRDefault="00A2303E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alarm ID</w:t>
            </w:r>
          </w:p>
        </w:tc>
      </w:tr>
      <w:tr w:rsidR="007C1B71" w:rsidRPr="00AF6C0B" w14:paraId="521495AC" w14:textId="77777777" w:rsidTr="0094528B">
        <w:tc>
          <w:tcPr>
            <w:tcW w:w="496" w:type="dxa"/>
          </w:tcPr>
          <w:p w14:paraId="07E13C15" w14:textId="77777777" w:rsidR="007C1B71" w:rsidRPr="00AF6C0B" w:rsidRDefault="007C1B7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7</w:t>
            </w:r>
          </w:p>
        </w:tc>
        <w:tc>
          <w:tcPr>
            <w:tcW w:w="1303" w:type="dxa"/>
          </w:tcPr>
          <w:p w14:paraId="66CAAAF2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ALTX</w:t>
            </w:r>
          </w:p>
        </w:tc>
        <w:tc>
          <w:tcPr>
            <w:tcW w:w="1334" w:type="dxa"/>
          </w:tcPr>
          <w:p w14:paraId="080D0466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666" w:type="dxa"/>
          </w:tcPr>
          <w:p w14:paraId="766E618B" w14:textId="77777777" w:rsidR="007C1B71" w:rsidRPr="00AF6C0B" w:rsidRDefault="00E24996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80</w:t>
            </w:r>
          </w:p>
        </w:tc>
        <w:tc>
          <w:tcPr>
            <w:tcW w:w="3511" w:type="dxa"/>
          </w:tcPr>
          <w:p w14:paraId="03A0FCF3" w14:textId="77777777" w:rsidR="007C1B71" w:rsidRPr="00AF6C0B" w:rsidRDefault="00A2303E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alarm text</w:t>
            </w:r>
          </w:p>
        </w:tc>
      </w:tr>
      <w:tr w:rsidR="007C1B71" w:rsidRPr="00AF6C0B" w14:paraId="31BC7937" w14:textId="77777777" w:rsidTr="0094528B">
        <w:tc>
          <w:tcPr>
            <w:tcW w:w="496" w:type="dxa"/>
          </w:tcPr>
          <w:p w14:paraId="7ABEC571" w14:textId="77777777" w:rsidR="007C1B71" w:rsidRPr="00AF6C0B" w:rsidRDefault="007C1B7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8</w:t>
            </w:r>
          </w:p>
        </w:tc>
        <w:tc>
          <w:tcPr>
            <w:tcW w:w="1303" w:type="dxa"/>
          </w:tcPr>
          <w:p w14:paraId="03A977B7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CEED</w:t>
            </w:r>
          </w:p>
        </w:tc>
        <w:tc>
          <w:tcPr>
            <w:tcW w:w="1334" w:type="dxa"/>
          </w:tcPr>
          <w:p w14:paraId="17625E1B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BOOLEAN</w:t>
            </w:r>
          </w:p>
        </w:tc>
        <w:tc>
          <w:tcPr>
            <w:tcW w:w="666" w:type="dxa"/>
          </w:tcPr>
          <w:p w14:paraId="33C0F53F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</w:tcPr>
          <w:p w14:paraId="0C8D37A6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True   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valid</w:t>
            </w:r>
          </w:p>
          <w:p w14:paraId="209C92E7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False  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not valid</w:t>
            </w:r>
          </w:p>
        </w:tc>
      </w:tr>
    </w:tbl>
    <w:p w14:paraId="26830FE5" w14:textId="77777777" w:rsidR="00062B22" w:rsidRPr="00AF6C0B" w:rsidRDefault="00062B22">
      <w:pPr>
        <w:rPr>
          <w:rFonts w:asciiTheme="minorHAnsi" w:hAnsiTheme="minorHAnsi"/>
        </w:rPr>
      </w:pPr>
      <w:r w:rsidRPr="00AF6C0B">
        <w:rPr>
          <w:rFonts w:asciiTheme="minorHAnsi" w:hAnsiTheme="minorHAnsi"/>
        </w:rPr>
        <w:br w:type="page"/>
      </w:r>
    </w:p>
    <w:tbl>
      <w:tblPr>
        <w:tblW w:w="0" w:type="auto"/>
        <w:tblInd w:w="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3"/>
        <w:gridCol w:w="1295"/>
        <w:gridCol w:w="1313"/>
        <w:gridCol w:w="659"/>
        <w:gridCol w:w="11"/>
        <w:gridCol w:w="3331"/>
      </w:tblGrid>
      <w:tr w:rsidR="00062B22" w:rsidRPr="00AF6C0B" w14:paraId="2076AF17" w14:textId="77777777" w:rsidTr="00915078">
        <w:tc>
          <w:tcPr>
            <w:tcW w:w="496" w:type="dxa"/>
            <w:shd w:val="clear" w:color="auto" w:fill="000080"/>
          </w:tcPr>
          <w:p w14:paraId="0D0580A9" w14:textId="77777777" w:rsidR="00062B22" w:rsidRPr="00AF6C0B" w:rsidRDefault="00062B22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No</w:t>
            </w:r>
          </w:p>
        </w:tc>
        <w:tc>
          <w:tcPr>
            <w:tcW w:w="1303" w:type="dxa"/>
            <w:shd w:val="clear" w:color="auto" w:fill="000080"/>
          </w:tcPr>
          <w:p w14:paraId="27259D47" w14:textId="77777777" w:rsidR="00062B22" w:rsidRPr="00AF6C0B" w:rsidRDefault="00062B22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Name</w:t>
            </w:r>
          </w:p>
        </w:tc>
        <w:tc>
          <w:tcPr>
            <w:tcW w:w="1334" w:type="dxa"/>
            <w:shd w:val="clear" w:color="auto" w:fill="000080"/>
          </w:tcPr>
          <w:p w14:paraId="690F6403" w14:textId="77777777" w:rsidR="00062B22" w:rsidRPr="00AF6C0B" w:rsidRDefault="00062B22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Format</w:t>
            </w:r>
          </w:p>
        </w:tc>
        <w:tc>
          <w:tcPr>
            <w:tcW w:w="666" w:type="dxa"/>
            <w:shd w:val="clear" w:color="auto" w:fill="000080"/>
          </w:tcPr>
          <w:p w14:paraId="0E7CC246" w14:textId="77777777" w:rsidR="00062B22" w:rsidRPr="00AF6C0B" w:rsidRDefault="00062B22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Size</w:t>
            </w:r>
          </w:p>
        </w:tc>
        <w:tc>
          <w:tcPr>
            <w:tcW w:w="3511" w:type="dxa"/>
            <w:gridSpan w:val="2"/>
            <w:shd w:val="clear" w:color="auto" w:fill="000080"/>
          </w:tcPr>
          <w:p w14:paraId="6335C295" w14:textId="77777777" w:rsidR="00062B22" w:rsidRPr="00AF6C0B" w:rsidRDefault="00062B22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Explanation</w:t>
            </w:r>
          </w:p>
        </w:tc>
      </w:tr>
      <w:tr w:rsidR="007C1B71" w:rsidRPr="00AF6C0B" w14:paraId="53E3964E" w14:textId="77777777" w:rsidTr="0094528B">
        <w:tc>
          <w:tcPr>
            <w:tcW w:w="496" w:type="dxa"/>
          </w:tcPr>
          <w:p w14:paraId="0427BA7C" w14:textId="77777777" w:rsidR="007C1B71" w:rsidRPr="00AF6C0B" w:rsidRDefault="007C1B7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9</w:t>
            </w:r>
          </w:p>
        </w:tc>
        <w:tc>
          <w:tcPr>
            <w:tcW w:w="1303" w:type="dxa"/>
          </w:tcPr>
          <w:p w14:paraId="0329D236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CEID</w:t>
            </w:r>
          </w:p>
        </w:tc>
        <w:tc>
          <w:tcPr>
            <w:tcW w:w="1334" w:type="dxa"/>
          </w:tcPr>
          <w:p w14:paraId="767206B4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U2</w:t>
            </w:r>
          </w:p>
        </w:tc>
        <w:tc>
          <w:tcPr>
            <w:tcW w:w="666" w:type="dxa"/>
          </w:tcPr>
          <w:p w14:paraId="0F78243A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  <w:gridSpan w:val="2"/>
          </w:tcPr>
          <w:p w14:paraId="0F1280CB" w14:textId="77777777" w:rsidR="007C1B71" w:rsidRPr="00AF6C0B" w:rsidRDefault="00A2303E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collection event ID</w:t>
            </w:r>
          </w:p>
        </w:tc>
      </w:tr>
      <w:tr w:rsidR="007C1B71" w:rsidRPr="00AF6C0B" w14:paraId="6BBD2BDA" w14:textId="77777777" w:rsidTr="0094528B">
        <w:tc>
          <w:tcPr>
            <w:tcW w:w="496" w:type="dxa"/>
          </w:tcPr>
          <w:p w14:paraId="5D0A0EC4" w14:textId="77777777" w:rsidR="007C1B71" w:rsidRPr="00AF6C0B" w:rsidRDefault="007C1B7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10</w:t>
            </w:r>
          </w:p>
        </w:tc>
        <w:tc>
          <w:tcPr>
            <w:tcW w:w="1303" w:type="dxa"/>
          </w:tcPr>
          <w:p w14:paraId="65E56CA3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CEPACK</w:t>
            </w:r>
          </w:p>
        </w:tc>
        <w:tc>
          <w:tcPr>
            <w:tcW w:w="1334" w:type="dxa"/>
          </w:tcPr>
          <w:p w14:paraId="2D859796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L,U1</w:t>
            </w:r>
          </w:p>
        </w:tc>
        <w:tc>
          <w:tcPr>
            <w:tcW w:w="666" w:type="dxa"/>
          </w:tcPr>
          <w:p w14:paraId="79151E52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  <w:gridSpan w:val="2"/>
          </w:tcPr>
          <w:p w14:paraId="3A391EE9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no error</w:t>
            </w:r>
          </w:p>
          <w:p w14:paraId="3C639282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CPNAME doesn't exist </w:t>
            </w:r>
          </w:p>
          <w:p w14:paraId="52F8521A" w14:textId="77777777" w:rsidR="007C1B71" w:rsidRPr="00AF6C0B" w:rsidRDefault="007C1B71" w:rsidP="00A2303E">
            <w:pPr>
              <w:pStyle w:val="a4"/>
              <w:ind w:leftChars="0" w:left="360" w:hangingChars="200" w:hanging="36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2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the incorrect value is specified in CEPVAL </w:t>
            </w:r>
          </w:p>
          <w:p w14:paraId="1B729739" w14:textId="77777777" w:rsidR="007C1B71" w:rsidRPr="00AF6C0B" w:rsidRDefault="007C1B71" w:rsidP="00A2303E">
            <w:pPr>
              <w:pStyle w:val="a4"/>
              <w:ind w:leftChars="0" w:left="270" w:hangingChars="150" w:hanging="27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3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the incorrect format is specified in CEPVAL </w:t>
            </w:r>
          </w:p>
          <w:p w14:paraId="16202F24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4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the CPNAME usage isn't valid</w:t>
            </w:r>
          </w:p>
        </w:tc>
      </w:tr>
      <w:tr w:rsidR="007C1B71" w:rsidRPr="00AF6C0B" w14:paraId="52F0CB8F" w14:textId="77777777" w:rsidTr="0094528B">
        <w:tc>
          <w:tcPr>
            <w:tcW w:w="496" w:type="dxa"/>
          </w:tcPr>
          <w:p w14:paraId="534837BD" w14:textId="77777777" w:rsidR="007C1B71" w:rsidRPr="00AF6C0B" w:rsidRDefault="007C1B7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11</w:t>
            </w:r>
          </w:p>
        </w:tc>
        <w:tc>
          <w:tcPr>
            <w:tcW w:w="1303" w:type="dxa"/>
          </w:tcPr>
          <w:p w14:paraId="148F3D15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CEPVAL</w:t>
            </w:r>
          </w:p>
        </w:tc>
        <w:tc>
          <w:tcPr>
            <w:tcW w:w="1334" w:type="dxa"/>
          </w:tcPr>
          <w:p w14:paraId="562705ED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2"/>
                <w:szCs w:val="12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A,B,BOOLEAN,</w:t>
            </w:r>
          </w:p>
          <w:p w14:paraId="321B30E3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Fx,Ix,J,L,Ux</w:t>
            </w:r>
          </w:p>
        </w:tc>
        <w:tc>
          <w:tcPr>
            <w:tcW w:w="666" w:type="dxa"/>
          </w:tcPr>
          <w:p w14:paraId="582F3B7F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  <w:gridSpan w:val="2"/>
          </w:tcPr>
          <w:p w14:paraId="270A5878" w14:textId="77777777" w:rsidR="007C1B71" w:rsidRPr="00AF6C0B" w:rsidRDefault="00A2303E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the command extension parameter value</w:t>
            </w:r>
          </w:p>
        </w:tc>
      </w:tr>
      <w:tr w:rsidR="007C1B71" w:rsidRPr="00AF6C0B" w14:paraId="40562E4A" w14:textId="77777777" w:rsidTr="0094528B">
        <w:tc>
          <w:tcPr>
            <w:tcW w:w="496" w:type="dxa"/>
          </w:tcPr>
          <w:p w14:paraId="7ABE103A" w14:textId="77777777" w:rsidR="007C1B71" w:rsidRPr="00AF6C0B" w:rsidRDefault="007C1B7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12</w:t>
            </w:r>
          </w:p>
        </w:tc>
        <w:tc>
          <w:tcPr>
            <w:tcW w:w="1303" w:type="dxa"/>
          </w:tcPr>
          <w:p w14:paraId="688174C2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smartTag w:uri="urn:schemas-microsoft-com:office:smarttags" w:element="place">
              <w:r w:rsidRPr="00AF6C0B">
                <w:rPr>
                  <w:rFonts w:asciiTheme="minorHAnsi" w:hAnsiTheme="minorHAnsi"/>
                  <w:sz w:val="18"/>
                  <w:szCs w:val="18"/>
                </w:rPr>
                <w:t>COMMACK</w:t>
              </w:r>
            </w:smartTag>
          </w:p>
        </w:tc>
        <w:tc>
          <w:tcPr>
            <w:tcW w:w="1334" w:type="dxa"/>
          </w:tcPr>
          <w:p w14:paraId="496921B3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613EA718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  <w:gridSpan w:val="2"/>
          </w:tcPr>
          <w:p w14:paraId="3B9D201B" w14:textId="30E72BD6" w:rsidR="007C1B71" w:rsidRPr="00AF6C0B" w:rsidRDefault="007C1B71" w:rsidP="005C7D81">
            <w:pPr>
              <w:pStyle w:val="a4"/>
              <w:tabs>
                <w:tab w:val="left" w:pos="879"/>
              </w:tabs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      :</w:t>
            </w:r>
            <w:r w:rsidR="00FB6707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 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ACK</w:t>
            </w:r>
          </w:p>
          <w:p w14:paraId="15E5843A" w14:textId="7C66A9FA" w:rsidR="007C1B71" w:rsidRPr="00AF6C0B" w:rsidRDefault="007C1B71" w:rsidP="005C7D81">
            <w:pPr>
              <w:pStyle w:val="a4"/>
              <w:tabs>
                <w:tab w:val="left" w:pos="879"/>
              </w:tabs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1  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　　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denied, retry</w:t>
            </w:r>
          </w:p>
          <w:p w14:paraId="210E6570" w14:textId="34A22008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2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63  :</w:t>
            </w:r>
            <w:r w:rsidR="00FB6707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 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hold</w:t>
            </w:r>
          </w:p>
        </w:tc>
      </w:tr>
      <w:tr w:rsidR="007C1B71" w:rsidRPr="00AF6C0B" w14:paraId="2AE4862F" w14:textId="77777777" w:rsidTr="0094528B">
        <w:tc>
          <w:tcPr>
            <w:tcW w:w="496" w:type="dxa"/>
          </w:tcPr>
          <w:p w14:paraId="453A93FD" w14:textId="77777777" w:rsidR="007C1B71" w:rsidRPr="00AF6C0B" w:rsidRDefault="007C1B7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13</w:t>
            </w:r>
          </w:p>
        </w:tc>
        <w:tc>
          <w:tcPr>
            <w:tcW w:w="1303" w:type="dxa"/>
          </w:tcPr>
          <w:p w14:paraId="734C3935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CPACK</w:t>
            </w:r>
          </w:p>
        </w:tc>
        <w:tc>
          <w:tcPr>
            <w:tcW w:w="1334" w:type="dxa"/>
          </w:tcPr>
          <w:p w14:paraId="4E3BA076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6087B298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  <w:gridSpan w:val="2"/>
          </w:tcPr>
          <w:p w14:paraId="50DB685B" w14:textId="77777777" w:rsidR="00E623C3" w:rsidRPr="00AF6C0B" w:rsidRDefault="00E623C3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  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no error </w:t>
            </w:r>
          </w:p>
          <w:p w14:paraId="0C3F3D8F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  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CPNAME doesn't exist </w:t>
            </w:r>
          </w:p>
          <w:p w14:paraId="712949E6" w14:textId="77777777" w:rsidR="007C1B71" w:rsidRPr="00AF6C0B" w:rsidRDefault="007C1B71" w:rsidP="00A2303E">
            <w:pPr>
              <w:pStyle w:val="a4"/>
              <w:ind w:leftChars="0" w:left="630" w:hangingChars="350" w:hanging="63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2  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the incorrect value is specified in CPVAL</w:t>
            </w:r>
          </w:p>
          <w:p w14:paraId="5804EA2C" w14:textId="77777777" w:rsidR="007C1B71" w:rsidRPr="00AF6C0B" w:rsidRDefault="007C1B71" w:rsidP="00A2303E">
            <w:pPr>
              <w:pStyle w:val="a4"/>
              <w:ind w:leftChars="0" w:left="630" w:hangingChars="350" w:hanging="63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3  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the incorrect format is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br/>
              <w:t>specified in CPVAL</w:t>
            </w:r>
          </w:p>
          <w:p w14:paraId="4F98904C" w14:textId="77777777" w:rsidR="00030DDF" w:rsidRPr="00AF6C0B" w:rsidRDefault="007C1B71" w:rsidP="00740703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="ＭＳ 明朝" w:eastAsia="ＭＳ 明朝" w:hAnsi="ＭＳ 明朝" w:cs="ＭＳ 明朝" w:hint="eastAsia"/>
                <w:sz w:val="18"/>
                <w:szCs w:val="18"/>
              </w:rPr>
              <w:t>≧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4  :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 another equipment error</w:t>
            </w:r>
          </w:p>
        </w:tc>
      </w:tr>
      <w:tr w:rsidR="007C1B71" w:rsidRPr="00AF6C0B" w14:paraId="76729314" w14:textId="77777777" w:rsidTr="0094528B">
        <w:tc>
          <w:tcPr>
            <w:tcW w:w="496" w:type="dxa"/>
          </w:tcPr>
          <w:p w14:paraId="1BFC72FF" w14:textId="77777777" w:rsidR="007C1B71" w:rsidRPr="00AF6C0B" w:rsidRDefault="007C1B7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14</w:t>
            </w:r>
          </w:p>
        </w:tc>
        <w:tc>
          <w:tcPr>
            <w:tcW w:w="1303" w:type="dxa"/>
          </w:tcPr>
          <w:p w14:paraId="3ED463C6" w14:textId="77777777" w:rsidR="007C1B71" w:rsidRPr="00AF6C0B" w:rsidRDefault="007C1B7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CPNAME</w:t>
            </w:r>
          </w:p>
        </w:tc>
        <w:tc>
          <w:tcPr>
            <w:tcW w:w="1334" w:type="dxa"/>
          </w:tcPr>
          <w:p w14:paraId="7504732D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666" w:type="dxa"/>
          </w:tcPr>
          <w:p w14:paraId="46C373CB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Max</w:t>
            </w:r>
          </w:p>
          <w:p w14:paraId="533E02B2" w14:textId="77777777" w:rsidR="007C1B71" w:rsidRPr="00AF6C0B" w:rsidRDefault="007C1B71" w:rsidP="00DC7996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40</w:t>
            </w:r>
          </w:p>
        </w:tc>
        <w:tc>
          <w:tcPr>
            <w:tcW w:w="3511" w:type="dxa"/>
            <w:gridSpan w:val="2"/>
          </w:tcPr>
          <w:p w14:paraId="0CFA393D" w14:textId="77777777" w:rsidR="007C1B71" w:rsidRPr="00AF6C0B" w:rsidRDefault="00A2303E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command parameter name</w:t>
            </w:r>
          </w:p>
        </w:tc>
      </w:tr>
      <w:tr w:rsidR="007C1B71" w:rsidRPr="00AF6C0B" w14:paraId="0E801B3E" w14:textId="77777777" w:rsidTr="0094528B">
        <w:tc>
          <w:tcPr>
            <w:tcW w:w="496" w:type="dxa"/>
          </w:tcPr>
          <w:p w14:paraId="24814FC4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15</w:t>
            </w:r>
          </w:p>
        </w:tc>
        <w:tc>
          <w:tcPr>
            <w:tcW w:w="1303" w:type="dxa"/>
          </w:tcPr>
          <w:p w14:paraId="0FDDE274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CPVAL</w:t>
            </w:r>
          </w:p>
        </w:tc>
        <w:tc>
          <w:tcPr>
            <w:tcW w:w="1334" w:type="dxa"/>
          </w:tcPr>
          <w:p w14:paraId="4E454439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2"/>
                <w:szCs w:val="12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A,B,BOOLEAN,</w:t>
            </w:r>
          </w:p>
          <w:p w14:paraId="52570E81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Fx,Ix,J,Ux</w:t>
            </w:r>
          </w:p>
        </w:tc>
        <w:tc>
          <w:tcPr>
            <w:tcW w:w="666" w:type="dxa"/>
          </w:tcPr>
          <w:p w14:paraId="70D455DC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  <w:gridSpan w:val="2"/>
          </w:tcPr>
          <w:p w14:paraId="1CEEC173" w14:textId="77777777" w:rsidR="007C1B71" w:rsidRPr="00AF6C0B" w:rsidRDefault="00A2303E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command parameter value</w:t>
            </w:r>
          </w:p>
        </w:tc>
      </w:tr>
      <w:tr w:rsidR="007C1B71" w:rsidRPr="00AF6C0B" w14:paraId="7244297B" w14:textId="77777777" w:rsidTr="0094528B">
        <w:tc>
          <w:tcPr>
            <w:tcW w:w="496" w:type="dxa"/>
          </w:tcPr>
          <w:p w14:paraId="63A1D16B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16</w:t>
            </w:r>
          </w:p>
        </w:tc>
        <w:tc>
          <w:tcPr>
            <w:tcW w:w="1303" w:type="dxa"/>
          </w:tcPr>
          <w:p w14:paraId="51EBE30A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DATAID</w:t>
            </w:r>
          </w:p>
        </w:tc>
        <w:tc>
          <w:tcPr>
            <w:tcW w:w="1334" w:type="dxa"/>
          </w:tcPr>
          <w:p w14:paraId="741CA25E" w14:textId="4A880A26" w:rsidR="001D0AC4" w:rsidRPr="00AF6C0B" w:rsidRDefault="001D0AC4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U2</w:t>
            </w:r>
          </w:p>
          <w:p w14:paraId="6171E96C" w14:textId="6237073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U</w:t>
            </w:r>
            <w:r w:rsidR="004A7C16" w:rsidRPr="00AF6C0B">
              <w:rPr>
                <w:rFonts w:asciiTheme="minorHAnsi" w:hAnsiTheme="minorHAnsi"/>
                <w:sz w:val="18"/>
                <w:szCs w:val="18"/>
              </w:rPr>
              <w:t xml:space="preserve">4 </w:t>
            </w:r>
          </w:p>
        </w:tc>
        <w:tc>
          <w:tcPr>
            <w:tcW w:w="666" w:type="dxa"/>
          </w:tcPr>
          <w:p w14:paraId="6A14B890" w14:textId="77777777" w:rsidR="007C1B71" w:rsidRPr="00AF6C0B" w:rsidRDefault="004A7C16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3511" w:type="dxa"/>
            <w:gridSpan w:val="2"/>
          </w:tcPr>
          <w:p w14:paraId="4F612576" w14:textId="77777777" w:rsidR="007C1B71" w:rsidRPr="00AF6C0B" w:rsidRDefault="00A2303E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Data I</w:t>
            </w:r>
            <w:r w:rsidR="007C1B71" w:rsidRPr="00AF6C0B">
              <w:rPr>
                <w:rFonts w:asciiTheme="minorHAnsi" w:eastAsia="ＭＳ ゴシック" w:hAnsiTheme="minorHAnsi"/>
                <w:sz w:val="18"/>
                <w:szCs w:val="18"/>
              </w:rPr>
              <w:t>D</w:t>
            </w:r>
          </w:p>
          <w:p w14:paraId="37F94E78" w14:textId="654CAC56" w:rsidR="001D0AC4" w:rsidRPr="00AF6C0B" w:rsidRDefault="001D0AC4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color w:val="FF0000"/>
                <w:sz w:val="18"/>
                <w:szCs w:val="18"/>
              </w:rPr>
              <w:t>U2 for S2F49</w:t>
            </w:r>
          </w:p>
        </w:tc>
      </w:tr>
      <w:tr w:rsidR="005C7D81" w:rsidRPr="00AF6C0B" w14:paraId="4999654D" w14:textId="77777777" w:rsidTr="005C7D81">
        <w:tc>
          <w:tcPr>
            <w:tcW w:w="496" w:type="dxa"/>
          </w:tcPr>
          <w:p w14:paraId="3BF8565C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17</w:t>
            </w:r>
          </w:p>
        </w:tc>
        <w:tc>
          <w:tcPr>
            <w:tcW w:w="1303" w:type="dxa"/>
          </w:tcPr>
          <w:p w14:paraId="4115D8DF" w14:textId="77777777" w:rsidR="005C7D81" w:rsidRPr="00AF6C0B" w:rsidRDefault="005C7D8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DRACK</w:t>
            </w:r>
          </w:p>
        </w:tc>
        <w:tc>
          <w:tcPr>
            <w:tcW w:w="1334" w:type="dxa"/>
          </w:tcPr>
          <w:p w14:paraId="7E2DA77E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78" w:type="dxa"/>
            <w:gridSpan w:val="2"/>
          </w:tcPr>
          <w:p w14:paraId="387F8DBA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499" w:type="dxa"/>
          </w:tcPr>
          <w:p w14:paraId="106CE347" w14:textId="77777777" w:rsidR="005C7D81" w:rsidRPr="00AF6C0B" w:rsidRDefault="005C7D8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 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ACK</w:t>
            </w:r>
          </w:p>
          <w:p w14:paraId="3C57D1F1" w14:textId="77777777" w:rsidR="005C7D81" w:rsidRPr="00AF6C0B" w:rsidRDefault="005C7D8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denied, insufficient space</w:t>
            </w:r>
          </w:p>
          <w:p w14:paraId="101DD868" w14:textId="77777777" w:rsidR="005C7D81" w:rsidRPr="00AF6C0B" w:rsidRDefault="005C7D81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2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denied, incorrect format </w:t>
            </w:r>
          </w:p>
          <w:p w14:paraId="6403B6B1" w14:textId="77777777" w:rsidR="005C7D81" w:rsidRPr="00AF6C0B" w:rsidRDefault="005C7D81" w:rsidP="00A2303E">
            <w:pPr>
              <w:pStyle w:val="a4"/>
              <w:ind w:leftChars="0" w:left="450" w:hangingChars="250" w:hanging="45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3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denied, at least one RPTID is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br/>
              <w:t>already defined</w:t>
            </w:r>
          </w:p>
          <w:p w14:paraId="7D8484E1" w14:textId="77777777" w:rsidR="0079201E" w:rsidRPr="00AF6C0B" w:rsidRDefault="0079201E" w:rsidP="00A2303E">
            <w:pPr>
              <w:pStyle w:val="a4"/>
              <w:ind w:leftChars="0" w:left="450" w:hangingChars="250" w:hanging="45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4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denied, at least one VID is already defined</w:t>
            </w:r>
          </w:p>
          <w:p w14:paraId="5FEAB11C" w14:textId="77777777" w:rsidR="005C7D81" w:rsidRPr="00AF6C0B" w:rsidRDefault="0079201E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="ＭＳ 明朝" w:eastAsia="ＭＳ 明朝" w:hAnsi="ＭＳ 明朝" w:cs="ＭＳ 明朝" w:hint="eastAsia"/>
                <w:sz w:val="18"/>
                <w:szCs w:val="18"/>
              </w:rPr>
              <w:t>≧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5</w:t>
            </w:r>
            <w:r w:rsidR="005C7D81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some other error</w:t>
            </w:r>
          </w:p>
        </w:tc>
      </w:tr>
      <w:tr w:rsidR="005C7D81" w:rsidRPr="00AF6C0B" w14:paraId="37B3AB13" w14:textId="77777777" w:rsidTr="005C7D81">
        <w:tc>
          <w:tcPr>
            <w:tcW w:w="496" w:type="dxa"/>
          </w:tcPr>
          <w:p w14:paraId="1CD0048E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18</w:t>
            </w:r>
          </w:p>
        </w:tc>
        <w:tc>
          <w:tcPr>
            <w:tcW w:w="1303" w:type="dxa"/>
          </w:tcPr>
          <w:p w14:paraId="734B7D4C" w14:textId="77777777" w:rsidR="005C7D81" w:rsidRPr="00AF6C0B" w:rsidRDefault="005C7D8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EAC</w:t>
            </w:r>
          </w:p>
        </w:tc>
        <w:tc>
          <w:tcPr>
            <w:tcW w:w="1334" w:type="dxa"/>
          </w:tcPr>
          <w:p w14:paraId="3212B1EA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78" w:type="dxa"/>
            <w:gridSpan w:val="2"/>
          </w:tcPr>
          <w:p w14:paraId="124027AA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499" w:type="dxa"/>
          </w:tcPr>
          <w:p w14:paraId="423E6D70" w14:textId="77777777" w:rsidR="0079201E" w:rsidRPr="00AF6C0B" w:rsidRDefault="0079201E" w:rsidP="0079201E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 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ACK</w:t>
            </w:r>
          </w:p>
          <w:p w14:paraId="6FF942DE" w14:textId="77777777" w:rsidR="0079201E" w:rsidRPr="00AF6C0B" w:rsidRDefault="0079201E" w:rsidP="00A2303E">
            <w:pPr>
              <w:pStyle w:val="a4"/>
              <w:ind w:leftChars="0" w:left="450" w:hangingChars="250" w:hanging="45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denied, there isn't at least one constant</w:t>
            </w:r>
          </w:p>
          <w:p w14:paraId="48872F0A" w14:textId="77777777" w:rsidR="0079201E" w:rsidRPr="00AF6C0B" w:rsidRDefault="0079201E" w:rsidP="0079201E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2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denied, busy</w:t>
            </w:r>
          </w:p>
          <w:p w14:paraId="05247E29" w14:textId="77777777" w:rsidR="0079201E" w:rsidRPr="00AF6C0B" w:rsidRDefault="0079201E" w:rsidP="00A2303E">
            <w:pPr>
              <w:pStyle w:val="a4"/>
              <w:ind w:leftChars="0" w:left="450" w:hangingChars="250" w:hanging="45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3 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denied, at least constant is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br/>
              <w:t>beyond the allowed range</w:t>
            </w:r>
          </w:p>
          <w:p w14:paraId="6408911B" w14:textId="77777777" w:rsidR="005C7D81" w:rsidRPr="00AF6C0B" w:rsidRDefault="0079201E" w:rsidP="0079201E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="ＭＳ 明朝" w:eastAsia="ＭＳ 明朝" w:hAnsi="ＭＳ 明朝" w:cs="ＭＳ 明朝" w:hint="eastAsia"/>
                <w:sz w:val="18"/>
                <w:szCs w:val="18"/>
              </w:rPr>
              <w:t>≧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4 :</w:t>
            </w:r>
            <w:r w:rsidR="00A2303E" w:rsidRPr="00AF6C0B">
              <w:rPr>
                <w:rFonts w:asciiTheme="minorHAnsi" w:hAnsiTheme="minorHAnsi"/>
              </w:rPr>
              <w:t xml:space="preserve"> </w:t>
            </w:r>
            <w:r w:rsidR="00A2303E" w:rsidRPr="00AF6C0B">
              <w:rPr>
                <w:rFonts w:asciiTheme="minorHAnsi" w:eastAsia="ＭＳ ゴシック" w:hAnsiTheme="minorHAnsi"/>
                <w:sz w:val="18"/>
                <w:szCs w:val="18"/>
              </w:rPr>
              <w:t>some other error</w:t>
            </w:r>
          </w:p>
        </w:tc>
      </w:tr>
      <w:tr w:rsidR="005C7D81" w:rsidRPr="00AF6C0B" w14:paraId="4966E935" w14:textId="77777777" w:rsidTr="005C7D81">
        <w:tc>
          <w:tcPr>
            <w:tcW w:w="496" w:type="dxa"/>
          </w:tcPr>
          <w:p w14:paraId="02B6D1D2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19</w:t>
            </w:r>
          </w:p>
        </w:tc>
        <w:tc>
          <w:tcPr>
            <w:tcW w:w="1303" w:type="dxa"/>
          </w:tcPr>
          <w:p w14:paraId="3A9C1791" w14:textId="77777777" w:rsidR="005C7D81" w:rsidRPr="00AF6C0B" w:rsidRDefault="005C7D8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ECDEF</w:t>
            </w:r>
          </w:p>
        </w:tc>
        <w:tc>
          <w:tcPr>
            <w:tcW w:w="1334" w:type="dxa"/>
          </w:tcPr>
          <w:p w14:paraId="1140EAF3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2"/>
                <w:szCs w:val="12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A,B,BOOLEAN,</w:t>
            </w:r>
          </w:p>
          <w:p w14:paraId="02822B85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Fx,Ix,J,Ux</w:t>
            </w:r>
          </w:p>
        </w:tc>
        <w:tc>
          <w:tcPr>
            <w:tcW w:w="678" w:type="dxa"/>
            <w:gridSpan w:val="2"/>
          </w:tcPr>
          <w:p w14:paraId="56CC4C7B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99" w:type="dxa"/>
          </w:tcPr>
          <w:p w14:paraId="769EE93E" w14:textId="77777777" w:rsidR="005C7D81" w:rsidRPr="00AF6C0B" w:rsidRDefault="009606CD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equipment constant default value</w:t>
            </w:r>
          </w:p>
        </w:tc>
      </w:tr>
    </w:tbl>
    <w:p w14:paraId="0C0D6F7F" w14:textId="77777777" w:rsidR="00062B22" w:rsidRPr="00AF6C0B" w:rsidRDefault="00062B22">
      <w:pPr>
        <w:rPr>
          <w:rFonts w:asciiTheme="minorHAnsi" w:hAnsiTheme="minorHAnsi"/>
        </w:rPr>
      </w:pPr>
      <w:r w:rsidRPr="00AF6C0B">
        <w:rPr>
          <w:rFonts w:asciiTheme="minorHAnsi" w:hAnsiTheme="minorHAnsi"/>
        </w:rPr>
        <w:br w:type="page"/>
      </w:r>
    </w:p>
    <w:tbl>
      <w:tblPr>
        <w:tblW w:w="0" w:type="auto"/>
        <w:tblInd w:w="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4"/>
        <w:gridCol w:w="1284"/>
        <w:gridCol w:w="1315"/>
        <w:gridCol w:w="666"/>
        <w:gridCol w:w="11"/>
        <w:gridCol w:w="3332"/>
      </w:tblGrid>
      <w:tr w:rsidR="00062B22" w:rsidRPr="00AF6C0B" w14:paraId="4B54C9A2" w14:textId="77777777" w:rsidTr="00915078">
        <w:tc>
          <w:tcPr>
            <w:tcW w:w="496" w:type="dxa"/>
            <w:shd w:val="clear" w:color="auto" w:fill="000080"/>
          </w:tcPr>
          <w:p w14:paraId="7A7B1B6C" w14:textId="77777777" w:rsidR="00062B22" w:rsidRPr="00AF6C0B" w:rsidRDefault="00062B22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No</w:t>
            </w:r>
          </w:p>
        </w:tc>
        <w:tc>
          <w:tcPr>
            <w:tcW w:w="1303" w:type="dxa"/>
            <w:shd w:val="clear" w:color="auto" w:fill="000080"/>
          </w:tcPr>
          <w:p w14:paraId="5FD7F897" w14:textId="77777777" w:rsidR="00062B22" w:rsidRPr="00AF6C0B" w:rsidRDefault="00062B22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Name</w:t>
            </w:r>
          </w:p>
        </w:tc>
        <w:tc>
          <w:tcPr>
            <w:tcW w:w="1334" w:type="dxa"/>
            <w:shd w:val="clear" w:color="auto" w:fill="000080"/>
          </w:tcPr>
          <w:p w14:paraId="7B68AA85" w14:textId="77777777" w:rsidR="00062B22" w:rsidRPr="00AF6C0B" w:rsidRDefault="00062B22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Format</w:t>
            </w:r>
          </w:p>
        </w:tc>
        <w:tc>
          <w:tcPr>
            <w:tcW w:w="666" w:type="dxa"/>
            <w:shd w:val="clear" w:color="auto" w:fill="000080"/>
          </w:tcPr>
          <w:p w14:paraId="79629F35" w14:textId="77777777" w:rsidR="00062B22" w:rsidRPr="00AF6C0B" w:rsidRDefault="00062B22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Size</w:t>
            </w:r>
          </w:p>
        </w:tc>
        <w:tc>
          <w:tcPr>
            <w:tcW w:w="3511" w:type="dxa"/>
            <w:gridSpan w:val="2"/>
            <w:shd w:val="clear" w:color="auto" w:fill="000080"/>
          </w:tcPr>
          <w:p w14:paraId="5782ADDD" w14:textId="77777777" w:rsidR="00062B22" w:rsidRPr="00AF6C0B" w:rsidRDefault="00062B22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Explanation</w:t>
            </w:r>
          </w:p>
        </w:tc>
      </w:tr>
      <w:tr w:rsidR="005C7D81" w:rsidRPr="00AF6C0B" w14:paraId="028A64EE" w14:textId="77777777" w:rsidTr="005C7D81">
        <w:tc>
          <w:tcPr>
            <w:tcW w:w="496" w:type="dxa"/>
          </w:tcPr>
          <w:p w14:paraId="0EC8173C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20</w:t>
            </w:r>
          </w:p>
        </w:tc>
        <w:tc>
          <w:tcPr>
            <w:tcW w:w="1303" w:type="dxa"/>
          </w:tcPr>
          <w:p w14:paraId="2D3001EF" w14:textId="77777777" w:rsidR="005C7D81" w:rsidRPr="00AF6C0B" w:rsidRDefault="005C7D8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ECID</w:t>
            </w:r>
          </w:p>
        </w:tc>
        <w:tc>
          <w:tcPr>
            <w:tcW w:w="1334" w:type="dxa"/>
          </w:tcPr>
          <w:p w14:paraId="25C6FCF3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U2</w:t>
            </w:r>
          </w:p>
        </w:tc>
        <w:tc>
          <w:tcPr>
            <w:tcW w:w="678" w:type="dxa"/>
            <w:gridSpan w:val="2"/>
          </w:tcPr>
          <w:p w14:paraId="5DE2C8EC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3499" w:type="dxa"/>
          </w:tcPr>
          <w:p w14:paraId="6042ECFC" w14:textId="77777777" w:rsidR="005C7D81" w:rsidRPr="00AF6C0B" w:rsidRDefault="009606CD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equipment constant ID</w:t>
            </w:r>
          </w:p>
        </w:tc>
      </w:tr>
      <w:tr w:rsidR="005C7D81" w:rsidRPr="00AF6C0B" w14:paraId="6AFBC32A" w14:textId="77777777" w:rsidTr="005C7D81">
        <w:tc>
          <w:tcPr>
            <w:tcW w:w="496" w:type="dxa"/>
          </w:tcPr>
          <w:p w14:paraId="124EA8B9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21</w:t>
            </w:r>
          </w:p>
        </w:tc>
        <w:tc>
          <w:tcPr>
            <w:tcW w:w="1303" w:type="dxa"/>
          </w:tcPr>
          <w:p w14:paraId="6EAB85C4" w14:textId="77777777" w:rsidR="005C7D81" w:rsidRPr="00AF6C0B" w:rsidRDefault="005C7D8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ECMAX</w:t>
            </w:r>
          </w:p>
        </w:tc>
        <w:tc>
          <w:tcPr>
            <w:tcW w:w="1334" w:type="dxa"/>
          </w:tcPr>
          <w:p w14:paraId="4537A8C3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2"/>
                <w:szCs w:val="12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A,B,BOOLEAN,</w:t>
            </w:r>
          </w:p>
          <w:p w14:paraId="035224B9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Fx,Ix,J,Ux</w:t>
            </w:r>
          </w:p>
        </w:tc>
        <w:tc>
          <w:tcPr>
            <w:tcW w:w="678" w:type="dxa"/>
            <w:gridSpan w:val="2"/>
          </w:tcPr>
          <w:p w14:paraId="0157858F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99" w:type="dxa"/>
          </w:tcPr>
          <w:p w14:paraId="15AB62D8" w14:textId="77777777" w:rsidR="005C7D81" w:rsidRPr="00AF6C0B" w:rsidRDefault="009606CD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equipment constant maximum value</w:t>
            </w:r>
          </w:p>
        </w:tc>
      </w:tr>
      <w:tr w:rsidR="005C7D81" w:rsidRPr="00AF6C0B" w14:paraId="5AC9121A" w14:textId="77777777" w:rsidTr="005C7D81">
        <w:tc>
          <w:tcPr>
            <w:tcW w:w="496" w:type="dxa"/>
          </w:tcPr>
          <w:p w14:paraId="577B1301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22</w:t>
            </w:r>
          </w:p>
        </w:tc>
        <w:tc>
          <w:tcPr>
            <w:tcW w:w="1303" w:type="dxa"/>
          </w:tcPr>
          <w:p w14:paraId="2794FD3C" w14:textId="77777777" w:rsidR="005C7D81" w:rsidRPr="00AF6C0B" w:rsidRDefault="005C7D8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ECMIN</w:t>
            </w:r>
          </w:p>
        </w:tc>
        <w:tc>
          <w:tcPr>
            <w:tcW w:w="1334" w:type="dxa"/>
          </w:tcPr>
          <w:p w14:paraId="19C3A18B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2"/>
                <w:szCs w:val="12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A,B,BOOLEAN,</w:t>
            </w:r>
          </w:p>
          <w:p w14:paraId="01191490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Fx,Ix,J,Ux</w:t>
            </w:r>
          </w:p>
        </w:tc>
        <w:tc>
          <w:tcPr>
            <w:tcW w:w="678" w:type="dxa"/>
            <w:gridSpan w:val="2"/>
          </w:tcPr>
          <w:p w14:paraId="3A367B3B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99" w:type="dxa"/>
          </w:tcPr>
          <w:p w14:paraId="572252A3" w14:textId="77777777" w:rsidR="005C7D81" w:rsidRPr="00AF6C0B" w:rsidRDefault="009606CD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equipment constant minimum value</w:t>
            </w:r>
          </w:p>
        </w:tc>
      </w:tr>
      <w:tr w:rsidR="005C7D81" w:rsidRPr="00AF6C0B" w14:paraId="2A05E50E" w14:textId="77777777" w:rsidTr="005C7D81">
        <w:tc>
          <w:tcPr>
            <w:tcW w:w="496" w:type="dxa"/>
          </w:tcPr>
          <w:p w14:paraId="6EC855F2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23</w:t>
            </w:r>
          </w:p>
        </w:tc>
        <w:tc>
          <w:tcPr>
            <w:tcW w:w="1303" w:type="dxa"/>
          </w:tcPr>
          <w:p w14:paraId="16961157" w14:textId="77777777" w:rsidR="005C7D81" w:rsidRPr="00AF6C0B" w:rsidRDefault="005C7D8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ECNAME</w:t>
            </w:r>
          </w:p>
        </w:tc>
        <w:tc>
          <w:tcPr>
            <w:tcW w:w="1334" w:type="dxa"/>
          </w:tcPr>
          <w:p w14:paraId="1623E3CA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678" w:type="dxa"/>
            <w:gridSpan w:val="2"/>
          </w:tcPr>
          <w:p w14:paraId="79E68429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99" w:type="dxa"/>
          </w:tcPr>
          <w:p w14:paraId="1B69198D" w14:textId="77777777" w:rsidR="005C7D81" w:rsidRPr="00AF6C0B" w:rsidRDefault="009606CD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equipment constant name</w:t>
            </w:r>
          </w:p>
        </w:tc>
      </w:tr>
      <w:tr w:rsidR="005C7D81" w:rsidRPr="00AF6C0B" w14:paraId="64851EBF" w14:textId="77777777" w:rsidTr="005C7D81">
        <w:tc>
          <w:tcPr>
            <w:tcW w:w="496" w:type="dxa"/>
          </w:tcPr>
          <w:p w14:paraId="3F3111B8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24</w:t>
            </w:r>
          </w:p>
        </w:tc>
        <w:tc>
          <w:tcPr>
            <w:tcW w:w="1303" w:type="dxa"/>
          </w:tcPr>
          <w:p w14:paraId="58818C32" w14:textId="77777777" w:rsidR="005C7D81" w:rsidRPr="00AF6C0B" w:rsidRDefault="005C7D8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ECV</w:t>
            </w:r>
          </w:p>
        </w:tc>
        <w:tc>
          <w:tcPr>
            <w:tcW w:w="1334" w:type="dxa"/>
          </w:tcPr>
          <w:p w14:paraId="7CEC3785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2"/>
                <w:szCs w:val="12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A,B</w:t>
            </w:r>
            <w:r w:rsidR="0094528B" w:rsidRPr="00AF6C0B">
              <w:rPr>
                <w:rFonts w:asciiTheme="minorHAnsi" w:hAnsiTheme="minorHAnsi"/>
                <w:sz w:val="12"/>
                <w:szCs w:val="12"/>
              </w:rPr>
              <w:t>,</w:t>
            </w:r>
            <w:r w:rsidRPr="00AF6C0B">
              <w:rPr>
                <w:rFonts w:asciiTheme="minorHAnsi" w:hAnsiTheme="minorHAnsi"/>
                <w:sz w:val="12"/>
                <w:szCs w:val="12"/>
              </w:rPr>
              <w:t>BOOLEAN,</w:t>
            </w:r>
          </w:p>
          <w:p w14:paraId="0D1AF5F6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Fx,Ix,J,Ux</w:t>
            </w:r>
          </w:p>
        </w:tc>
        <w:tc>
          <w:tcPr>
            <w:tcW w:w="678" w:type="dxa"/>
            <w:gridSpan w:val="2"/>
          </w:tcPr>
          <w:p w14:paraId="5E5A8F98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99" w:type="dxa"/>
          </w:tcPr>
          <w:p w14:paraId="5343A105" w14:textId="77777777" w:rsidR="005C7D81" w:rsidRPr="00AF6C0B" w:rsidRDefault="009606CD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equipment constant</w:t>
            </w:r>
          </w:p>
        </w:tc>
      </w:tr>
      <w:tr w:rsidR="005C7D81" w:rsidRPr="00AF6C0B" w14:paraId="4D018A07" w14:textId="77777777" w:rsidTr="005C7D81">
        <w:tc>
          <w:tcPr>
            <w:tcW w:w="496" w:type="dxa"/>
          </w:tcPr>
          <w:p w14:paraId="61F96EBC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25</w:t>
            </w:r>
          </w:p>
        </w:tc>
        <w:tc>
          <w:tcPr>
            <w:tcW w:w="1303" w:type="dxa"/>
          </w:tcPr>
          <w:p w14:paraId="391A0AF9" w14:textId="77777777" w:rsidR="005C7D81" w:rsidRPr="00AF6C0B" w:rsidRDefault="005C7D81" w:rsidP="005C7D81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ERACK</w:t>
            </w:r>
          </w:p>
        </w:tc>
        <w:tc>
          <w:tcPr>
            <w:tcW w:w="1334" w:type="dxa"/>
          </w:tcPr>
          <w:p w14:paraId="3723C2C8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78" w:type="dxa"/>
            <w:gridSpan w:val="2"/>
          </w:tcPr>
          <w:p w14:paraId="71F441B4" w14:textId="77777777" w:rsidR="005C7D81" w:rsidRPr="00AF6C0B" w:rsidRDefault="005C7D81" w:rsidP="005C7D8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499" w:type="dxa"/>
          </w:tcPr>
          <w:p w14:paraId="4289886F" w14:textId="77777777" w:rsidR="005C7D81" w:rsidRPr="00AF6C0B" w:rsidRDefault="0079201E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  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ACK</w:t>
            </w:r>
          </w:p>
          <w:p w14:paraId="3143CF7C" w14:textId="77777777" w:rsidR="0079201E" w:rsidRPr="00AF6C0B" w:rsidRDefault="0079201E" w:rsidP="009606CD">
            <w:pPr>
              <w:pStyle w:val="a4"/>
              <w:ind w:leftChars="0" w:left="540" w:hangingChars="300" w:hanging="54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   :</w:t>
            </w:r>
            <w:r w:rsidR="009606CD" w:rsidRPr="00AF6C0B">
              <w:rPr>
                <w:rFonts w:asciiTheme="minorHAnsi" w:hAnsiTheme="minorHAnsi"/>
              </w:rPr>
              <w:t xml:space="preserve"> </w:t>
            </w:r>
            <w:r w:rsidR="00A025BA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denied, there isn't at least </w:t>
            </w:r>
            <w:r w:rsidR="00A025BA" w:rsidRPr="00AF6C0B">
              <w:rPr>
                <w:rFonts w:asciiTheme="minorHAnsi" w:eastAsia="ＭＳ ゴシック" w:hAnsiTheme="minorHAnsi"/>
                <w:sz w:val="18"/>
                <w:szCs w:val="18"/>
              </w:rPr>
              <w:br/>
            </w:r>
            <w:r w:rsidR="009606CD" w:rsidRPr="00AF6C0B">
              <w:rPr>
                <w:rFonts w:asciiTheme="minorHAnsi" w:eastAsia="ＭＳ ゴシック" w:hAnsiTheme="minorHAnsi"/>
                <w:sz w:val="18"/>
                <w:szCs w:val="18"/>
              </w:rPr>
              <w:t>one CEID</w:t>
            </w:r>
          </w:p>
          <w:p w14:paraId="117B94A0" w14:textId="77777777" w:rsidR="0079201E" w:rsidRPr="00AF6C0B" w:rsidRDefault="0079201E" w:rsidP="005C7D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="ＭＳ 明朝" w:eastAsia="ＭＳ 明朝" w:hAnsi="ＭＳ 明朝" w:cs="ＭＳ 明朝" w:hint="eastAsia"/>
                <w:sz w:val="18"/>
                <w:szCs w:val="18"/>
              </w:rPr>
              <w:t>≧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2 :</w:t>
            </w:r>
            <w:r w:rsidR="009606CD" w:rsidRPr="00AF6C0B">
              <w:rPr>
                <w:rFonts w:asciiTheme="minorHAnsi" w:eastAsia="ＭＳ ゴシック" w:hAnsiTheme="minorHAnsi"/>
                <w:sz w:val="18"/>
                <w:szCs w:val="18"/>
              </w:rPr>
              <w:t>some other error</w:t>
            </w:r>
          </w:p>
        </w:tc>
      </w:tr>
      <w:tr w:rsidR="007C1B71" w:rsidRPr="00AF6C0B" w14:paraId="62EFE767" w14:textId="77777777" w:rsidTr="005C7D81">
        <w:tc>
          <w:tcPr>
            <w:tcW w:w="496" w:type="dxa"/>
          </w:tcPr>
          <w:p w14:paraId="4F190875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26</w:t>
            </w:r>
          </w:p>
        </w:tc>
        <w:tc>
          <w:tcPr>
            <w:tcW w:w="1303" w:type="dxa"/>
          </w:tcPr>
          <w:p w14:paraId="0E664926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HCACK</w:t>
            </w:r>
          </w:p>
        </w:tc>
        <w:tc>
          <w:tcPr>
            <w:tcW w:w="1334" w:type="dxa"/>
          </w:tcPr>
          <w:p w14:paraId="0510E5B7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78" w:type="dxa"/>
            <w:gridSpan w:val="2"/>
          </w:tcPr>
          <w:p w14:paraId="744945B7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499" w:type="dxa"/>
          </w:tcPr>
          <w:p w14:paraId="3A046C13" w14:textId="77777777" w:rsidR="007C1B71" w:rsidRPr="00AF6C0B" w:rsidRDefault="007C1B71" w:rsidP="009606CD">
            <w:pPr>
              <w:pStyle w:val="a4"/>
              <w:ind w:leftChars="0" w:left="400" w:hangingChars="250" w:hanging="40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0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confirmed, the command was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br/>
              <w:t xml:space="preserve">executed </w:t>
            </w:r>
          </w:p>
          <w:p w14:paraId="56B2F2A3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1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>command doesn't exist</w:t>
            </w:r>
          </w:p>
          <w:p w14:paraId="2A1339F9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2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>currently not able to execute</w:t>
            </w:r>
          </w:p>
          <w:p w14:paraId="3EA3C85E" w14:textId="77777777" w:rsidR="007C1B71" w:rsidRPr="00AF6C0B" w:rsidRDefault="007C1B71" w:rsidP="00A025BA">
            <w:pPr>
              <w:pStyle w:val="a4"/>
              <w:ind w:leftChars="0" w:left="80" w:hangingChars="50" w:hanging="8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3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A025BA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at least one parameter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>isn't</w:t>
            </w:r>
            <w:r w:rsidR="00A025BA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>valid</w:t>
            </w:r>
          </w:p>
          <w:p w14:paraId="2C4A9FDB" w14:textId="77777777" w:rsidR="007C1B71" w:rsidRPr="00AF6C0B" w:rsidRDefault="007C1B71" w:rsidP="009606CD">
            <w:pPr>
              <w:pStyle w:val="a4"/>
              <w:ind w:leftChars="0" w:left="400" w:hangingChars="250" w:hanging="40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4  :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confirmed, the command will be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br/>
              <w:t xml:space="preserve">executed and </w:t>
            </w:r>
            <w:r w:rsidR="00A025BA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completion will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>be notified by an event</w:t>
            </w:r>
          </w:p>
          <w:p w14:paraId="45E36901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5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rejected, already requested </w:t>
            </w:r>
          </w:p>
          <w:p w14:paraId="40401A0A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6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>object doesn't exist</w:t>
            </w:r>
          </w:p>
          <w:p w14:paraId="7633C0D4" w14:textId="77777777" w:rsidR="00A87BCE" w:rsidRPr="00AF6C0B" w:rsidRDefault="00A87BCE" w:rsidP="009F4DC7">
            <w:pPr>
              <w:pStyle w:val="a4"/>
              <w:ind w:leftChars="0" w:left="80" w:hangingChars="50" w:hanging="8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7  :</w:t>
            </w:r>
            <w:r w:rsidR="003522BF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 </w:t>
            </w:r>
            <w:r w:rsidR="00D518D3" w:rsidRPr="00AF6C0B">
              <w:rPr>
                <w:rFonts w:asciiTheme="minorHAnsi" w:eastAsia="ＭＳ ゴシック" w:hAnsiTheme="minorHAnsi"/>
                <w:sz w:val="16"/>
                <w:szCs w:val="16"/>
              </w:rPr>
              <w:t>NG</w:t>
            </w:r>
            <w:r w:rsidR="004352E4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 (</w:t>
            </w:r>
            <w:r w:rsidR="009F4DC7" w:rsidRPr="00AF6C0B">
              <w:rPr>
                <w:rFonts w:asciiTheme="minorHAnsi" w:eastAsia="ＭＳ ゴシック" w:hAnsiTheme="minorHAnsi"/>
                <w:sz w:val="16"/>
                <w:szCs w:val="16"/>
              </w:rPr>
              <w:t>U</w:t>
            </w:r>
            <w:r w:rsidR="004352E4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sed when </w:t>
            </w:r>
            <w:r w:rsidR="00AC2478" w:rsidRPr="00AF6C0B">
              <w:rPr>
                <w:rFonts w:asciiTheme="minorHAnsi" w:eastAsia="ＭＳ ゴシック" w:hAnsiTheme="minorHAnsi"/>
                <w:sz w:val="16"/>
                <w:szCs w:val="16"/>
              </w:rPr>
              <w:t>a single port</w:t>
            </w:r>
            <w:r w:rsidR="00A025BA" w:rsidRPr="00AF6C0B">
              <w:rPr>
                <w:rFonts w:asciiTheme="minorHAnsi" w:eastAsia="ＭＳ ゴシック" w:hAnsiTheme="minorHAnsi"/>
                <w:sz w:val="16"/>
                <w:szCs w:val="16"/>
              </w:rPr>
              <w:br/>
            </w:r>
            <w:r w:rsidR="00AC2478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 </w:t>
            </w:r>
            <w:r w:rsidR="00A025BA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  </w:t>
            </w:r>
            <w:r w:rsidR="00AC2478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receives </w:t>
            </w:r>
            <w:r w:rsidR="00A025BA" w:rsidRPr="00AF6C0B">
              <w:rPr>
                <w:rFonts w:asciiTheme="minorHAnsi" w:eastAsia="ＭＳ ゴシック" w:hAnsiTheme="minorHAnsi"/>
                <w:sz w:val="16"/>
                <w:szCs w:val="16"/>
              </w:rPr>
              <w:t>multiple transfer</w:t>
            </w:r>
            <w:r w:rsidR="00A025BA" w:rsidRPr="00AF6C0B">
              <w:rPr>
                <w:rFonts w:asciiTheme="minorHAnsi" w:eastAsia="ＭＳ ゴシック" w:hAnsiTheme="minorHAnsi"/>
                <w:sz w:val="16"/>
                <w:szCs w:val="16"/>
              </w:rPr>
              <w:br/>
              <w:t xml:space="preserve">   </w:t>
            </w:r>
            <w:r w:rsidR="004352E4" w:rsidRPr="00AF6C0B">
              <w:rPr>
                <w:rFonts w:asciiTheme="minorHAnsi" w:eastAsia="ＭＳ ゴシック" w:hAnsiTheme="minorHAnsi"/>
                <w:sz w:val="16"/>
                <w:szCs w:val="16"/>
              </w:rPr>
              <w:t>commands for input.)</w:t>
            </w:r>
          </w:p>
          <w:p w14:paraId="3A7984FE" w14:textId="77777777" w:rsidR="007C1B71" w:rsidRPr="00AF6C0B" w:rsidRDefault="00A87BCE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8</w:t>
            </w:r>
            <w:r w:rsidR="007C1B71" w:rsidRPr="00AF6C0B">
              <w:rPr>
                <w:rFonts w:asciiTheme="minorHAnsi" w:eastAsia="ＭＳ ゴシック" w:hAnsiTheme="minorHAnsi"/>
                <w:sz w:val="16"/>
                <w:szCs w:val="16"/>
              </w:rPr>
              <w:t>～</w:t>
            </w:r>
            <w:r w:rsidR="007C1B71" w:rsidRPr="00AF6C0B">
              <w:rPr>
                <w:rFonts w:asciiTheme="minorHAnsi" w:eastAsia="ＭＳ ゴシック" w:hAnsiTheme="minorHAnsi"/>
                <w:sz w:val="16"/>
                <w:szCs w:val="16"/>
              </w:rPr>
              <w:t>63:</w:t>
            </w:r>
            <w:r w:rsidR="00075EBB" w:rsidRPr="00AF6C0B">
              <w:rPr>
                <w:rFonts w:asciiTheme="minorHAnsi" w:eastAsia="ＭＳ ゴシック" w:hAnsiTheme="minorHAnsi"/>
                <w:sz w:val="16"/>
                <w:szCs w:val="16"/>
              </w:rPr>
              <w:t>hold</w:t>
            </w:r>
          </w:p>
        </w:tc>
      </w:tr>
      <w:tr w:rsidR="0079201E" w:rsidRPr="00AF6C0B" w14:paraId="45E3AEB1" w14:textId="77777777" w:rsidTr="006948A1">
        <w:tc>
          <w:tcPr>
            <w:tcW w:w="496" w:type="dxa"/>
          </w:tcPr>
          <w:p w14:paraId="288D402C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27</w:t>
            </w:r>
          </w:p>
        </w:tc>
        <w:tc>
          <w:tcPr>
            <w:tcW w:w="1303" w:type="dxa"/>
          </w:tcPr>
          <w:p w14:paraId="4DE3A516" w14:textId="77777777" w:rsidR="0079201E" w:rsidRPr="00AF6C0B" w:rsidRDefault="0079201E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LRACK</w:t>
            </w:r>
          </w:p>
        </w:tc>
        <w:tc>
          <w:tcPr>
            <w:tcW w:w="1334" w:type="dxa"/>
          </w:tcPr>
          <w:p w14:paraId="31411350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288EA121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  <w:gridSpan w:val="2"/>
          </w:tcPr>
          <w:p w14:paraId="02C84A41" w14:textId="77777777" w:rsidR="0079201E" w:rsidRPr="00AF6C0B" w:rsidRDefault="0079201E" w:rsidP="0079201E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0  :</w:t>
            </w:r>
            <w:r w:rsidR="00075EBB" w:rsidRPr="00AF6C0B">
              <w:rPr>
                <w:rFonts w:asciiTheme="minorHAnsi" w:eastAsia="ＭＳ ゴシック" w:hAnsiTheme="minorHAnsi"/>
                <w:sz w:val="16"/>
                <w:szCs w:val="16"/>
              </w:rPr>
              <w:t>ACK</w:t>
            </w:r>
          </w:p>
          <w:p w14:paraId="58D55C3B" w14:textId="77777777" w:rsidR="0079201E" w:rsidRPr="00AF6C0B" w:rsidRDefault="0079201E" w:rsidP="0079201E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1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>denied, insufficient space</w:t>
            </w:r>
          </w:p>
          <w:p w14:paraId="0C401B41" w14:textId="77777777" w:rsidR="0079201E" w:rsidRPr="00AF6C0B" w:rsidRDefault="0079201E" w:rsidP="0079201E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2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>denied, incorrect format</w:t>
            </w:r>
          </w:p>
          <w:p w14:paraId="12625299" w14:textId="77777777" w:rsidR="0079201E" w:rsidRPr="00AF6C0B" w:rsidRDefault="0079201E" w:rsidP="009606CD">
            <w:pPr>
              <w:pStyle w:val="a4"/>
              <w:ind w:leftChars="0" w:left="400" w:hangingChars="250" w:hanging="40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3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>denied, at least one CEID link is already defined</w:t>
            </w:r>
          </w:p>
          <w:p w14:paraId="61078415" w14:textId="77777777" w:rsidR="007C1B71" w:rsidRPr="00AF6C0B" w:rsidRDefault="0079201E" w:rsidP="009606CD">
            <w:pPr>
              <w:pStyle w:val="a4"/>
              <w:ind w:leftChars="0" w:left="400" w:hangingChars="250" w:hanging="40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4  </w:t>
            </w:r>
            <w:r w:rsidR="007C1B71" w:rsidRPr="00AF6C0B">
              <w:rPr>
                <w:rFonts w:asciiTheme="minorHAnsi" w:eastAsia="ＭＳ ゴシック" w:hAnsiTheme="minorHAnsi"/>
                <w:sz w:val="16"/>
                <w:szCs w:val="16"/>
              </w:rPr>
              <w:t>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denied, there isn't at least one CEID </w:t>
            </w:r>
          </w:p>
          <w:p w14:paraId="786304EC" w14:textId="77777777" w:rsidR="007C1B71" w:rsidRPr="00AF6C0B" w:rsidRDefault="007C1B71" w:rsidP="009606CD">
            <w:pPr>
              <w:pStyle w:val="a4"/>
              <w:ind w:leftChars="0" w:left="400" w:hangingChars="250" w:hanging="40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5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>denied, there isn't at least one RPTID</w:t>
            </w:r>
          </w:p>
          <w:p w14:paraId="09C0D623" w14:textId="77777777" w:rsidR="007C1B71" w:rsidRPr="00AF6C0B" w:rsidRDefault="007C1B71" w:rsidP="0079201E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="ＭＳ 明朝" w:eastAsia="ＭＳ 明朝" w:hAnsi="ＭＳ 明朝" w:cs="ＭＳ 明朝" w:hint="eastAsia"/>
                <w:sz w:val="16"/>
                <w:szCs w:val="16"/>
              </w:rPr>
              <w:t>≧</w:t>
            </w: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6: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>some other error</w:t>
            </w:r>
          </w:p>
        </w:tc>
      </w:tr>
      <w:tr w:rsidR="0079201E" w:rsidRPr="00AF6C0B" w14:paraId="760D0A17" w14:textId="77777777" w:rsidTr="006948A1">
        <w:tc>
          <w:tcPr>
            <w:tcW w:w="496" w:type="dxa"/>
          </w:tcPr>
          <w:p w14:paraId="4AB19C0F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28</w:t>
            </w:r>
          </w:p>
        </w:tc>
        <w:tc>
          <w:tcPr>
            <w:tcW w:w="1303" w:type="dxa"/>
          </w:tcPr>
          <w:p w14:paraId="1ABCCA89" w14:textId="77777777" w:rsidR="0079201E" w:rsidRPr="00AF6C0B" w:rsidRDefault="0079201E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MDLN</w:t>
            </w:r>
          </w:p>
        </w:tc>
        <w:tc>
          <w:tcPr>
            <w:tcW w:w="1334" w:type="dxa"/>
          </w:tcPr>
          <w:p w14:paraId="57B2B080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666" w:type="dxa"/>
          </w:tcPr>
          <w:p w14:paraId="7D2A0A52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Max6</w:t>
            </w:r>
          </w:p>
        </w:tc>
        <w:tc>
          <w:tcPr>
            <w:tcW w:w="3511" w:type="dxa"/>
            <w:gridSpan w:val="2"/>
          </w:tcPr>
          <w:p w14:paraId="50DAD43D" w14:textId="77777777" w:rsidR="0079201E" w:rsidRPr="00AF6C0B" w:rsidRDefault="009606CD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equipment format</w:t>
            </w:r>
          </w:p>
        </w:tc>
      </w:tr>
      <w:tr w:rsidR="0079201E" w:rsidRPr="00AF6C0B" w14:paraId="4C0749DE" w14:textId="77777777" w:rsidTr="006948A1">
        <w:tc>
          <w:tcPr>
            <w:tcW w:w="496" w:type="dxa"/>
          </w:tcPr>
          <w:p w14:paraId="6D48FDB4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29</w:t>
            </w:r>
          </w:p>
        </w:tc>
        <w:tc>
          <w:tcPr>
            <w:tcW w:w="1303" w:type="dxa"/>
          </w:tcPr>
          <w:p w14:paraId="2439CB38" w14:textId="77777777" w:rsidR="0079201E" w:rsidRPr="00AF6C0B" w:rsidRDefault="0079201E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MEXP</w:t>
            </w:r>
          </w:p>
        </w:tc>
        <w:tc>
          <w:tcPr>
            <w:tcW w:w="1334" w:type="dxa"/>
          </w:tcPr>
          <w:p w14:paraId="5835DB50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666" w:type="dxa"/>
          </w:tcPr>
          <w:p w14:paraId="252B8034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  <w:gridSpan w:val="2"/>
          </w:tcPr>
          <w:p w14:paraId="10E21333" w14:textId="77777777" w:rsidR="0079201E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Sxx,Fyy</w:t>
            </w:r>
          </w:p>
        </w:tc>
      </w:tr>
      <w:tr w:rsidR="0079201E" w:rsidRPr="00AF6C0B" w14:paraId="39FED5BD" w14:textId="77777777" w:rsidTr="006948A1">
        <w:tc>
          <w:tcPr>
            <w:tcW w:w="496" w:type="dxa"/>
          </w:tcPr>
          <w:p w14:paraId="4EA9A848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30</w:t>
            </w:r>
          </w:p>
        </w:tc>
        <w:tc>
          <w:tcPr>
            <w:tcW w:w="1303" w:type="dxa"/>
          </w:tcPr>
          <w:p w14:paraId="5DA9BBCE" w14:textId="77777777" w:rsidR="0079201E" w:rsidRPr="00AF6C0B" w:rsidRDefault="0079201E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MHEAD</w:t>
            </w:r>
          </w:p>
        </w:tc>
        <w:tc>
          <w:tcPr>
            <w:tcW w:w="1334" w:type="dxa"/>
          </w:tcPr>
          <w:p w14:paraId="5396AC05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56522204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  <w:gridSpan w:val="2"/>
          </w:tcPr>
          <w:p w14:paraId="27EFEA5E" w14:textId="77777777" w:rsidR="0079201E" w:rsidRPr="00AF6C0B" w:rsidRDefault="009606CD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message header of the message that is in error</w:t>
            </w:r>
          </w:p>
        </w:tc>
      </w:tr>
      <w:tr w:rsidR="0079201E" w:rsidRPr="00AF6C0B" w14:paraId="4207AABB" w14:textId="77777777" w:rsidTr="006948A1">
        <w:tc>
          <w:tcPr>
            <w:tcW w:w="496" w:type="dxa"/>
          </w:tcPr>
          <w:p w14:paraId="005A9958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31</w:t>
            </w:r>
          </w:p>
        </w:tc>
        <w:tc>
          <w:tcPr>
            <w:tcW w:w="1303" w:type="dxa"/>
          </w:tcPr>
          <w:p w14:paraId="2EB964BD" w14:textId="77777777" w:rsidR="0079201E" w:rsidRPr="00AF6C0B" w:rsidRDefault="0079201E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OBJSPEC</w:t>
            </w:r>
          </w:p>
        </w:tc>
        <w:tc>
          <w:tcPr>
            <w:tcW w:w="1334" w:type="dxa"/>
          </w:tcPr>
          <w:p w14:paraId="195A811A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666" w:type="dxa"/>
          </w:tcPr>
          <w:p w14:paraId="40178D86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  <w:gridSpan w:val="2"/>
          </w:tcPr>
          <w:p w14:paraId="629D27AB" w14:textId="77777777" w:rsidR="0079201E" w:rsidRPr="00AF6C0B" w:rsidRDefault="009606CD" w:rsidP="009606C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the text string used to indicate the specified object instance</w:t>
            </w:r>
          </w:p>
        </w:tc>
      </w:tr>
      <w:tr w:rsidR="0079201E" w:rsidRPr="00AF6C0B" w14:paraId="15A5D02A" w14:textId="77777777" w:rsidTr="006948A1">
        <w:tc>
          <w:tcPr>
            <w:tcW w:w="496" w:type="dxa"/>
          </w:tcPr>
          <w:p w14:paraId="3B2D9915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32</w:t>
            </w:r>
          </w:p>
        </w:tc>
        <w:tc>
          <w:tcPr>
            <w:tcW w:w="1303" w:type="dxa"/>
          </w:tcPr>
          <w:p w14:paraId="5F56899A" w14:textId="77777777" w:rsidR="0079201E" w:rsidRPr="00AF6C0B" w:rsidRDefault="0079201E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OFLACK</w:t>
            </w:r>
          </w:p>
        </w:tc>
        <w:tc>
          <w:tcPr>
            <w:tcW w:w="1334" w:type="dxa"/>
          </w:tcPr>
          <w:p w14:paraId="15E9C405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4411BCF2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  <w:gridSpan w:val="2"/>
          </w:tcPr>
          <w:p w14:paraId="778A748A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  :</w:t>
            </w:r>
            <w:r w:rsidR="009606CD" w:rsidRPr="00AF6C0B">
              <w:rPr>
                <w:rFonts w:asciiTheme="minorHAnsi" w:hAnsiTheme="minorHAnsi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8"/>
                <w:szCs w:val="18"/>
              </w:rPr>
              <w:t>offline confirmed</w:t>
            </w:r>
            <w:r w:rsidR="0094528B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   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63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hold</w:t>
            </w:r>
          </w:p>
        </w:tc>
      </w:tr>
      <w:tr w:rsidR="0079201E" w:rsidRPr="00AF6C0B" w14:paraId="46019A59" w14:textId="77777777" w:rsidTr="006948A1">
        <w:tc>
          <w:tcPr>
            <w:tcW w:w="496" w:type="dxa"/>
          </w:tcPr>
          <w:p w14:paraId="152FA2D1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33</w:t>
            </w:r>
          </w:p>
        </w:tc>
        <w:tc>
          <w:tcPr>
            <w:tcW w:w="1303" w:type="dxa"/>
          </w:tcPr>
          <w:p w14:paraId="5F85F14F" w14:textId="77777777" w:rsidR="0079201E" w:rsidRPr="00AF6C0B" w:rsidRDefault="0079201E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ONLACK</w:t>
            </w:r>
          </w:p>
        </w:tc>
        <w:tc>
          <w:tcPr>
            <w:tcW w:w="1334" w:type="dxa"/>
          </w:tcPr>
          <w:p w14:paraId="3087452F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5075DB9D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  <w:gridSpan w:val="2"/>
          </w:tcPr>
          <w:p w14:paraId="5476F112" w14:textId="77777777" w:rsidR="0079201E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0    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online confirmed </w:t>
            </w:r>
          </w:p>
          <w:p w14:paraId="720B33FA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1    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not allowed to go online </w:t>
            </w:r>
          </w:p>
          <w:p w14:paraId="32D5E200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6"/>
                <w:szCs w:val="16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2      :</w:t>
            </w:r>
            <w:r w:rsidR="009606CD" w:rsidRPr="00AF6C0B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606CD" w:rsidRPr="00AF6C0B">
              <w:rPr>
                <w:rFonts w:asciiTheme="minorHAnsi" w:eastAsia="ＭＳ ゴシック" w:hAnsiTheme="minorHAnsi"/>
                <w:sz w:val="16"/>
                <w:szCs w:val="16"/>
              </w:rPr>
              <w:t xml:space="preserve">already online </w:t>
            </w:r>
          </w:p>
          <w:p w14:paraId="524BEE4B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3</w:t>
            </w: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～</w:t>
            </w:r>
            <w:r w:rsidRPr="00AF6C0B">
              <w:rPr>
                <w:rFonts w:asciiTheme="minorHAnsi" w:eastAsia="ＭＳ ゴシック" w:hAnsiTheme="minorHAnsi"/>
                <w:sz w:val="16"/>
                <w:szCs w:val="16"/>
              </w:rPr>
              <w:t>63  :</w:t>
            </w:r>
            <w:r w:rsidR="00075EBB" w:rsidRPr="00AF6C0B">
              <w:rPr>
                <w:rFonts w:asciiTheme="minorHAnsi" w:eastAsia="ＭＳ ゴシック" w:hAnsiTheme="minorHAnsi"/>
                <w:sz w:val="16"/>
                <w:szCs w:val="16"/>
              </w:rPr>
              <w:t>hold</w:t>
            </w:r>
          </w:p>
        </w:tc>
      </w:tr>
    </w:tbl>
    <w:p w14:paraId="468B1FC6" w14:textId="77777777" w:rsidR="006948A1" w:rsidRPr="00AF6C0B" w:rsidRDefault="006948A1">
      <w:pPr>
        <w:rPr>
          <w:rFonts w:asciiTheme="minorHAnsi" w:hAnsiTheme="minorHAnsi"/>
        </w:rPr>
      </w:pPr>
      <w:r w:rsidRPr="00AF6C0B">
        <w:rPr>
          <w:rFonts w:asciiTheme="minorHAnsi" w:hAnsiTheme="minorHAnsi"/>
        </w:rPr>
        <w:br w:type="page"/>
      </w:r>
    </w:p>
    <w:tbl>
      <w:tblPr>
        <w:tblW w:w="0" w:type="auto"/>
        <w:tblInd w:w="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1"/>
        <w:gridCol w:w="1278"/>
        <w:gridCol w:w="1307"/>
        <w:gridCol w:w="666"/>
        <w:gridCol w:w="3360"/>
      </w:tblGrid>
      <w:tr w:rsidR="006948A1" w:rsidRPr="00AF6C0B" w14:paraId="0CE391E6" w14:textId="77777777" w:rsidTr="00915078">
        <w:tc>
          <w:tcPr>
            <w:tcW w:w="496" w:type="dxa"/>
            <w:shd w:val="clear" w:color="auto" w:fill="000080"/>
          </w:tcPr>
          <w:p w14:paraId="624EC7CB" w14:textId="77777777" w:rsidR="006948A1" w:rsidRPr="00AF6C0B" w:rsidRDefault="006948A1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No</w:t>
            </w:r>
          </w:p>
        </w:tc>
        <w:tc>
          <w:tcPr>
            <w:tcW w:w="1303" w:type="dxa"/>
            <w:shd w:val="clear" w:color="auto" w:fill="000080"/>
          </w:tcPr>
          <w:p w14:paraId="0353A0EC" w14:textId="77777777" w:rsidR="006948A1" w:rsidRPr="00AF6C0B" w:rsidRDefault="006948A1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Name</w:t>
            </w:r>
          </w:p>
        </w:tc>
        <w:tc>
          <w:tcPr>
            <w:tcW w:w="1334" w:type="dxa"/>
            <w:shd w:val="clear" w:color="auto" w:fill="000080"/>
          </w:tcPr>
          <w:p w14:paraId="3A513FF9" w14:textId="77777777" w:rsidR="006948A1" w:rsidRPr="00AF6C0B" w:rsidRDefault="006948A1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Format</w:t>
            </w:r>
          </w:p>
        </w:tc>
        <w:tc>
          <w:tcPr>
            <w:tcW w:w="666" w:type="dxa"/>
            <w:shd w:val="clear" w:color="auto" w:fill="000080"/>
          </w:tcPr>
          <w:p w14:paraId="5A0FFCD0" w14:textId="77777777" w:rsidR="006948A1" w:rsidRPr="00AF6C0B" w:rsidRDefault="006948A1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Size</w:t>
            </w:r>
          </w:p>
        </w:tc>
        <w:tc>
          <w:tcPr>
            <w:tcW w:w="3511" w:type="dxa"/>
            <w:shd w:val="clear" w:color="auto" w:fill="000080"/>
          </w:tcPr>
          <w:p w14:paraId="3262A1BD" w14:textId="77777777" w:rsidR="006948A1" w:rsidRPr="00AF6C0B" w:rsidRDefault="006948A1" w:rsidP="00915078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</w:rPr>
            </w:pPr>
            <w:r w:rsidRPr="00AF6C0B">
              <w:rPr>
                <w:rFonts w:asciiTheme="minorHAnsi" w:hAnsiTheme="minorHAnsi"/>
                <w:b/>
                <w:bCs/>
              </w:rPr>
              <w:t>Explanation</w:t>
            </w:r>
          </w:p>
        </w:tc>
      </w:tr>
      <w:tr w:rsidR="0079201E" w:rsidRPr="00AF6C0B" w14:paraId="04BE2518" w14:textId="77777777" w:rsidTr="006948A1">
        <w:tc>
          <w:tcPr>
            <w:tcW w:w="496" w:type="dxa"/>
          </w:tcPr>
          <w:p w14:paraId="1160EDEA" w14:textId="77777777" w:rsidR="0079201E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34</w:t>
            </w:r>
          </w:p>
        </w:tc>
        <w:tc>
          <w:tcPr>
            <w:tcW w:w="1303" w:type="dxa"/>
          </w:tcPr>
          <w:p w14:paraId="4E93D6D0" w14:textId="77777777" w:rsidR="0079201E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RCMD</w:t>
            </w:r>
          </w:p>
        </w:tc>
        <w:tc>
          <w:tcPr>
            <w:tcW w:w="1334" w:type="dxa"/>
          </w:tcPr>
          <w:p w14:paraId="18A4DB3B" w14:textId="77777777" w:rsidR="0079201E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666" w:type="dxa"/>
          </w:tcPr>
          <w:p w14:paraId="077B2EF8" w14:textId="77777777" w:rsidR="0079201E" w:rsidRPr="00AF6C0B" w:rsidRDefault="0079201E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</w:tcPr>
          <w:p w14:paraId="1BC58CFA" w14:textId="77777777" w:rsidR="0079201E" w:rsidRPr="00AF6C0B" w:rsidRDefault="00E15E08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remote command or command sequence</w:t>
            </w:r>
          </w:p>
        </w:tc>
      </w:tr>
      <w:tr w:rsidR="0079201E" w:rsidRPr="00AF6C0B" w14:paraId="7751A4E3" w14:textId="77777777" w:rsidTr="006948A1">
        <w:tc>
          <w:tcPr>
            <w:tcW w:w="496" w:type="dxa"/>
          </w:tcPr>
          <w:p w14:paraId="0DA1CE22" w14:textId="77777777" w:rsidR="0079201E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35</w:t>
            </w:r>
          </w:p>
        </w:tc>
        <w:tc>
          <w:tcPr>
            <w:tcW w:w="1303" w:type="dxa"/>
          </w:tcPr>
          <w:p w14:paraId="136D9B9C" w14:textId="77777777" w:rsidR="0079201E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RPTID</w:t>
            </w:r>
          </w:p>
        </w:tc>
        <w:tc>
          <w:tcPr>
            <w:tcW w:w="1334" w:type="dxa"/>
          </w:tcPr>
          <w:p w14:paraId="6EF77E6B" w14:textId="77777777" w:rsidR="0079201E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U2</w:t>
            </w:r>
          </w:p>
        </w:tc>
        <w:tc>
          <w:tcPr>
            <w:tcW w:w="666" w:type="dxa"/>
          </w:tcPr>
          <w:p w14:paraId="27B9CB67" w14:textId="77777777" w:rsidR="0079201E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3511" w:type="dxa"/>
          </w:tcPr>
          <w:p w14:paraId="1DBD0410" w14:textId="77777777" w:rsidR="0079201E" w:rsidRPr="00AF6C0B" w:rsidRDefault="00E00D55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report ID</w:t>
            </w:r>
          </w:p>
        </w:tc>
      </w:tr>
      <w:tr w:rsidR="0079201E" w:rsidRPr="00AF6C0B" w14:paraId="6E313C7E" w14:textId="77777777" w:rsidTr="006948A1">
        <w:tc>
          <w:tcPr>
            <w:tcW w:w="496" w:type="dxa"/>
          </w:tcPr>
          <w:p w14:paraId="122F98D2" w14:textId="77777777" w:rsidR="0079201E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36</w:t>
            </w:r>
          </w:p>
        </w:tc>
        <w:tc>
          <w:tcPr>
            <w:tcW w:w="1303" w:type="dxa"/>
          </w:tcPr>
          <w:p w14:paraId="4706699C" w14:textId="77777777" w:rsidR="0079201E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SHEAD</w:t>
            </w:r>
          </w:p>
        </w:tc>
        <w:tc>
          <w:tcPr>
            <w:tcW w:w="1334" w:type="dxa"/>
          </w:tcPr>
          <w:p w14:paraId="5C0E5DC9" w14:textId="77777777" w:rsidR="0079201E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2E30D93D" w14:textId="77777777" w:rsidR="0079201E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</w:tcPr>
          <w:p w14:paraId="230ABE3F" w14:textId="77777777" w:rsidR="0079201E" w:rsidRPr="00AF6C0B" w:rsidRDefault="00E00D55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message headers related to the transaction timer</w:t>
            </w:r>
          </w:p>
        </w:tc>
      </w:tr>
      <w:tr w:rsidR="0079201E" w:rsidRPr="00AF6C0B" w14:paraId="5C46B0E8" w14:textId="77777777" w:rsidTr="006948A1">
        <w:tc>
          <w:tcPr>
            <w:tcW w:w="496" w:type="dxa"/>
          </w:tcPr>
          <w:p w14:paraId="71EAA428" w14:textId="77777777" w:rsidR="0079201E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37</w:t>
            </w:r>
          </w:p>
        </w:tc>
        <w:tc>
          <w:tcPr>
            <w:tcW w:w="1303" w:type="dxa"/>
          </w:tcPr>
          <w:p w14:paraId="51A8926F" w14:textId="77777777" w:rsidR="0079201E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SOFTREV</w:t>
            </w:r>
          </w:p>
        </w:tc>
        <w:tc>
          <w:tcPr>
            <w:tcW w:w="1334" w:type="dxa"/>
          </w:tcPr>
          <w:p w14:paraId="4B068890" w14:textId="77777777" w:rsidR="0079201E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666" w:type="dxa"/>
          </w:tcPr>
          <w:p w14:paraId="54B1C6CA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Max6</w:t>
            </w:r>
          </w:p>
        </w:tc>
        <w:tc>
          <w:tcPr>
            <w:tcW w:w="3511" w:type="dxa"/>
          </w:tcPr>
          <w:p w14:paraId="4324225A" w14:textId="77777777" w:rsidR="0079201E" w:rsidRPr="00AF6C0B" w:rsidRDefault="00E00D55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software revision code</w:t>
            </w:r>
          </w:p>
        </w:tc>
      </w:tr>
      <w:tr w:rsidR="007C1B71" w:rsidRPr="00AF6C0B" w14:paraId="69055042" w14:textId="77777777" w:rsidTr="006948A1">
        <w:tc>
          <w:tcPr>
            <w:tcW w:w="496" w:type="dxa"/>
          </w:tcPr>
          <w:p w14:paraId="1EFDA8CC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38</w:t>
            </w:r>
          </w:p>
        </w:tc>
        <w:tc>
          <w:tcPr>
            <w:tcW w:w="1303" w:type="dxa"/>
          </w:tcPr>
          <w:p w14:paraId="04415EE6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SV</w:t>
            </w:r>
          </w:p>
        </w:tc>
        <w:tc>
          <w:tcPr>
            <w:tcW w:w="1334" w:type="dxa"/>
          </w:tcPr>
          <w:p w14:paraId="5AE2474A" w14:textId="77777777" w:rsidR="007C1B71" w:rsidRPr="00AF6C0B" w:rsidRDefault="007C1B71" w:rsidP="007C1B7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2"/>
                <w:szCs w:val="12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A,B,BOOLEAN,</w:t>
            </w:r>
          </w:p>
          <w:p w14:paraId="35D5C264" w14:textId="77777777" w:rsidR="007C1B71" w:rsidRPr="00AF6C0B" w:rsidRDefault="007C1B71" w:rsidP="007C1B71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Fx,Ix,J,L,Ux</w:t>
            </w:r>
          </w:p>
        </w:tc>
        <w:tc>
          <w:tcPr>
            <w:tcW w:w="666" w:type="dxa"/>
          </w:tcPr>
          <w:p w14:paraId="648F4E5E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</w:tcPr>
          <w:p w14:paraId="68BE5665" w14:textId="77777777" w:rsidR="007C1B71" w:rsidRPr="00AF6C0B" w:rsidRDefault="00E00D55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status variable data</w:t>
            </w:r>
          </w:p>
        </w:tc>
      </w:tr>
      <w:tr w:rsidR="007C1B71" w:rsidRPr="00AF6C0B" w14:paraId="630DEC51" w14:textId="77777777" w:rsidTr="006948A1">
        <w:tc>
          <w:tcPr>
            <w:tcW w:w="496" w:type="dxa"/>
          </w:tcPr>
          <w:p w14:paraId="0BE4DF94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39</w:t>
            </w:r>
          </w:p>
        </w:tc>
        <w:tc>
          <w:tcPr>
            <w:tcW w:w="1303" w:type="dxa"/>
          </w:tcPr>
          <w:p w14:paraId="6661DDF2" w14:textId="77777777" w:rsidR="007C1B71" w:rsidRPr="00AF6C0B" w:rsidRDefault="007C1B71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SVID</w:t>
            </w:r>
          </w:p>
        </w:tc>
        <w:tc>
          <w:tcPr>
            <w:tcW w:w="1334" w:type="dxa"/>
          </w:tcPr>
          <w:p w14:paraId="538C7B0F" w14:textId="77777777" w:rsidR="007C1B71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U2</w:t>
            </w:r>
          </w:p>
        </w:tc>
        <w:tc>
          <w:tcPr>
            <w:tcW w:w="666" w:type="dxa"/>
          </w:tcPr>
          <w:p w14:paraId="4F59C8BD" w14:textId="77777777" w:rsidR="007C1B71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3511" w:type="dxa"/>
          </w:tcPr>
          <w:p w14:paraId="4276CFC7" w14:textId="77777777" w:rsidR="007C1B71" w:rsidRPr="00AF6C0B" w:rsidRDefault="00E00D55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status variable ID</w:t>
            </w:r>
          </w:p>
        </w:tc>
      </w:tr>
      <w:tr w:rsidR="007C1B71" w:rsidRPr="00AF6C0B" w14:paraId="40678DC0" w14:textId="77777777" w:rsidTr="006948A1">
        <w:tc>
          <w:tcPr>
            <w:tcW w:w="496" w:type="dxa"/>
          </w:tcPr>
          <w:p w14:paraId="282FD644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40</w:t>
            </w:r>
          </w:p>
        </w:tc>
        <w:tc>
          <w:tcPr>
            <w:tcW w:w="1303" w:type="dxa"/>
          </w:tcPr>
          <w:p w14:paraId="4E3BA553" w14:textId="77777777" w:rsidR="0094528B" w:rsidRPr="00AF6C0B" w:rsidRDefault="0094528B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SVNAME</w:t>
            </w:r>
          </w:p>
        </w:tc>
        <w:tc>
          <w:tcPr>
            <w:tcW w:w="1334" w:type="dxa"/>
          </w:tcPr>
          <w:p w14:paraId="61424AF3" w14:textId="77777777" w:rsidR="007C1B71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666" w:type="dxa"/>
          </w:tcPr>
          <w:p w14:paraId="47423866" w14:textId="77777777" w:rsidR="007C1B71" w:rsidRPr="00AF6C0B" w:rsidRDefault="007C1B71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</w:tcPr>
          <w:p w14:paraId="527A7F04" w14:textId="77777777" w:rsidR="007C1B71" w:rsidRPr="00AF6C0B" w:rsidRDefault="00E00D55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status variable name</w:t>
            </w:r>
          </w:p>
        </w:tc>
      </w:tr>
      <w:tr w:rsidR="0094528B" w:rsidRPr="00AF6C0B" w14:paraId="29C9F3D6" w14:textId="77777777" w:rsidTr="006948A1">
        <w:tc>
          <w:tcPr>
            <w:tcW w:w="496" w:type="dxa"/>
          </w:tcPr>
          <w:p w14:paraId="5FB5DBA9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41</w:t>
            </w:r>
          </w:p>
        </w:tc>
        <w:tc>
          <w:tcPr>
            <w:tcW w:w="1303" w:type="dxa"/>
          </w:tcPr>
          <w:p w14:paraId="5EB8C539" w14:textId="77777777" w:rsidR="0094528B" w:rsidRPr="00AF6C0B" w:rsidRDefault="0094528B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TEXT</w:t>
            </w:r>
          </w:p>
        </w:tc>
        <w:tc>
          <w:tcPr>
            <w:tcW w:w="1334" w:type="dxa"/>
          </w:tcPr>
          <w:p w14:paraId="71730BF2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666" w:type="dxa"/>
          </w:tcPr>
          <w:p w14:paraId="659E46DC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</w:tcPr>
          <w:p w14:paraId="0411612F" w14:textId="77777777" w:rsidR="0094528B" w:rsidRPr="00AF6C0B" w:rsidRDefault="00E00D55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one line of text</w:t>
            </w:r>
          </w:p>
        </w:tc>
      </w:tr>
      <w:tr w:rsidR="0094528B" w:rsidRPr="00AF6C0B" w14:paraId="73799B8E" w14:textId="77777777" w:rsidTr="006948A1">
        <w:tc>
          <w:tcPr>
            <w:tcW w:w="496" w:type="dxa"/>
          </w:tcPr>
          <w:p w14:paraId="439C0F37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42</w:t>
            </w:r>
          </w:p>
        </w:tc>
        <w:tc>
          <w:tcPr>
            <w:tcW w:w="1303" w:type="dxa"/>
          </w:tcPr>
          <w:p w14:paraId="55008CD7" w14:textId="77777777" w:rsidR="0094528B" w:rsidRPr="00AF6C0B" w:rsidRDefault="0094528B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TIACK</w:t>
            </w:r>
          </w:p>
        </w:tc>
        <w:tc>
          <w:tcPr>
            <w:tcW w:w="1334" w:type="dxa"/>
          </w:tcPr>
          <w:p w14:paraId="11280879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47D9C0CE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</w:tcPr>
          <w:p w14:paraId="07C6772E" w14:textId="77777777" w:rsidR="0094528B" w:rsidRPr="00AF6C0B" w:rsidRDefault="00E00D55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time confirmation code</w:t>
            </w:r>
          </w:p>
          <w:p w14:paraId="63D6D91B" w14:textId="77777777" w:rsidR="0094528B" w:rsidRPr="00AF6C0B" w:rsidRDefault="0094528B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     :OK</w:t>
            </w:r>
          </w:p>
          <w:p w14:paraId="4453BFE5" w14:textId="77777777" w:rsidR="0094528B" w:rsidRPr="00AF6C0B" w:rsidRDefault="0094528B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     :</w:t>
            </w:r>
            <w:r w:rsidR="00E00D55" w:rsidRPr="00AF6C0B">
              <w:rPr>
                <w:rFonts w:asciiTheme="minorHAnsi" w:hAnsiTheme="minorHAnsi"/>
              </w:rPr>
              <w:t xml:space="preserve"> </w:t>
            </w:r>
            <w:r w:rsidR="00E00D55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error, not okayed </w:t>
            </w:r>
          </w:p>
          <w:p w14:paraId="5BF57AEC" w14:textId="77777777" w:rsidR="0094528B" w:rsidRPr="00AF6C0B" w:rsidRDefault="0094528B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2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63 :</w:t>
            </w:r>
            <w:r w:rsidR="00075EBB" w:rsidRPr="00AF6C0B">
              <w:rPr>
                <w:rFonts w:asciiTheme="minorHAnsi" w:eastAsia="ＭＳ ゴシック" w:hAnsiTheme="minorHAnsi"/>
                <w:sz w:val="18"/>
                <w:szCs w:val="18"/>
              </w:rPr>
              <w:t>hold</w:t>
            </w:r>
          </w:p>
        </w:tc>
      </w:tr>
      <w:tr w:rsidR="0094528B" w:rsidRPr="00AF6C0B" w14:paraId="185B76D3" w14:textId="77777777" w:rsidTr="006948A1">
        <w:tc>
          <w:tcPr>
            <w:tcW w:w="496" w:type="dxa"/>
          </w:tcPr>
          <w:p w14:paraId="1B517F0A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43</w:t>
            </w:r>
          </w:p>
        </w:tc>
        <w:tc>
          <w:tcPr>
            <w:tcW w:w="1303" w:type="dxa"/>
          </w:tcPr>
          <w:p w14:paraId="20835E34" w14:textId="77777777" w:rsidR="0094528B" w:rsidRPr="00AF6C0B" w:rsidRDefault="0094528B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TID</w:t>
            </w:r>
          </w:p>
        </w:tc>
        <w:tc>
          <w:tcPr>
            <w:tcW w:w="1334" w:type="dxa"/>
          </w:tcPr>
          <w:p w14:paraId="6AC1B3E0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B</w:t>
            </w:r>
          </w:p>
        </w:tc>
        <w:tc>
          <w:tcPr>
            <w:tcW w:w="666" w:type="dxa"/>
          </w:tcPr>
          <w:p w14:paraId="241E810D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511" w:type="dxa"/>
          </w:tcPr>
          <w:p w14:paraId="4149A00C" w14:textId="77777777" w:rsidR="0094528B" w:rsidRPr="00AF6C0B" w:rsidRDefault="00423F6F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     :</w:t>
            </w:r>
            <w:r w:rsidR="00E00D55" w:rsidRPr="00AF6C0B">
              <w:rPr>
                <w:rFonts w:asciiTheme="minorHAnsi" w:hAnsiTheme="minorHAnsi"/>
              </w:rPr>
              <w:t xml:space="preserve"> </w:t>
            </w:r>
            <w:r w:rsidR="00E00D55" w:rsidRPr="00AF6C0B">
              <w:rPr>
                <w:rFonts w:asciiTheme="minorHAnsi" w:eastAsia="ＭＳ ゴシック" w:hAnsiTheme="minorHAnsi"/>
                <w:sz w:val="18"/>
                <w:szCs w:val="18"/>
              </w:rPr>
              <w:t>single or main terminal</w:t>
            </w:r>
          </w:p>
          <w:p w14:paraId="408DBB69" w14:textId="77777777" w:rsidR="0094528B" w:rsidRPr="00AF6C0B" w:rsidRDefault="00423F6F" w:rsidP="00E00D55">
            <w:pPr>
              <w:pStyle w:val="a4"/>
              <w:ind w:leftChars="0" w:left="720" w:hangingChars="400" w:hanging="72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     :</w:t>
            </w:r>
            <w:r w:rsidR="00E00D55" w:rsidRPr="00AF6C0B">
              <w:rPr>
                <w:rFonts w:asciiTheme="minorHAnsi" w:hAnsiTheme="minorHAnsi"/>
              </w:rPr>
              <w:t xml:space="preserve"> </w:t>
            </w:r>
            <w:r w:rsidR="00E00D55" w:rsidRPr="00AF6C0B">
              <w:rPr>
                <w:rFonts w:asciiTheme="minorHAnsi" w:eastAsia="ＭＳ ゴシック" w:hAnsiTheme="minorHAnsi"/>
                <w:sz w:val="18"/>
                <w:szCs w:val="18"/>
              </w:rPr>
              <w:t xml:space="preserve">additional terminal of the </w:t>
            </w:r>
            <w:r w:rsidR="00E00D55" w:rsidRPr="00AF6C0B">
              <w:rPr>
                <w:rFonts w:asciiTheme="minorHAnsi" w:eastAsia="ＭＳ ゴシック" w:hAnsiTheme="minorHAnsi"/>
                <w:sz w:val="18"/>
                <w:szCs w:val="18"/>
              </w:rPr>
              <w:br/>
              <w:t>same equipment</w:t>
            </w:r>
          </w:p>
        </w:tc>
      </w:tr>
      <w:tr w:rsidR="0094528B" w:rsidRPr="00AF6C0B" w14:paraId="7169E7A9" w14:textId="77777777" w:rsidTr="006948A1">
        <w:tc>
          <w:tcPr>
            <w:tcW w:w="496" w:type="dxa"/>
          </w:tcPr>
          <w:p w14:paraId="07EA41AA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44</w:t>
            </w:r>
          </w:p>
        </w:tc>
        <w:tc>
          <w:tcPr>
            <w:tcW w:w="1303" w:type="dxa"/>
          </w:tcPr>
          <w:p w14:paraId="40E5D566" w14:textId="77777777" w:rsidR="0094528B" w:rsidRPr="00AF6C0B" w:rsidRDefault="0094528B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TIME</w:t>
            </w:r>
          </w:p>
        </w:tc>
        <w:tc>
          <w:tcPr>
            <w:tcW w:w="1334" w:type="dxa"/>
          </w:tcPr>
          <w:p w14:paraId="4C387E33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666" w:type="dxa"/>
          </w:tcPr>
          <w:p w14:paraId="2E4E43B2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16</w:t>
            </w:r>
          </w:p>
        </w:tc>
        <w:tc>
          <w:tcPr>
            <w:tcW w:w="3511" w:type="dxa"/>
          </w:tcPr>
          <w:p w14:paraId="0B87BCFD" w14:textId="77777777" w:rsidR="0094528B" w:rsidRPr="00AF6C0B" w:rsidRDefault="00423F6F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YYYYMMDDhhmmsscc</w:t>
            </w:r>
          </w:p>
        </w:tc>
      </w:tr>
      <w:tr w:rsidR="0094528B" w:rsidRPr="00AF6C0B" w14:paraId="68FDE51D" w14:textId="77777777" w:rsidTr="006948A1">
        <w:tc>
          <w:tcPr>
            <w:tcW w:w="496" w:type="dxa"/>
          </w:tcPr>
          <w:p w14:paraId="06E92F9D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45</w:t>
            </w:r>
          </w:p>
        </w:tc>
        <w:tc>
          <w:tcPr>
            <w:tcW w:w="1303" w:type="dxa"/>
          </w:tcPr>
          <w:p w14:paraId="3AD45F32" w14:textId="77777777" w:rsidR="0094528B" w:rsidRPr="00AF6C0B" w:rsidRDefault="0094528B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UNIT</w:t>
            </w:r>
          </w:p>
        </w:tc>
        <w:tc>
          <w:tcPr>
            <w:tcW w:w="1334" w:type="dxa"/>
          </w:tcPr>
          <w:p w14:paraId="0054CDBF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666" w:type="dxa"/>
          </w:tcPr>
          <w:p w14:paraId="5065BDED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</w:tcPr>
          <w:p w14:paraId="6A340703" w14:textId="77777777" w:rsidR="0094528B" w:rsidRPr="00AF6C0B" w:rsidRDefault="00E00D55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those allowed by section 9 of SEMI E5</w:t>
            </w:r>
          </w:p>
        </w:tc>
      </w:tr>
      <w:tr w:rsidR="0094528B" w:rsidRPr="00AF6C0B" w14:paraId="02CD0FC5" w14:textId="77777777" w:rsidTr="006948A1">
        <w:tc>
          <w:tcPr>
            <w:tcW w:w="496" w:type="dxa"/>
          </w:tcPr>
          <w:p w14:paraId="6F4B805E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46</w:t>
            </w:r>
          </w:p>
        </w:tc>
        <w:tc>
          <w:tcPr>
            <w:tcW w:w="1303" w:type="dxa"/>
          </w:tcPr>
          <w:p w14:paraId="3E889980" w14:textId="77777777" w:rsidR="0094528B" w:rsidRPr="00AF6C0B" w:rsidRDefault="0094528B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V</w:t>
            </w:r>
          </w:p>
        </w:tc>
        <w:tc>
          <w:tcPr>
            <w:tcW w:w="1334" w:type="dxa"/>
          </w:tcPr>
          <w:p w14:paraId="19758703" w14:textId="77777777" w:rsidR="0094528B" w:rsidRPr="00AF6C0B" w:rsidRDefault="0094528B" w:rsidP="0094528B">
            <w:pPr>
              <w:pStyle w:val="a4"/>
              <w:ind w:leftChars="0" w:left="0"/>
              <w:jc w:val="center"/>
              <w:rPr>
                <w:rFonts w:asciiTheme="minorHAnsi" w:hAnsiTheme="minorHAnsi"/>
                <w:sz w:val="12"/>
                <w:szCs w:val="12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A,B,BOOLEAN,</w:t>
            </w:r>
          </w:p>
          <w:p w14:paraId="4CC94AD1" w14:textId="77777777" w:rsidR="0094528B" w:rsidRPr="00AF6C0B" w:rsidRDefault="0094528B" w:rsidP="0094528B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2"/>
                <w:szCs w:val="12"/>
              </w:rPr>
              <w:t>Fx,Ix,J,L,Ux</w:t>
            </w:r>
          </w:p>
        </w:tc>
        <w:tc>
          <w:tcPr>
            <w:tcW w:w="666" w:type="dxa"/>
          </w:tcPr>
          <w:p w14:paraId="61480DC3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511" w:type="dxa"/>
          </w:tcPr>
          <w:p w14:paraId="2444E9E1" w14:textId="77777777" w:rsidR="0094528B" w:rsidRPr="00AF6C0B" w:rsidRDefault="00E00D55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variable data</w:t>
            </w:r>
          </w:p>
        </w:tc>
      </w:tr>
      <w:tr w:rsidR="0094528B" w:rsidRPr="00AF6C0B" w14:paraId="61A0FAF0" w14:textId="77777777" w:rsidTr="006948A1">
        <w:tc>
          <w:tcPr>
            <w:tcW w:w="496" w:type="dxa"/>
          </w:tcPr>
          <w:p w14:paraId="0FE2A06E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47</w:t>
            </w:r>
          </w:p>
        </w:tc>
        <w:tc>
          <w:tcPr>
            <w:tcW w:w="1303" w:type="dxa"/>
          </w:tcPr>
          <w:p w14:paraId="043167B8" w14:textId="77777777" w:rsidR="0094528B" w:rsidRPr="00AF6C0B" w:rsidRDefault="0094528B" w:rsidP="00B85634">
            <w:pPr>
              <w:pStyle w:val="a4"/>
              <w:ind w:leftChars="0" w:left="0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VID</w:t>
            </w:r>
          </w:p>
        </w:tc>
        <w:tc>
          <w:tcPr>
            <w:tcW w:w="1334" w:type="dxa"/>
          </w:tcPr>
          <w:p w14:paraId="7664BA75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U2</w:t>
            </w:r>
          </w:p>
        </w:tc>
        <w:tc>
          <w:tcPr>
            <w:tcW w:w="666" w:type="dxa"/>
          </w:tcPr>
          <w:p w14:paraId="115218B0" w14:textId="77777777" w:rsidR="0094528B" w:rsidRPr="00AF6C0B" w:rsidRDefault="0094528B" w:rsidP="00B85634">
            <w:pPr>
              <w:pStyle w:val="a4"/>
              <w:ind w:leftChars="0" w:left="0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F6C0B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3511" w:type="dxa"/>
          </w:tcPr>
          <w:p w14:paraId="1589C6EC" w14:textId="77777777" w:rsidR="0094528B" w:rsidRPr="00AF6C0B" w:rsidRDefault="00E00D55" w:rsidP="00B8563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variable ID</w:t>
            </w:r>
          </w:p>
        </w:tc>
      </w:tr>
    </w:tbl>
    <w:p w14:paraId="77C7B3A8" w14:textId="77777777" w:rsidR="00423F6F" w:rsidRDefault="00423F6F">
      <w:pPr>
        <w:pStyle w:val="a4"/>
        <w:ind w:left="2300"/>
      </w:pPr>
    </w:p>
    <w:p w14:paraId="43443881" w14:textId="77777777" w:rsidR="00423F6F" w:rsidRDefault="00423F6F">
      <w:pPr>
        <w:pStyle w:val="a4"/>
        <w:ind w:left="2300"/>
      </w:pPr>
    </w:p>
    <w:p w14:paraId="2B388C19" w14:textId="77777777" w:rsidR="00DC7996" w:rsidRDefault="00DC7996">
      <w:pPr>
        <w:pStyle w:val="a4"/>
        <w:ind w:left="2300"/>
      </w:pPr>
      <w:r>
        <w:br w:type="page"/>
      </w:r>
    </w:p>
    <w:p w14:paraId="33636FC1" w14:textId="3B73B8D5" w:rsidR="00B85634" w:rsidRDefault="0099452E" w:rsidP="00267AA2">
      <w:pPr>
        <w:pStyle w:val="2"/>
      </w:pPr>
      <w:r>
        <w:t xml:space="preserve"> </w:t>
      </w:r>
      <w:bookmarkStart w:id="17" w:name="_Toc176784160"/>
      <w:r w:rsidR="00E00D55" w:rsidRPr="00E00D55">
        <w:t>Table of Variables</w:t>
      </w:r>
      <w:bookmarkEnd w:id="17"/>
    </w:p>
    <w:p w14:paraId="08C2FC55" w14:textId="16E90125" w:rsidR="00DC7996" w:rsidRPr="00E00D55" w:rsidRDefault="00E00D55" w:rsidP="00B85634">
      <w:pPr>
        <w:pStyle w:val="a4"/>
        <w:ind w:left="2300"/>
      </w:pPr>
      <w:r w:rsidRPr="00E00D55">
        <w:t xml:space="preserve">This section explains the </w:t>
      </w:r>
      <w:r w:rsidR="005430D8">
        <w:rPr>
          <w:rFonts w:hint="eastAsia"/>
        </w:rPr>
        <w:t>NPC</w:t>
      </w:r>
      <w:r w:rsidRPr="00E00D55">
        <w:t xml:space="preserve"> variables and VIDs</w:t>
      </w:r>
      <w:r>
        <w:rPr>
          <w:rFonts w:hint="eastAsia"/>
        </w:rPr>
        <w:t>.</w:t>
      </w:r>
    </w:p>
    <w:p w14:paraId="3B570BB7" w14:textId="1C7B607E" w:rsidR="00B85634" w:rsidRDefault="0099452E" w:rsidP="00267AA2">
      <w:pPr>
        <w:pStyle w:val="3"/>
      </w:pPr>
      <w:r>
        <w:t xml:space="preserve"> </w:t>
      </w:r>
      <w:bookmarkStart w:id="18" w:name="_Toc176784161"/>
      <w:r w:rsidR="00E00D55" w:rsidRPr="00E00D55">
        <w:t>VID Numbering</w:t>
      </w:r>
      <w:bookmarkEnd w:id="18"/>
    </w:p>
    <w:p w14:paraId="15694639" w14:textId="71626CC3" w:rsidR="00B85634" w:rsidRPr="00E00D55" w:rsidRDefault="00E00D55" w:rsidP="00B85634">
      <w:pPr>
        <w:pStyle w:val="a4"/>
        <w:ind w:left="2300"/>
      </w:pPr>
      <w:r w:rsidRPr="00E00D55">
        <w:t xml:space="preserve">The following chart summarizes how VIDs are assigned to </w:t>
      </w:r>
      <w:r w:rsidR="005430D8">
        <w:rPr>
          <w:rFonts w:hint="eastAsia"/>
        </w:rPr>
        <w:t>NPC</w:t>
      </w:r>
      <w:r w:rsidRPr="00E00D55">
        <w:t xml:space="preserve"> variables.</w:t>
      </w:r>
    </w:p>
    <w:p w14:paraId="02B7AAEA" w14:textId="77777777" w:rsidR="00B85634" w:rsidRDefault="00B85634">
      <w:pPr>
        <w:pStyle w:val="a4"/>
        <w:ind w:left="2300"/>
      </w:pPr>
    </w:p>
    <w:p w14:paraId="5B247AF1" w14:textId="766CEC5F" w:rsidR="00B85634" w:rsidRPr="00E00D55" w:rsidRDefault="003D4346">
      <w:pPr>
        <w:pStyle w:val="a4"/>
        <w:ind w:left="2300"/>
      </w:pPr>
      <w:bookmarkStart w:id="19" w:name="_Toc176784188"/>
      <w:r>
        <w:rPr>
          <w:rFonts w:hint="eastAsia"/>
        </w:rPr>
        <w:t>Table</w:t>
      </w:r>
      <w:r w:rsidR="00B85634">
        <w:rPr>
          <w:rFonts w:hint="eastAsia"/>
        </w:rPr>
        <w:t xml:space="preserve"> </w:t>
      </w:r>
      <w:r w:rsidR="00B85634">
        <w:fldChar w:fldCharType="begin"/>
      </w:r>
      <w:r w:rsidR="00B85634">
        <w:instrText xml:space="preserve"> SEQ </w:instrText>
      </w:r>
      <w:r w:rsidR="00B85634">
        <w:rPr>
          <w:rFonts w:hint="eastAsia"/>
        </w:rPr>
        <w:instrText>表</w:instrText>
      </w:r>
      <w:r w:rsidR="00B85634">
        <w:rPr>
          <w:rFonts w:hint="eastAsia"/>
        </w:rPr>
        <w:instrText xml:space="preserve"> \* ARABIC</w:instrText>
      </w:r>
      <w:r w:rsidR="00B85634">
        <w:instrText xml:space="preserve"> </w:instrText>
      </w:r>
      <w:r w:rsidR="00B85634">
        <w:fldChar w:fldCharType="separate"/>
      </w:r>
      <w:r w:rsidR="00D6648E">
        <w:rPr>
          <w:noProof/>
        </w:rPr>
        <w:t>6</w:t>
      </w:r>
      <w:r w:rsidR="00B85634">
        <w:fldChar w:fldCharType="end"/>
      </w:r>
      <w:r w:rsidR="00B85634">
        <w:rPr>
          <w:rFonts w:hint="eastAsia"/>
        </w:rPr>
        <w:tab/>
      </w:r>
      <w:r w:rsidR="00E00D55">
        <w:rPr>
          <w:rFonts w:hint="eastAsia"/>
        </w:rPr>
        <w:t xml:space="preserve">- </w:t>
      </w:r>
      <w:r w:rsidR="00E00D55" w:rsidRPr="00E00D55">
        <w:t>VID Numbering</w:t>
      </w:r>
      <w:bookmarkEnd w:id="19"/>
    </w:p>
    <w:tbl>
      <w:tblPr>
        <w:tblW w:w="0" w:type="auto"/>
        <w:tblInd w:w="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4"/>
        <w:gridCol w:w="1949"/>
        <w:gridCol w:w="2627"/>
        <w:gridCol w:w="2032"/>
      </w:tblGrid>
      <w:tr w:rsidR="00B85634" w14:paraId="5C377475" w14:textId="77777777" w:rsidTr="00B85634">
        <w:tc>
          <w:tcPr>
            <w:tcW w:w="496" w:type="dxa"/>
            <w:shd w:val="clear" w:color="auto" w:fill="000080"/>
          </w:tcPr>
          <w:p w14:paraId="218D68A4" w14:textId="77777777" w:rsidR="00B85634" w:rsidRDefault="00B85634" w:rsidP="00B85634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003" w:type="dxa"/>
            <w:shd w:val="clear" w:color="auto" w:fill="000080"/>
          </w:tcPr>
          <w:p w14:paraId="48F41413" w14:textId="77777777" w:rsidR="00B85634" w:rsidRPr="00DC7996" w:rsidRDefault="00B85634" w:rsidP="00B85634">
            <w:pPr>
              <w:pStyle w:val="a4"/>
              <w:ind w:leftChars="0" w:lef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所属</w:t>
            </w:r>
          </w:p>
        </w:tc>
        <w:tc>
          <w:tcPr>
            <w:tcW w:w="2700" w:type="dxa"/>
            <w:shd w:val="clear" w:color="auto" w:fill="000080"/>
          </w:tcPr>
          <w:p w14:paraId="56B2F518" w14:textId="77777777" w:rsidR="00B85634" w:rsidRPr="009F4DC7" w:rsidRDefault="002D3C63" w:rsidP="00B85634">
            <w:pPr>
              <w:pStyle w:val="a4"/>
              <w:ind w:leftChars="0" w:left="0"/>
              <w:jc w:val="center"/>
              <w:rPr>
                <w:b/>
                <w:bCs/>
              </w:rPr>
            </w:pPr>
            <w:r w:rsidRPr="009F4DC7">
              <w:rPr>
                <w:rFonts w:hint="eastAsia"/>
                <w:b/>
                <w:bCs/>
              </w:rPr>
              <w:t>V</w:t>
            </w:r>
            <w:r w:rsidR="009F4DC7" w:rsidRPr="009F4DC7">
              <w:rPr>
                <w:rFonts w:hint="eastAsia"/>
                <w:b/>
                <w:bCs/>
              </w:rPr>
              <w:t>ARIABLE TYPE</w:t>
            </w:r>
          </w:p>
        </w:tc>
        <w:tc>
          <w:tcPr>
            <w:tcW w:w="2111" w:type="dxa"/>
            <w:shd w:val="clear" w:color="auto" w:fill="000080"/>
          </w:tcPr>
          <w:p w14:paraId="2A716B8B" w14:textId="77777777" w:rsidR="00B85634" w:rsidRDefault="00B85634" w:rsidP="00B85634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VID</w:t>
            </w:r>
          </w:p>
        </w:tc>
      </w:tr>
      <w:tr w:rsidR="00B85634" w:rsidRPr="001F7F7D" w14:paraId="26DA825E" w14:textId="77777777" w:rsidTr="00B85634">
        <w:tc>
          <w:tcPr>
            <w:tcW w:w="496" w:type="dxa"/>
          </w:tcPr>
          <w:p w14:paraId="567B98D9" w14:textId="77777777" w:rsidR="00B85634" w:rsidRPr="007160A2" w:rsidRDefault="00B85634" w:rsidP="00B85634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 w:rsidRPr="007160A2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03" w:type="dxa"/>
            <w:vMerge w:val="restart"/>
          </w:tcPr>
          <w:p w14:paraId="5EA3AFB2" w14:textId="77777777" w:rsidR="00B85634" w:rsidRPr="00E00D55" w:rsidRDefault="00E00D55" w:rsidP="00B85634">
            <w:pPr>
              <w:pStyle w:val="a4"/>
              <w:ind w:leftChars="0" w:left="0"/>
              <w:jc w:val="center"/>
              <w:rPr>
                <w:sz w:val="18"/>
                <w:szCs w:val="18"/>
                <w:lang w:val="sv-SE"/>
              </w:rPr>
            </w:pPr>
            <w:r w:rsidRPr="00E00D55">
              <w:rPr>
                <w:sz w:val="18"/>
                <w:szCs w:val="18"/>
                <w:lang w:val="sv-SE"/>
              </w:rPr>
              <w:t>Daifuku defined variables</w:t>
            </w:r>
            <w:r w:rsidRPr="00E00D55">
              <w:rPr>
                <w:rFonts w:hint="eastAsia"/>
                <w:sz w:val="18"/>
                <w:szCs w:val="18"/>
                <w:lang w:val="sv-SE"/>
              </w:rPr>
              <w:t xml:space="preserve"> </w:t>
            </w:r>
            <w:r w:rsidR="00B85634" w:rsidRPr="00E00D55">
              <w:rPr>
                <w:rFonts w:hint="eastAsia"/>
                <w:sz w:val="18"/>
                <w:szCs w:val="18"/>
                <w:lang w:val="sv-SE"/>
              </w:rPr>
              <w:t>VID</w:t>
            </w:r>
          </w:p>
          <w:p w14:paraId="48982AF6" w14:textId="77777777" w:rsidR="00B85634" w:rsidRPr="00572AAC" w:rsidRDefault="00B85634" w:rsidP="00B85634">
            <w:pPr>
              <w:pStyle w:val="a4"/>
              <w:ind w:leftChars="0" w:left="0"/>
              <w:jc w:val="center"/>
              <w:rPr>
                <w:sz w:val="18"/>
                <w:szCs w:val="18"/>
                <w:lang w:val="sv-SE"/>
              </w:rPr>
            </w:pPr>
            <w:r w:rsidRPr="00572AAC">
              <w:rPr>
                <w:rFonts w:ascii="ＭＳ ゴシック" w:eastAsia="ＭＳ ゴシック" w:hAnsi="ＭＳ ゴシック" w:hint="eastAsia"/>
                <w:sz w:val="18"/>
                <w:szCs w:val="18"/>
                <w:lang w:val="sv-SE"/>
              </w:rPr>
              <w:t>1</w:t>
            </w:r>
            <w:r w:rsidRPr="00572AAC">
              <w:rPr>
                <w:rFonts w:ascii="ＭＳ ゴシック" w:eastAsia="ＭＳ ゴシック" w:hAnsi="ＭＳ ゴシック" w:hint="eastAsia"/>
                <w:sz w:val="18"/>
                <w:szCs w:val="18"/>
              </w:rPr>
              <w:t>～</w:t>
            </w:r>
            <w:r w:rsidRPr="00572AAC">
              <w:rPr>
                <w:rFonts w:ascii="ＭＳ ゴシック" w:eastAsia="ＭＳ ゴシック" w:hAnsi="ＭＳ ゴシック" w:hint="eastAsia"/>
                <w:sz w:val="18"/>
                <w:szCs w:val="18"/>
                <w:lang w:val="sv-SE"/>
              </w:rPr>
              <w:t>300</w:t>
            </w:r>
          </w:p>
        </w:tc>
        <w:tc>
          <w:tcPr>
            <w:tcW w:w="2700" w:type="dxa"/>
          </w:tcPr>
          <w:p w14:paraId="10B4FD68" w14:textId="77777777" w:rsidR="00B85634" w:rsidRPr="00E00D55" w:rsidRDefault="00B85634" w:rsidP="00B85634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GEM</w:t>
            </w:r>
            <w:r w:rsidR="00E00D55">
              <w:t xml:space="preserve"> </w:t>
            </w:r>
            <w:r w:rsidR="00E00D55" w:rsidRPr="00E00D55">
              <w:rPr>
                <w:sz w:val="18"/>
                <w:szCs w:val="18"/>
              </w:rPr>
              <w:t>defined variables</w:t>
            </w:r>
          </w:p>
        </w:tc>
        <w:tc>
          <w:tcPr>
            <w:tcW w:w="2111" w:type="dxa"/>
          </w:tcPr>
          <w:p w14:paraId="0A6A30B0" w14:textId="77777777" w:rsidR="00B85634" w:rsidRPr="00AF6C0B" w:rsidRDefault="00BA0C0B" w:rsidP="00BA0C0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50</w:t>
            </w:r>
          </w:p>
        </w:tc>
      </w:tr>
      <w:tr w:rsidR="00B85634" w:rsidRPr="001F7F7D" w14:paraId="149DCD73" w14:textId="77777777" w:rsidTr="00B85634">
        <w:tc>
          <w:tcPr>
            <w:tcW w:w="496" w:type="dxa"/>
          </w:tcPr>
          <w:p w14:paraId="27C80CFE" w14:textId="77777777" w:rsidR="00B85634" w:rsidRPr="007160A2" w:rsidRDefault="00B85634" w:rsidP="00B85634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003" w:type="dxa"/>
            <w:vMerge/>
          </w:tcPr>
          <w:p w14:paraId="40A732A2" w14:textId="77777777" w:rsidR="00B85634" w:rsidRPr="007160A2" w:rsidRDefault="00B85634" w:rsidP="00B85634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694E39D4" w14:textId="77777777" w:rsidR="00B85634" w:rsidRPr="007160A2" w:rsidRDefault="00B85634" w:rsidP="00B85634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SEM</w:t>
            </w:r>
            <w:r w:rsidR="00E00D55">
              <w:t xml:space="preserve"> </w:t>
            </w:r>
            <w:r w:rsidR="00E00D55" w:rsidRPr="00E00D55">
              <w:rPr>
                <w:sz w:val="18"/>
                <w:szCs w:val="18"/>
              </w:rPr>
              <w:t>defined variables</w:t>
            </w:r>
            <w:r w:rsidR="00E00D55" w:rsidRPr="007160A2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2111" w:type="dxa"/>
          </w:tcPr>
          <w:p w14:paraId="790D7711" w14:textId="77777777" w:rsidR="00B85634" w:rsidRPr="00AF6C0B" w:rsidRDefault="00BA0C0B" w:rsidP="00BA0C0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51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200</w:t>
            </w:r>
          </w:p>
        </w:tc>
      </w:tr>
      <w:tr w:rsidR="00B85634" w:rsidRPr="001F7F7D" w14:paraId="5F21F13A" w14:textId="77777777" w:rsidTr="00B85634">
        <w:tc>
          <w:tcPr>
            <w:tcW w:w="496" w:type="dxa"/>
          </w:tcPr>
          <w:p w14:paraId="04DF7B70" w14:textId="77777777" w:rsidR="00B85634" w:rsidRPr="007160A2" w:rsidRDefault="00B85634" w:rsidP="00B85634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003" w:type="dxa"/>
            <w:vMerge/>
          </w:tcPr>
          <w:p w14:paraId="0C8F362E" w14:textId="77777777" w:rsidR="00B85634" w:rsidRPr="007160A2" w:rsidRDefault="00B85634" w:rsidP="00B85634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6D1E48EB" w14:textId="77777777" w:rsidR="00B85634" w:rsidRPr="00E00D55" w:rsidRDefault="00E00D55" w:rsidP="00B85634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Daifuku </w:t>
            </w:r>
            <w:r w:rsidRPr="00E00D55">
              <w:rPr>
                <w:sz w:val="18"/>
                <w:szCs w:val="18"/>
              </w:rPr>
              <w:t>defined variables</w:t>
            </w:r>
          </w:p>
        </w:tc>
        <w:tc>
          <w:tcPr>
            <w:tcW w:w="2111" w:type="dxa"/>
          </w:tcPr>
          <w:p w14:paraId="3DE040C7" w14:textId="77777777" w:rsidR="00B85634" w:rsidRPr="00AF6C0B" w:rsidRDefault="00BA0C0B" w:rsidP="00BA0C0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201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300</w:t>
            </w:r>
          </w:p>
        </w:tc>
      </w:tr>
      <w:tr w:rsidR="00B85634" w:rsidRPr="001F7F7D" w14:paraId="7D2BC237" w14:textId="77777777" w:rsidTr="00B85634">
        <w:tc>
          <w:tcPr>
            <w:tcW w:w="496" w:type="dxa"/>
          </w:tcPr>
          <w:p w14:paraId="34301D3B" w14:textId="77777777" w:rsidR="00B85634" w:rsidRPr="007160A2" w:rsidRDefault="00B85634" w:rsidP="00B85634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003" w:type="dxa"/>
          </w:tcPr>
          <w:p w14:paraId="34DE2E23" w14:textId="77777777" w:rsidR="00B85634" w:rsidRPr="00E00D55" w:rsidRDefault="00E00D55" w:rsidP="00B85634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 w:rsidRPr="00E00D55">
              <w:rPr>
                <w:sz w:val="18"/>
                <w:szCs w:val="18"/>
              </w:rPr>
              <w:t>Supplier defined VIDs</w:t>
            </w:r>
          </w:p>
          <w:p w14:paraId="4A9CB60D" w14:textId="77777777" w:rsidR="00B85634" w:rsidRPr="007160A2" w:rsidRDefault="00B85634" w:rsidP="00B85634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301</w:t>
            </w:r>
            <w:r>
              <w:rPr>
                <w:rFonts w:hint="eastAsia"/>
                <w:sz w:val="18"/>
                <w:szCs w:val="18"/>
              </w:rPr>
              <w:t>～</w:t>
            </w:r>
          </w:p>
        </w:tc>
        <w:tc>
          <w:tcPr>
            <w:tcW w:w="2700" w:type="dxa"/>
          </w:tcPr>
          <w:p w14:paraId="7900F98B" w14:textId="77777777" w:rsidR="00B85634" w:rsidRPr="00E00D55" w:rsidRDefault="00E00D55" w:rsidP="00B85634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 w:rsidRPr="00E00D55">
              <w:rPr>
                <w:sz w:val="18"/>
                <w:szCs w:val="18"/>
              </w:rPr>
              <w:t>upplier defined VIDs</w:t>
            </w:r>
          </w:p>
        </w:tc>
        <w:tc>
          <w:tcPr>
            <w:tcW w:w="2111" w:type="dxa"/>
          </w:tcPr>
          <w:p w14:paraId="35724E1F" w14:textId="77777777" w:rsidR="00B85634" w:rsidRPr="00AF6C0B" w:rsidRDefault="00BA0C0B" w:rsidP="00BA0C0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30</w:t>
            </w:r>
            <w:r w:rsidR="00160FB0" w:rsidRPr="00AF6C0B">
              <w:rPr>
                <w:rFonts w:asciiTheme="minorHAnsi" w:eastAsia="ＭＳ ゴシック" w:hAnsiTheme="minorHAnsi"/>
                <w:sz w:val="18"/>
                <w:szCs w:val="18"/>
              </w:rPr>
              <w:t>1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</w:p>
        </w:tc>
      </w:tr>
    </w:tbl>
    <w:p w14:paraId="12C6B8B6" w14:textId="77777777" w:rsidR="007C1B71" w:rsidRDefault="00E00D55">
      <w:pPr>
        <w:pStyle w:val="a4"/>
        <w:ind w:left="2300"/>
      </w:pPr>
      <w:r>
        <w:rPr>
          <w:rFonts w:hint="eastAsia"/>
        </w:rPr>
        <w:t>Note</w:t>
      </w:r>
      <w:r w:rsidR="00BA0C0B">
        <w:rPr>
          <w:rFonts w:hint="eastAsia"/>
        </w:rPr>
        <w:t>）</w:t>
      </w:r>
    </w:p>
    <w:p w14:paraId="23D981C1" w14:textId="159CFDD7" w:rsidR="00DC7996" w:rsidRDefault="00E00D55" w:rsidP="005430D8">
      <w:pPr>
        <w:pStyle w:val="a4"/>
        <w:ind w:left="2300"/>
      </w:pPr>
      <w:r>
        <w:t>All variables defined by GEM or SEM that are not included in this specification that are specified</w:t>
      </w:r>
      <w:r>
        <w:rPr>
          <w:rFonts w:hint="eastAsia"/>
        </w:rPr>
        <w:t xml:space="preserve"> </w:t>
      </w:r>
      <w:r>
        <w:t>by the supplier are assigned a VID of 301 or above.</w:t>
      </w:r>
    </w:p>
    <w:p w14:paraId="6A5391DE" w14:textId="3BCBB11C" w:rsidR="00BA0C0B" w:rsidRDefault="00EC1707" w:rsidP="00267AA2">
      <w:pPr>
        <w:pStyle w:val="3"/>
      </w:pPr>
      <w:r>
        <w:rPr>
          <w:rFonts w:hint="eastAsia"/>
        </w:rPr>
        <w:t xml:space="preserve"> </w:t>
      </w:r>
      <w:bookmarkStart w:id="20" w:name="_Toc176784162"/>
      <w:r>
        <w:rPr>
          <w:rFonts w:hint="eastAsia"/>
        </w:rPr>
        <w:t>NPC v</w:t>
      </w:r>
      <w:r w:rsidR="0099452E" w:rsidRPr="00E00D55">
        <w:t>ariables</w:t>
      </w:r>
      <w:bookmarkEnd w:id="20"/>
    </w:p>
    <w:p w14:paraId="230FD9CD" w14:textId="78B2EAB9" w:rsidR="00BA0C0B" w:rsidRPr="00E00D55" w:rsidRDefault="00E00D55" w:rsidP="00BA0C0B">
      <w:pPr>
        <w:pStyle w:val="a4"/>
        <w:ind w:left="2300"/>
      </w:pPr>
      <w:r w:rsidRPr="00E00D55">
        <w:t xml:space="preserve">The following chart lists the variables used by the </w:t>
      </w:r>
      <w:r w:rsidR="005430D8">
        <w:rPr>
          <w:rFonts w:hint="eastAsia"/>
        </w:rPr>
        <w:t>NPC</w:t>
      </w:r>
      <w:r w:rsidRPr="00E00D55">
        <w:t>.</w:t>
      </w:r>
    </w:p>
    <w:p w14:paraId="32235362" w14:textId="77777777" w:rsidR="00BA0C0B" w:rsidRDefault="00BA0C0B">
      <w:pPr>
        <w:pStyle w:val="a4"/>
        <w:ind w:left="2300"/>
      </w:pPr>
    </w:p>
    <w:p w14:paraId="10429C23" w14:textId="77777777" w:rsidR="002B16EE" w:rsidRDefault="00771630" w:rsidP="009B40EA">
      <w:pPr>
        <w:pStyle w:val="a4"/>
        <w:ind w:left="2300"/>
      </w:pPr>
      <w:r w:rsidRPr="009B40EA">
        <w:rPr>
          <w:rFonts w:hint="eastAsia"/>
        </w:rPr>
        <w:t xml:space="preserve">&lt; </w:t>
      </w:r>
      <w:r w:rsidR="009B40EA" w:rsidRPr="009B40EA">
        <w:rPr>
          <w:rFonts w:hint="eastAsia"/>
        </w:rPr>
        <w:t>Data</w:t>
      </w:r>
      <w:r w:rsidR="004352E4" w:rsidRPr="009B40EA">
        <w:rPr>
          <w:rFonts w:hint="eastAsia"/>
        </w:rPr>
        <w:t xml:space="preserve"> in the chart</w:t>
      </w:r>
      <w:r w:rsidRPr="009B40EA">
        <w:rPr>
          <w:rFonts w:hint="eastAsia"/>
        </w:rPr>
        <w:t xml:space="preserve"> </w:t>
      </w:r>
      <w:r w:rsidR="009B40EA" w:rsidRPr="009B40EA">
        <w:rPr>
          <w:rFonts w:hint="eastAsia"/>
        </w:rPr>
        <w:t>&gt;</w:t>
      </w:r>
    </w:p>
    <w:p w14:paraId="666CB3C5" w14:textId="77777777" w:rsidR="002B16EE" w:rsidRPr="00E00D55" w:rsidRDefault="00E00D55" w:rsidP="002B16EE">
      <w:pPr>
        <w:pStyle w:val="a4"/>
        <w:ind w:left="2300" w:firstLineChars="300" w:firstLine="600"/>
      </w:pPr>
      <w:r w:rsidRPr="00E00D55">
        <w:t>VID: The variable's VID.</w:t>
      </w:r>
    </w:p>
    <w:p w14:paraId="73396A39" w14:textId="77777777" w:rsidR="002B16EE" w:rsidRDefault="002A006F" w:rsidP="002B16EE">
      <w:pPr>
        <w:pStyle w:val="a4"/>
        <w:ind w:left="2300" w:firstLineChars="300" w:firstLine="600"/>
      </w:pPr>
      <w:r>
        <w:rPr>
          <w:rFonts w:hint="eastAsia"/>
        </w:rPr>
        <w:t>Variable Name</w:t>
      </w:r>
      <w:r w:rsidR="00E00D55">
        <w:rPr>
          <w:rFonts w:hint="eastAsia"/>
        </w:rPr>
        <w:t xml:space="preserve">: </w:t>
      </w:r>
      <w:r w:rsidR="00E00D55" w:rsidRPr="00E00D55">
        <w:t>The name of the variable.</w:t>
      </w:r>
      <w:r w:rsidR="00E00D55">
        <w:rPr>
          <w:rFonts w:hint="eastAsia"/>
        </w:rPr>
        <w:t xml:space="preserve"> </w:t>
      </w:r>
    </w:p>
    <w:p w14:paraId="7CAD0EDB" w14:textId="77777777" w:rsidR="002B16EE" w:rsidRPr="00E00D55" w:rsidRDefault="00203B57" w:rsidP="002B16EE">
      <w:pPr>
        <w:pStyle w:val="a4"/>
        <w:ind w:left="2300" w:firstLineChars="300" w:firstLine="600"/>
      </w:pPr>
      <w:r>
        <w:rPr>
          <w:rFonts w:hint="eastAsia"/>
        </w:rPr>
        <w:t>Class</w:t>
      </w:r>
      <w:r w:rsidR="00E00D55">
        <w:rPr>
          <w:rFonts w:hint="eastAsia"/>
        </w:rPr>
        <w:t xml:space="preserve">: </w:t>
      </w:r>
      <w:r w:rsidR="00E00D55" w:rsidRPr="00E00D55">
        <w:t>The class of the variable's data.</w:t>
      </w:r>
    </w:p>
    <w:p w14:paraId="161FD508" w14:textId="77777777" w:rsidR="002B16EE" w:rsidRPr="00E00D55" w:rsidRDefault="00203B57" w:rsidP="002B16EE">
      <w:pPr>
        <w:pStyle w:val="a4"/>
        <w:ind w:left="2300" w:firstLineChars="300" w:firstLine="600"/>
      </w:pPr>
      <w:r>
        <w:rPr>
          <w:rFonts w:hint="eastAsia"/>
        </w:rPr>
        <w:t>Format</w:t>
      </w:r>
      <w:r w:rsidR="00E00D55">
        <w:rPr>
          <w:rFonts w:hint="eastAsia"/>
        </w:rPr>
        <w:t>:</w:t>
      </w:r>
      <w:r w:rsidR="00E00D55" w:rsidRPr="00E00D55">
        <w:t xml:space="preserve"> The format of the variable's data.</w:t>
      </w:r>
    </w:p>
    <w:p w14:paraId="5E3C55EB" w14:textId="77777777" w:rsidR="002B16EE" w:rsidRPr="00E00D55" w:rsidRDefault="00E00D55" w:rsidP="002B16EE">
      <w:pPr>
        <w:pStyle w:val="a4"/>
        <w:ind w:left="2300" w:firstLineChars="300" w:firstLine="600"/>
      </w:pPr>
      <w:r>
        <w:rPr>
          <w:rFonts w:hint="eastAsia"/>
        </w:rPr>
        <w:t xml:space="preserve">Explanation: </w:t>
      </w:r>
      <w:r w:rsidR="002B16EE">
        <w:rPr>
          <w:rFonts w:hint="eastAsia"/>
        </w:rPr>
        <w:tab/>
      </w:r>
      <w:r w:rsidRPr="00E00D55">
        <w:t>An explanation of the variable.</w:t>
      </w:r>
    </w:p>
    <w:p w14:paraId="4BB8F32F" w14:textId="77777777" w:rsidR="008C02A6" w:rsidRDefault="008C02A6">
      <w:pPr>
        <w:pStyle w:val="a4"/>
        <w:ind w:left="2300"/>
      </w:pPr>
    </w:p>
    <w:p w14:paraId="1156319C" w14:textId="77777777" w:rsidR="008002E5" w:rsidRPr="00C64209" w:rsidRDefault="008C02A6">
      <w:pPr>
        <w:pStyle w:val="a4"/>
        <w:ind w:left="2300"/>
      </w:pPr>
      <w:r w:rsidRPr="00C64209">
        <w:rPr>
          <w:rFonts w:hint="eastAsia"/>
        </w:rPr>
        <w:t>*</w:t>
      </w:r>
      <w:r w:rsidR="008002E5">
        <w:t xml:space="preserve">SV whose back ground color is gray,is not used in this project. </w:t>
      </w:r>
    </w:p>
    <w:p w14:paraId="32B9F7DA" w14:textId="77777777" w:rsidR="00043FEF" w:rsidRPr="00C64209" w:rsidRDefault="00043FEF">
      <w:pPr>
        <w:pStyle w:val="a4"/>
        <w:ind w:left="2300"/>
        <w:rPr>
          <w:b/>
          <w:bCs/>
          <w:sz w:val="16"/>
          <w:szCs w:val="16"/>
        </w:rPr>
      </w:pPr>
      <w:r w:rsidRPr="00C64209">
        <w:rPr>
          <w:rFonts w:hint="eastAsia"/>
          <w:b/>
          <w:bCs/>
          <w:sz w:val="16"/>
          <w:szCs w:val="16"/>
        </w:rPr>
        <w:t>[Japanese]</w:t>
      </w:r>
    </w:p>
    <w:p w14:paraId="2366394B" w14:textId="77777777" w:rsidR="008002E5" w:rsidRDefault="00BC1497">
      <w:pPr>
        <w:pStyle w:val="a4"/>
        <w:ind w:left="2300"/>
      </w:pPr>
      <w:r w:rsidRPr="00C64209">
        <w:rPr>
          <w:rFonts w:hint="eastAsia"/>
        </w:rPr>
        <w:t>*</w:t>
      </w:r>
      <w:r w:rsidR="008002E5">
        <w:rPr>
          <w:rFonts w:hint="eastAsia"/>
        </w:rPr>
        <w:t>背景</w:t>
      </w:r>
      <w:r w:rsidR="008002E5">
        <w:t>が</w:t>
      </w:r>
      <w:r w:rsidR="008002E5">
        <w:t>Gray</w:t>
      </w:r>
      <w:r w:rsidR="008002E5">
        <w:t>の</w:t>
      </w:r>
      <w:r w:rsidR="008002E5">
        <w:t>SV</w:t>
      </w:r>
      <w:r w:rsidR="008002E5">
        <w:t>は使用しない。</w:t>
      </w:r>
    </w:p>
    <w:p w14:paraId="23B0B695" w14:textId="77777777" w:rsidR="00F16CB1" w:rsidRDefault="00F16CB1">
      <w:pPr>
        <w:pStyle w:val="a4"/>
        <w:ind w:left="2300"/>
      </w:pPr>
      <w:r>
        <w:br w:type="page"/>
      </w:r>
    </w:p>
    <w:p w14:paraId="4D593EC8" w14:textId="7528C692" w:rsidR="002B16EE" w:rsidRPr="00E00D55" w:rsidRDefault="003D4346" w:rsidP="002B16EE">
      <w:pPr>
        <w:pStyle w:val="a4"/>
        <w:ind w:left="2300"/>
      </w:pPr>
      <w:bookmarkStart w:id="21" w:name="_Toc176784189"/>
      <w:r>
        <w:rPr>
          <w:rFonts w:hint="eastAsia"/>
        </w:rPr>
        <w:t>Table</w:t>
      </w:r>
      <w:r w:rsidR="002B16EE">
        <w:rPr>
          <w:rFonts w:hint="eastAsia"/>
        </w:rPr>
        <w:t xml:space="preserve"> </w:t>
      </w:r>
      <w:r w:rsidR="002B16EE">
        <w:fldChar w:fldCharType="begin"/>
      </w:r>
      <w:r w:rsidR="002B16EE">
        <w:instrText xml:space="preserve"> SEQ </w:instrText>
      </w:r>
      <w:r w:rsidR="002B16EE">
        <w:rPr>
          <w:rFonts w:hint="eastAsia"/>
        </w:rPr>
        <w:instrText>表</w:instrText>
      </w:r>
      <w:r w:rsidR="002B16EE">
        <w:rPr>
          <w:rFonts w:hint="eastAsia"/>
        </w:rPr>
        <w:instrText xml:space="preserve"> \* ARABIC</w:instrText>
      </w:r>
      <w:r w:rsidR="002B16EE">
        <w:instrText xml:space="preserve"> </w:instrText>
      </w:r>
      <w:r w:rsidR="002B16EE">
        <w:fldChar w:fldCharType="separate"/>
      </w:r>
      <w:r w:rsidR="00D6648E">
        <w:rPr>
          <w:noProof/>
        </w:rPr>
        <w:t>7</w:t>
      </w:r>
      <w:r w:rsidR="002B16EE">
        <w:fldChar w:fldCharType="end"/>
      </w:r>
      <w:r w:rsidR="002B16EE">
        <w:rPr>
          <w:rFonts w:hint="eastAsia"/>
        </w:rPr>
        <w:tab/>
      </w:r>
      <w:r w:rsidR="00E00D55">
        <w:rPr>
          <w:rFonts w:hint="eastAsia"/>
        </w:rPr>
        <w:t>- V</w:t>
      </w:r>
      <w:r w:rsidR="00E00D55" w:rsidRPr="00E00D55">
        <w:t xml:space="preserve">ariables used by the </w:t>
      </w:r>
      <w:r w:rsidR="005430D8">
        <w:rPr>
          <w:rFonts w:hint="eastAsia"/>
        </w:rPr>
        <w:t>NPC</w:t>
      </w:r>
      <w:bookmarkEnd w:id="21"/>
    </w:p>
    <w:p w14:paraId="746C0795" w14:textId="77777777" w:rsidR="00A51D65" w:rsidRDefault="00A51D65">
      <w:pPr>
        <w:snapToGrid/>
        <w:spacing w:before="0" w:after="0"/>
        <w:jc w:val="left"/>
        <w:rPr>
          <w:rFonts w:ascii="Arial" w:eastAsia="ＭＳ Ｐゴシック" w:hAnsi="Arial"/>
          <w:b/>
          <w:color w:val="000080"/>
          <w:kern w:val="0"/>
          <w:sz w:val="48"/>
          <w:szCs w:val="20"/>
          <w:u w:val="single"/>
        </w:rPr>
      </w:pPr>
    </w:p>
    <w:tbl>
      <w:tblPr>
        <w:tblW w:w="7768" w:type="dxa"/>
        <w:tblInd w:w="1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02"/>
        <w:gridCol w:w="2299"/>
        <w:gridCol w:w="993"/>
        <w:gridCol w:w="3874"/>
      </w:tblGrid>
      <w:tr w:rsidR="00B72287" w14:paraId="41F29613" w14:textId="77777777" w:rsidTr="007B2D8D">
        <w:trPr>
          <w:cantSplit/>
          <w:trHeight w:val="288"/>
          <w:tblHeader/>
        </w:trPr>
        <w:tc>
          <w:tcPr>
            <w:tcW w:w="602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80"/>
          </w:tcPr>
          <w:p w14:paraId="7CE7C939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2F32DF">
              <w:rPr>
                <w:rFonts w:asciiTheme="minorHAnsi" w:hAnsiTheme="minorHAnsi"/>
                <w:b/>
                <w:bCs/>
                <w:sz w:val="18"/>
                <w:szCs w:val="18"/>
              </w:rPr>
              <w:t>VID</w:t>
            </w:r>
          </w:p>
          <w:p w14:paraId="631F9082" w14:textId="77777777" w:rsidR="00B72287" w:rsidRPr="002F32DF" w:rsidRDefault="00B72287" w:rsidP="007B2D8D">
            <w:pPr>
              <w:pStyle w:val="a4"/>
              <w:ind w:left="2300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80"/>
          </w:tcPr>
          <w:p w14:paraId="4CF7AE5B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2F32DF">
              <w:rPr>
                <w:rFonts w:asciiTheme="minorHAnsi" w:hAnsiTheme="minorHAnsi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9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80"/>
          </w:tcPr>
          <w:p w14:paraId="54E8BECF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2F32DF">
              <w:rPr>
                <w:rFonts w:asciiTheme="minorHAnsi" w:hAnsiTheme="minorHAnsi"/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38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80"/>
          </w:tcPr>
          <w:p w14:paraId="7FECFEA9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2F32DF">
              <w:rPr>
                <w:rFonts w:asciiTheme="minorHAnsi" w:hAnsiTheme="minorHAnsi"/>
                <w:b/>
                <w:bCs/>
                <w:sz w:val="18"/>
                <w:szCs w:val="18"/>
              </w:rPr>
              <w:t>Explanation</w:t>
            </w:r>
          </w:p>
        </w:tc>
      </w:tr>
      <w:tr w:rsidR="00B72287" w14:paraId="3348B944" w14:textId="77777777" w:rsidTr="007B2D8D">
        <w:trPr>
          <w:cantSplit/>
          <w:trHeight w:val="214"/>
        </w:trPr>
        <w:tc>
          <w:tcPr>
            <w:tcW w:w="602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80"/>
          </w:tcPr>
          <w:p w14:paraId="12743A56" w14:textId="77777777" w:rsidR="00B72287" w:rsidRPr="002F32DF" w:rsidRDefault="00B72287" w:rsidP="007B2D8D">
            <w:pPr>
              <w:pStyle w:val="a4"/>
              <w:ind w:left="2300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2299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80"/>
          </w:tcPr>
          <w:p w14:paraId="0FEEAA25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4867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80"/>
          </w:tcPr>
          <w:p w14:paraId="52020A0F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2F32DF">
              <w:rPr>
                <w:rFonts w:asciiTheme="minorHAnsi" w:hAnsiTheme="minorHAnsi"/>
                <w:b/>
                <w:bCs/>
                <w:sz w:val="18"/>
                <w:szCs w:val="18"/>
              </w:rPr>
              <w:t>Format</w:t>
            </w:r>
          </w:p>
        </w:tc>
      </w:tr>
      <w:tr w:rsidR="00B72287" w:rsidRPr="001F7F7D" w14:paraId="34BEA20A" w14:textId="77777777" w:rsidTr="007B2D8D">
        <w:trPr>
          <w:cantSplit/>
        </w:trPr>
        <w:tc>
          <w:tcPr>
            <w:tcW w:w="602" w:type="dxa"/>
            <w:vMerge w:val="restart"/>
          </w:tcPr>
          <w:p w14:paraId="07F83B0D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1</w:t>
            </w:r>
          </w:p>
        </w:tc>
        <w:tc>
          <w:tcPr>
            <w:tcW w:w="2299" w:type="dxa"/>
            <w:vMerge w:val="restart"/>
          </w:tcPr>
          <w:p w14:paraId="58FE10ED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AlarmID</w:t>
            </w:r>
          </w:p>
        </w:tc>
        <w:tc>
          <w:tcPr>
            <w:tcW w:w="993" w:type="dxa"/>
          </w:tcPr>
          <w:p w14:paraId="25DC3E93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DVVAL</w:t>
            </w:r>
          </w:p>
        </w:tc>
        <w:tc>
          <w:tcPr>
            <w:tcW w:w="3874" w:type="dxa"/>
          </w:tcPr>
          <w:p w14:paraId="0D594527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A</w:t>
            </w:r>
            <w:r w:rsidRPr="002F32DF">
              <w:rPr>
                <w:rFonts w:asciiTheme="minorHAnsi" w:eastAsia="ＭＳ ゴシック" w:hAnsiTheme="minorHAnsi"/>
              </w:rPr>
              <w:t>larm ID</w:t>
            </w:r>
          </w:p>
        </w:tc>
      </w:tr>
      <w:tr w:rsidR="00B72287" w:rsidRPr="001F7F7D" w14:paraId="1D5526FA" w14:textId="77777777" w:rsidTr="007B2D8D">
        <w:trPr>
          <w:cantSplit/>
        </w:trPr>
        <w:tc>
          <w:tcPr>
            <w:tcW w:w="602" w:type="dxa"/>
            <w:vMerge/>
          </w:tcPr>
          <w:p w14:paraId="105B2E4E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2299" w:type="dxa"/>
            <w:vMerge/>
          </w:tcPr>
          <w:p w14:paraId="150C238E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4867" w:type="dxa"/>
            <w:gridSpan w:val="2"/>
          </w:tcPr>
          <w:p w14:paraId="0DBCC16D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hAnsiTheme="minorHAnsi"/>
              </w:rPr>
              <w:t>&lt;A[1-64]&gt;</w:t>
            </w:r>
          </w:p>
        </w:tc>
      </w:tr>
      <w:tr w:rsidR="00B72287" w:rsidRPr="001F7F7D" w14:paraId="25DB4B79" w14:textId="77777777" w:rsidTr="007B2D8D">
        <w:trPr>
          <w:cantSplit/>
        </w:trPr>
        <w:tc>
          <w:tcPr>
            <w:tcW w:w="602" w:type="dxa"/>
            <w:vMerge w:val="restart"/>
          </w:tcPr>
          <w:p w14:paraId="66C4F705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-</w:t>
            </w:r>
          </w:p>
        </w:tc>
        <w:tc>
          <w:tcPr>
            <w:tcW w:w="2299" w:type="dxa"/>
            <w:vMerge w:val="restart"/>
          </w:tcPr>
          <w:p w14:paraId="2D456F7B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A</w:t>
            </w:r>
            <w:r>
              <w:rPr>
                <w:rFonts w:asciiTheme="minorHAnsi" w:eastAsia="ＭＳ ゴシック" w:hAnsiTheme="minorHAnsi"/>
              </w:rPr>
              <w:t>larmID</w:t>
            </w:r>
          </w:p>
        </w:tc>
        <w:tc>
          <w:tcPr>
            <w:tcW w:w="993" w:type="dxa"/>
          </w:tcPr>
          <w:p w14:paraId="5BD29467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S</w:t>
            </w:r>
            <w:r>
              <w:rPr>
                <w:rFonts w:asciiTheme="minorHAnsi" w:hAnsiTheme="minorHAnsi"/>
              </w:rPr>
              <w:t>V</w:t>
            </w:r>
          </w:p>
        </w:tc>
        <w:tc>
          <w:tcPr>
            <w:tcW w:w="3874" w:type="dxa"/>
          </w:tcPr>
          <w:p w14:paraId="389421A3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Alarm ID</w:t>
            </w:r>
          </w:p>
        </w:tc>
      </w:tr>
      <w:tr w:rsidR="00B72287" w:rsidRPr="001F7F7D" w14:paraId="29ABC9A9" w14:textId="77777777" w:rsidTr="007B2D8D">
        <w:trPr>
          <w:cantSplit/>
        </w:trPr>
        <w:tc>
          <w:tcPr>
            <w:tcW w:w="602" w:type="dxa"/>
            <w:vMerge/>
          </w:tcPr>
          <w:p w14:paraId="68EB31F4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2299" w:type="dxa"/>
            <w:vMerge/>
          </w:tcPr>
          <w:p w14:paraId="21E8450B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4867" w:type="dxa"/>
            <w:gridSpan w:val="2"/>
          </w:tcPr>
          <w:p w14:paraId="66AD83F2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※</w:t>
            </w:r>
            <w:r>
              <w:rPr>
                <w:rFonts w:asciiTheme="minorHAnsi" w:hAnsiTheme="minorHAnsi"/>
              </w:rPr>
              <w:t>refer to VID 1.</w:t>
            </w:r>
          </w:p>
        </w:tc>
      </w:tr>
      <w:tr w:rsidR="00B72287" w:rsidRPr="00817945" w14:paraId="4DB0F2BA" w14:textId="77777777" w:rsidTr="007B2D8D">
        <w:trPr>
          <w:cantSplit/>
        </w:trPr>
        <w:tc>
          <w:tcPr>
            <w:tcW w:w="602" w:type="dxa"/>
            <w:vMerge w:val="restart"/>
          </w:tcPr>
          <w:p w14:paraId="3E641DB4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2</w:t>
            </w:r>
          </w:p>
        </w:tc>
        <w:tc>
          <w:tcPr>
            <w:tcW w:w="2299" w:type="dxa"/>
            <w:vMerge w:val="restart"/>
          </w:tcPr>
          <w:p w14:paraId="21D45CE8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AlarmText</w:t>
            </w:r>
          </w:p>
        </w:tc>
        <w:tc>
          <w:tcPr>
            <w:tcW w:w="993" w:type="dxa"/>
          </w:tcPr>
          <w:p w14:paraId="6AFCF3F0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DVVAL</w:t>
            </w:r>
          </w:p>
        </w:tc>
        <w:tc>
          <w:tcPr>
            <w:tcW w:w="3874" w:type="dxa"/>
          </w:tcPr>
          <w:p w14:paraId="05273F38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Alamr Text</w:t>
            </w:r>
          </w:p>
        </w:tc>
      </w:tr>
      <w:tr w:rsidR="00B72287" w:rsidRPr="00817945" w14:paraId="6A20B64A" w14:textId="77777777" w:rsidTr="007B2D8D">
        <w:trPr>
          <w:cantSplit/>
        </w:trPr>
        <w:tc>
          <w:tcPr>
            <w:tcW w:w="602" w:type="dxa"/>
            <w:vMerge/>
          </w:tcPr>
          <w:p w14:paraId="185CA9EE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2299" w:type="dxa"/>
            <w:vMerge/>
          </w:tcPr>
          <w:p w14:paraId="35EFD991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4867" w:type="dxa"/>
            <w:gridSpan w:val="2"/>
          </w:tcPr>
          <w:p w14:paraId="4D7A5BCD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&lt;A[1..80]&gt;</w:t>
            </w:r>
          </w:p>
        </w:tc>
      </w:tr>
      <w:tr w:rsidR="00B72287" w:rsidRPr="00817945" w14:paraId="384139DF" w14:textId="77777777" w:rsidTr="007B2D8D">
        <w:trPr>
          <w:cantSplit/>
        </w:trPr>
        <w:tc>
          <w:tcPr>
            <w:tcW w:w="602" w:type="dxa"/>
            <w:vMerge w:val="restart"/>
          </w:tcPr>
          <w:p w14:paraId="03FE2787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-</w:t>
            </w:r>
          </w:p>
        </w:tc>
        <w:tc>
          <w:tcPr>
            <w:tcW w:w="2299" w:type="dxa"/>
            <w:vMerge w:val="restart"/>
          </w:tcPr>
          <w:p w14:paraId="483F1612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AlarmText</w:t>
            </w:r>
          </w:p>
        </w:tc>
        <w:tc>
          <w:tcPr>
            <w:tcW w:w="993" w:type="dxa"/>
          </w:tcPr>
          <w:p w14:paraId="373E9AF0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SV</w:t>
            </w:r>
          </w:p>
        </w:tc>
        <w:tc>
          <w:tcPr>
            <w:tcW w:w="3874" w:type="dxa"/>
          </w:tcPr>
          <w:p w14:paraId="77CAC053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Alarm Text</w:t>
            </w:r>
          </w:p>
        </w:tc>
      </w:tr>
      <w:tr w:rsidR="00B72287" w:rsidRPr="00817945" w14:paraId="5944DE42" w14:textId="77777777" w:rsidTr="007B2D8D">
        <w:trPr>
          <w:cantSplit/>
        </w:trPr>
        <w:tc>
          <w:tcPr>
            <w:tcW w:w="602" w:type="dxa"/>
            <w:vMerge/>
          </w:tcPr>
          <w:p w14:paraId="3955F475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2299" w:type="dxa"/>
            <w:vMerge/>
          </w:tcPr>
          <w:p w14:paraId="318FFB2E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4867" w:type="dxa"/>
            <w:gridSpan w:val="2"/>
          </w:tcPr>
          <w:p w14:paraId="7BA3E2E8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="ＭＳ 明朝" w:eastAsia="ＭＳ 明朝" w:hAnsi="ＭＳ 明朝" w:cs="ＭＳ 明朝" w:hint="eastAsia"/>
              </w:rPr>
              <w:t>※</w:t>
            </w:r>
            <w:r w:rsidRPr="002F32DF">
              <w:rPr>
                <w:rFonts w:asciiTheme="minorHAnsi" w:eastAsia="ＭＳ ゴシック" w:hAnsiTheme="minorHAnsi"/>
              </w:rPr>
              <w:t>refer to VID 2</w:t>
            </w:r>
          </w:p>
        </w:tc>
      </w:tr>
      <w:tr w:rsidR="00B72287" w:rsidRPr="009C54FA" w14:paraId="70963514" w14:textId="77777777" w:rsidTr="007B2D8D">
        <w:trPr>
          <w:cantSplit/>
        </w:trPr>
        <w:tc>
          <w:tcPr>
            <w:tcW w:w="602" w:type="dxa"/>
            <w:vMerge w:val="restart"/>
          </w:tcPr>
          <w:p w14:paraId="420F6D1B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3</w:t>
            </w:r>
          </w:p>
        </w:tc>
        <w:tc>
          <w:tcPr>
            <w:tcW w:w="2299" w:type="dxa"/>
            <w:vMerge w:val="restart"/>
          </w:tcPr>
          <w:p w14:paraId="64D98A8F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E</w:t>
            </w:r>
            <w:r>
              <w:rPr>
                <w:rFonts w:asciiTheme="minorHAnsi" w:eastAsia="ＭＳ ゴシック" w:hAnsiTheme="minorHAnsi"/>
              </w:rPr>
              <w:t>nhancedUnitAlarms</w:t>
            </w:r>
          </w:p>
        </w:tc>
        <w:tc>
          <w:tcPr>
            <w:tcW w:w="993" w:type="dxa"/>
          </w:tcPr>
          <w:p w14:paraId="08A5836B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S</w:t>
            </w:r>
            <w:r>
              <w:rPr>
                <w:rFonts w:asciiTheme="minorHAnsi" w:eastAsia="ＭＳ ゴシック" w:hAnsiTheme="minorHAnsi"/>
              </w:rPr>
              <w:t>V</w:t>
            </w:r>
          </w:p>
        </w:tc>
        <w:tc>
          <w:tcPr>
            <w:tcW w:w="3874" w:type="dxa"/>
          </w:tcPr>
          <w:p w14:paraId="50AF4FD3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C</w:t>
            </w:r>
            <w:r>
              <w:rPr>
                <w:rFonts w:asciiTheme="minorHAnsi" w:eastAsia="ＭＳ ゴシック" w:hAnsiTheme="minorHAnsi"/>
              </w:rPr>
              <w:t>urrent alarms of all units.</w:t>
            </w:r>
          </w:p>
        </w:tc>
      </w:tr>
      <w:tr w:rsidR="00B72287" w:rsidRPr="009C54FA" w14:paraId="7698D518" w14:textId="77777777" w:rsidTr="007B2D8D">
        <w:trPr>
          <w:cantSplit/>
        </w:trPr>
        <w:tc>
          <w:tcPr>
            <w:tcW w:w="602" w:type="dxa"/>
            <w:vMerge/>
          </w:tcPr>
          <w:p w14:paraId="4D7F41E4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</w:p>
        </w:tc>
        <w:tc>
          <w:tcPr>
            <w:tcW w:w="2299" w:type="dxa"/>
            <w:vMerge/>
          </w:tcPr>
          <w:p w14:paraId="260FAAF6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4867" w:type="dxa"/>
            <w:gridSpan w:val="2"/>
          </w:tcPr>
          <w:p w14:paraId="421E5EC2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&lt;</w:t>
            </w:r>
            <w:r>
              <w:rPr>
                <w:rFonts w:asciiTheme="minorHAnsi" w:eastAsia="ＭＳ ゴシック" w:hAnsiTheme="minorHAnsi"/>
              </w:rPr>
              <w:t>L[n]</w:t>
            </w:r>
          </w:p>
          <w:p w14:paraId="22260594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 xml:space="preserve"> </w:t>
            </w:r>
            <w:r>
              <w:rPr>
                <w:rFonts w:asciiTheme="minorHAnsi" w:eastAsia="ＭＳ ゴシック" w:hAnsiTheme="minorHAnsi"/>
              </w:rPr>
              <w:t xml:space="preserve">  &lt;EnhancedUnitAlarmInfo&gt;</w:t>
            </w:r>
          </w:p>
          <w:p w14:paraId="27B0D516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 xml:space="preserve"> </w:t>
            </w:r>
            <w:r>
              <w:rPr>
                <w:rFonts w:asciiTheme="minorHAnsi" w:eastAsia="ＭＳ ゴシック" w:hAnsiTheme="minorHAnsi"/>
              </w:rPr>
              <w:t xml:space="preserve">  :</w:t>
            </w:r>
          </w:p>
          <w:p w14:paraId="45EB6A0F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 xml:space="preserve"> </w:t>
            </w:r>
            <w:r>
              <w:rPr>
                <w:rFonts w:asciiTheme="minorHAnsi" w:eastAsia="ＭＳ ゴシック" w:hAnsiTheme="minorHAnsi"/>
              </w:rPr>
              <w:t xml:space="preserve">  :</w:t>
            </w:r>
          </w:p>
          <w:p w14:paraId="73509CB6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&gt;</w:t>
            </w:r>
          </w:p>
        </w:tc>
      </w:tr>
      <w:tr w:rsidR="00B72287" w:rsidRPr="009C54FA" w14:paraId="18DF0882" w14:textId="77777777" w:rsidTr="007B2D8D">
        <w:trPr>
          <w:cantSplit/>
        </w:trPr>
        <w:tc>
          <w:tcPr>
            <w:tcW w:w="602" w:type="dxa"/>
            <w:vMerge w:val="restart"/>
          </w:tcPr>
          <w:p w14:paraId="6033F7F9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4</w:t>
            </w:r>
          </w:p>
        </w:tc>
        <w:tc>
          <w:tcPr>
            <w:tcW w:w="2299" w:type="dxa"/>
            <w:vMerge w:val="restart"/>
          </w:tcPr>
          <w:p w14:paraId="44BCE7D8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E</w:t>
            </w:r>
            <w:r>
              <w:rPr>
                <w:rFonts w:asciiTheme="minorHAnsi" w:eastAsia="ＭＳ ゴシック" w:hAnsiTheme="minorHAnsi"/>
              </w:rPr>
              <w:t>nhancedUnitAlarmInfo</w:t>
            </w:r>
          </w:p>
        </w:tc>
        <w:tc>
          <w:tcPr>
            <w:tcW w:w="993" w:type="dxa"/>
          </w:tcPr>
          <w:p w14:paraId="1E1721E3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S</w:t>
            </w:r>
            <w:r>
              <w:rPr>
                <w:rFonts w:asciiTheme="minorHAnsi" w:eastAsia="ＭＳ ゴシック" w:hAnsiTheme="minorHAnsi"/>
              </w:rPr>
              <w:t>V</w:t>
            </w:r>
          </w:p>
        </w:tc>
        <w:tc>
          <w:tcPr>
            <w:tcW w:w="3874" w:type="dxa"/>
          </w:tcPr>
          <w:p w14:paraId="787BC1D3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C</w:t>
            </w:r>
            <w:r>
              <w:rPr>
                <w:rFonts w:asciiTheme="minorHAnsi" w:eastAsia="ＭＳ ゴシック" w:hAnsiTheme="minorHAnsi"/>
              </w:rPr>
              <w:t>urrent alarm information associated wits a particular unit.</w:t>
            </w:r>
          </w:p>
          <w:p w14:paraId="3EC7BCFB" w14:textId="77777777" w:rsidR="00B72287" w:rsidRPr="00692A2E" w:rsidRDefault="00B72287" w:rsidP="007B2D8D">
            <w:pPr>
              <w:pStyle w:val="Default"/>
              <w:rPr>
                <w:rFonts w:asciiTheme="minorHAnsi" w:hAnsiTheme="minorHAnsi"/>
                <w:color w:val="0000FF"/>
                <w:sz w:val="20"/>
                <w:szCs w:val="20"/>
              </w:rPr>
            </w:pPr>
            <w:r w:rsidRPr="00692A2E">
              <w:rPr>
                <w:rFonts w:asciiTheme="minorHAnsi" w:hAnsiTheme="minorHAnsi"/>
                <w:color w:val="0000FF"/>
                <w:sz w:val="20"/>
                <w:szCs w:val="20"/>
              </w:rPr>
              <w:t>[PortError]</w:t>
            </w:r>
          </w:p>
          <w:p w14:paraId="0FA9B072" w14:textId="77777777" w:rsidR="00B72287" w:rsidRPr="00692A2E" w:rsidRDefault="00B72287" w:rsidP="007B2D8D">
            <w:pPr>
              <w:pStyle w:val="Default"/>
              <w:ind w:firstLineChars="100" w:firstLine="200"/>
              <w:rPr>
                <w:rFonts w:asciiTheme="minorHAnsi" w:hAnsiTheme="minorHAnsi"/>
                <w:color w:val="0000FF"/>
                <w:sz w:val="20"/>
                <w:szCs w:val="20"/>
              </w:rPr>
            </w:pPr>
            <w:r w:rsidRPr="00692A2E">
              <w:rPr>
                <w:rFonts w:asciiTheme="minorHAnsi" w:hAnsiTheme="minorHAnsi"/>
                <w:color w:val="0000FF"/>
                <w:sz w:val="20"/>
                <w:szCs w:val="20"/>
              </w:rPr>
              <w:t>UnitID=PortID</w:t>
            </w:r>
          </w:p>
          <w:p w14:paraId="7BE2AEEC" w14:textId="77777777" w:rsidR="00B72287" w:rsidRPr="00692A2E" w:rsidRDefault="00B72287" w:rsidP="007B2D8D">
            <w:pPr>
              <w:pStyle w:val="Default"/>
              <w:rPr>
                <w:rFonts w:asciiTheme="minorHAnsi" w:hAnsiTheme="minorHAnsi"/>
                <w:color w:val="0000FF"/>
                <w:sz w:val="20"/>
                <w:szCs w:val="20"/>
              </w:rPr>
            </w:pPr>
            <w:r w:rsidRPr="00692A2E">
              <w:rPr>
                <w:rFonts w:asciiTheme="minorHAnsi" w:hAnsiTheme="minorHAnsi"/>
                <w:color w:val="0000FF"/>
                <w:sz w:val="20"/>
                <w:szCs w:val="20"/>
              </w:rPr>
              <w:t>[NPCError]</w:t>
            </w:r>
          </w:p>
          <w:p w14:paraId="425D85B3" w14:textId="77777777" w:rsidR="00B72287" w:rsidRPr="002F32DF" w:rsidRDefault="00B72287" w:rsidP="007B2D8D">
            <w:pPr>
              <w:pStyle w:val="a4"/>
              <w:ind w:leftChars="0" w:left="0" w:firstLineChars="100" w:firstLine="200"/>
              <w:jc w:val="left"/>
              <w:rPr>
                <w:rFonts w:asciiTheme="minorHAnsi" w:eastAsia="ＭＳ ゴシック" w:hAnsiTheme="minorHAnsi"/>
              </w:rPr>
            </w:pPr>
            <w:r w:rsidRPr="00692A2E">
              <w:rPr>
                <w:rFonts w:asciiTheme="minorHAnsi" w:hAnsiTheme="minorHAnsi"/>
                <w:color w:val="0000FF"/>
              </w:rPr>
              <w:t>UnitID=EQID</w:t>
            </w:r>
          </w:p>
        </w:tc>
      </w:tr>
      <w:tr w:rsidR="00B72287" w:rsidRPr="009C54FA" w14:paraId="1EA230C5" w14:textId="77777777" w:rsidTr="007B2D8D">
        <w:trPr>
          <w:cantSplit/>
        </w:trPr>
        <w:tc>
          <w:tcPr>
            <w:tcW w:w="602" w:type="dxa"/>
            <w:vMerge/>
          </w:tcPr>
          <w:p w14:paraId="3F562CF5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</w:p>
        </w:tc>
        <w:tc>
          <w:tcPr>
            <w:tcW w:w="2299" w:type="dxa"/>
            <w:vMerge/>
          </w:tcPr>
          <w:p w14:paraId="680782A7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4867" w:type="dxa"/>
            <w:gridSpan w:val="2"/>
          </w:tcPr>
          <w:p w14:paraId="032C1DBC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&lt;</w:t>
            </w:r>
            <w:r>
              <w:rPr>
                <w:rFonts w:asciiTheme="minorHAnsi" w:eastAsia="ＭＳ ゴシック" w:hAnsiTheme="minorHAnsi"/>
              </w:rPr>
              <w:t>L[3]</w:t>
            </w:r>
          </w:p>
          <w:p w14:paraId="4E7D5956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 xml:space="preserve"> </w:t>
            </w:r>
            <w:r>
              <w:rPr>
                <w:rFonts w:asciiTheme="minorHAnsi" w:eastAsia="ＭＳ ゴシック" w:hAnsiTheme="minorHAnsi"/>
              </w:rPr>
              <w:t xml:space="preserve">  &lt;UnitID&gt;</w:t>
            </w:r>
          </w:p>
          <w:p w14:paraId="39D9203F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 xml:space="preserve"> </w:t>
            </w:r>
            <w:r>
              <w:rPr>
                <w:rFonts w:asciiTheme="minorHAnsi" w:eastAsia="ＭＳ ゴシック" w:hAnsiTheme="minorHAnsi"/>
              </w:rPr>
              <w:t xml:space="preserve">  &lt;AlarmID&gt;</w:t>
            </w:r>
          </w:p>
          <w:p w14:paraId="59B6DFDC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 xml:space="preserve"> </w:t>
            </w:r>
            <w:r>
              <w:rPr>
                <w:rFonts w:asciiTheme="minorHAnsi" w:eastAsia="ＭＳ ゴシック" w:hAnsiTheme="minorHAnsi"/>
              </w:rPr>
              <w:t xml:space="preserve">  &lt;AlarmText&gt;</w:t>
            </w:r>
          </w:p>
          <w:p w14:paraId="57B6E5FE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&gt;</w:t>
            </w:r>
          </w:p>
        </w:tc>
      </w:tr>
      <w:tr w:rsidR="00B72287" w:rsidRPr="009C54FA" w14:paraId="042D41B8" w14:textId="77777777" w:rsidTr="007B2D8D">
        <w:trPr>
          <w:cantSplit/>
        </w:trPr>
        <w:tc>
          <w:tcPr>
            <w:tcW w:w="602" w:type="dxa"/>
            <w:vMerge w:val="restart"/>
          </w:tcPr>
          <w:p w14:paraId="4F35B3D5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8</w:t>
            </w:r>
          </w:p>
        </w:tc>
        <w:tc>
          <w:tcPr>
            <w:tcW w:w="2299" w:type="dxa"/>
            <w:vMerge w:val="restart"/>
          </w:tcPr>
          <w:p w14:paraId="5A40CA0B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U</w:t>
            </w:r>
            <w:r>
              <w:rPr>
                <w:rFonts w:asciiTheme="minorHAnsi" w:eastAsia="ＭＳ ゴシック" w:hAnsiTheme="minorHAnsi"/>
              </w:rPr>
              <w:t>nitID</w:t>
            </w:r>
          </w:p>
        </w:tc>
        <w:tc>
          <w:tcPr>
            <w:tcW w:w="993" w:type="dxa"/>
          </w:tcPr>
          <w:p w14:paraId="0293F5C5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DVVAL</w:t>
            </w:r>
          </w:p>
        </w:tc>
        <w:tc>
          <w:tcPr>
            <w:tcW w:w="3874" w:type="dxa"/>
          </w:tcPr>
          <w:p w14:paraId="01483E04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I</w:t>
            </w:r>
            <w:r>
              <w:rPr>
                <w:rFonts w:asciiTheme="minorHAnsi" w:eastAsia="ＭＳ ゴシック" w:hAnsiTheme="minorHAnsi"/>
              </w:rPr>
              <w:t>D of the Unit</w:t>
            </w:r>
          </w:p>
          <w:p w14:paraId="4B7FE2D1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B72287" w:rsidRPr="009C54FA" w14:paraId="734A6643" w14:textId="77777777" w:rsidTr="007B2D8D">
        <w:trPr>
          <w:cantSplit/>
        </w:trPr>
        <w:tc>
          <w:tcPr>
            <w:tcW w:w="602" w:type="dxa"/>
            <w:vMerge/>
          </w:tcPr>
          <w:p w14:paraId="573ECF63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</w:p>
        </w:tc>
        <w:tc>
          <w:tcPr>
            <w:tcW w:w="2299" w:type="dxa"/>
            <w:vMerge/>
          </w:tcPr>
          <w:p w14:paraId="1FA6F4DD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4867" w:type="dxa"/>
            <w:gridSpan w:val="2"/>
          </w:tcPr>
          <w:p w14:paraId="630C8B57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&lt;</w:t>
            </w:r>
            <w:r>
              <w:rPr>
                <w:rFonts w:asciiTheme="minorHAnsi" w:eastAsia="ＭＳ ゴシック" w:hAnsiTheme="minorHAnsi"/>
              </w:rPr>
              <w:t>A[1-64]&gt;</w:t>
            </w:r>
          </w:p>
        </w:tc>
      </w:tr>
      <w:tr w:rsidR="00B72287" w:rsidRPr="009C54FA" w14:paraId="04AC74FB" w14:textId="77777777" w:rsidTr="007B2D8D">
        <w:trPr>
          <w:cantSplit/>
        </w:trPr>
        <w:tc>
          <w:tcPr>
            <w:tcW w:w="602" w:type="dxa"/>
            <w:vMerge w:val="restart"/>
          </w:tcPr>
          <w:p w14:paraId="08421A7E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-</w:t>
            </w:r>
          </w:p>
        </w:tc>
        <w:tc>
          <w:tcPr>
            <w:tcW w:w="2299" w:type="dxa"/>
            <w:vMerge w:val="restart"/>
          </w:tcPr>
          <w:p w14:paraId="6AFF1AE1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U</w:t>
            </w:r>
            <w:r>
              <w:rPr>
                <w:rFonts w:asciiTheme="minorHAnsi" w:eastAsia="ＭＳ ゴシック" w:hAnsiTheme="minorHAnsi"/>
              </w:rPr>
              <w:t>nitID</w:t>
            </w:r>
          </w:p>
        </w:tc>
        <w:tc>
          <w:tcPr>
            <w:tcW w:w="993" w:type="dxa"/>
          </w:tcPr>
          <w:p w14:paraId="57B7120A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S</w:t>
            </w:r>
            <w:r>
              <w:rPr>
                <w:rFonts w:asciiTheme="minorHAnsi" w:eastAsia="ＭＳ ゴシック" w:hAnsiTheme="minorHAnsi"/>
              </w:rPr>
              <w:t>V</w:t>
            </w:r>
          </w:p>
        </w:tc>
        <w:tc>
          <w:tcPr>
            <w:tcW w:w="3874" w:type="dxa"/>
          </w:tcPr>
          <w:p w14:paraId="253BDD7B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I</w:t>
            </w:r>
            <w:r>
              <w:rPr>
                <w:rFonts w:asciiTheme="minorHAnsi" w:eastAsia="ＭＳ ゴシック" w:hAnsiTheme="minorHAnsi"/>
              </w:rPr>
              <w:t>D of the Unit</w:t>
            </w:r>
          </w:p>
        </w:tc>
      </w:tr>
      <w:tr w:rsidR="00B72287" w:rsidRPr="009C54FA" w14:paraId="06237F96" w14:textId="77777777" w:rsidTr="007B2D8D">
        <w:trPr>
          <w:cantSplit/>
        </w:trPr>
        <w:tc>
          <w:tcPr>
            <w:tcW w:w="602" w:type="dxa"/>
            <w:vMerge/>
          </w:tcPr>
          <w:p w14:paraId="6710649F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</w:p>
        </w:tc>
        <w:tc>
          <w:tcPr>
            <w:tcW w:w="2299" w:type="dxa"/>
            <w:vMerge/>
          </w:tcPr>
          <w:p w14:paraId="7AF124BD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4867" w:type="dxa"/>
            <w:gridSpan w:val="2"/>
          </w:tcPr>
          <w:p w14:paraId="101B65F7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※</w:t>
            </w:r>
            <w:r>
              <w:rPr>
                <w:rFonts w:asciiTheme="minorHAnsi" w:eastAsia="ＭＳ ゴシック" w:hAnsiTheme="minorHAnsi"/>
              </w:rPr>
              <w:t>refer to VID 8.</w:t>
            </w:r>
          </w:p>
        </w:tc>
      </w:tr>
      <w:tr w:rsidR="00B72287" w:rsidRPr="009C54FA" w14:paraId="1251E4E3" w14:textId="77777777" w:rsidTr="007B2D8D">
        <w:trPr>
          <w:cantSplit/>
        </w:trPr>
        <w:tc>
          <w:tcPr>
            <w:tcW w:w="602" w:type="dxa"/>
            <w:vMerge w:val="restart"/>
          </w:tcPr>
          <w:p w14:paraId="1AE26294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9</w:t>
            </w:r>
          </w:p>
        </w:tc>
        <w:tc>
          <w:tcPr>
            <w:tcW w:w="2299" w:type="dxa"/>
            <w:vMerge w:val="restart"/>
          </w:tcPr>
          <w:p w14:paraId="79EC8D5F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PortID</w:t>
            </w:r>
          </w:p>
        </w:tc>
        <w:tc>
          <w:tcPr>
            <w:tcW w:w="993" w:type="dxa"/>
          </w:tcPr>
          <w:p w14:paraId="02F86BE7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DVVAL</w:t>
            </w:r>
          </w:p>
        </w:tc>
        <w:tc>
          <w:tcPr>
            <w:tcW w:w="3874" w:type="dxa"/>
          </w:tcPr>
          <w:p w14:paraId="0F503019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unique ID of the portname</w:t>
            </w:r>
          </w:p>
        </w:tc>
      </w:tr>
      <w:tr w:rsidR="00B72287" w:rsidRPr="00790573" w14:paraId="4AB6F101" w14:textId="77777777" w:rsidTr="007B2D8D">
        <w:trPr>
          <w:cantSplit/>
        </w:trPr>
        <w:tc>
          <w:tcPr>
            <w:tcW w:w="602" w:type="dxa"/>
            <w:vMerge/>
          </w:tcPr>
          <w:p w14:paraId="6AC68C9D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2299" w:type="dxa"/>
            <w:vMerge/>
          </w:tcPr>
          <w:p w14:paraId="5E0D4D0F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4867" w:type="dxa"/>
            <w:gridSpan w:val="2"/>
          </w:tcPr>
          <w:p w14:paraId="3F521330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&lt;A[1..64]&gt;</w:t>
            </w:r>
          </w:p>
        </w:tc>
      </w:tr>
      <w:tr w:rsidR="00B72287" w:rsidRPr="00AC2478" w14:paraId="471DF353" w14:textId="77777777" w:rsidTr="007B2D8D">
        <w:trPr>
          <w:cantSplit/>
        </w:trPr>
        <w:tc>
          <w:tcPr>
            <w:tcW w:w="602" w:type="dxa"/>
            <w:vMerge w:val="restart"/>
          </w:tcPr>
          <w:p w14:paraId="674881A9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-</w:t>
            </w:r>
          </w:p>
        </w:tc>
        <w:tc>
          <w:tcPr>
            <w:tcW w:w="2299" w:type="dxa"/>
            <w:vMerge w:val="restart"/>
          </w:tcPr>
          <w:p w14:paraId="63A3297A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PortID</w:t>
            </w:r>
          </w:p>
        </w:tc>
        <w:tc>
          <w:tcPr>
            <w:tcW w:w="993" w:type="dxa"/>
          </w:tcPr>
          <w:p w14:paraId="057B1B8B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SV</w:t>
            </w:r>
          </w:p>
        </w:tc>
        <w:tc>
          <w:tcPr>
            <w:tcW w:w="3874" w:type="dxa"/>
          </w:tcPr>
          <w:p w14:paraId="5EDC5E63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unique ID of the portname</w:t>
            </w:r>
          </w:p>
        </w:tc>
      </w:tr>
      <w:tr w:rsidR="00B72287" w:rsidRPr="009C54FA" w14:paraId="55013569" w14:textId="77777777" w:rsidTr="007B2D8D">
        <w:trPr>
          <w:cantSplit/>
        </w:trPr>
        <w:tc>
          <w:tcPr>
            <w:tcW w:w="602" w:type="dxa"/>
            <w:vMerge/>
          </w:tcPr>
          <w:p w14:paraId="630C9E8D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2299" w:type="dxa"/>
            <w:vMerge/>
          </w:tcPr>
          <w:p w14:paraId="762B7A89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4867" w:type="dxa"/>
            <w:gridSpan w:val="2"/>
          </w:tcPr>
          <w:p w14:paraId="7D08C883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="ＭＳ 明朝" w:eastAsia="ＭＳ 明朝" w:hAnsi="ＭＳ 明朝" w:cs="ＭＳ 明朝" w:hint="eastAsia"/>
              </w:rPr>
              <w:t>※</w:t>
            </w:r>
            <w:r w:rsidRPr="002F32DF">
              <w:rPr>
                <w:rFonts w:asciiTheme="minorHAnsi" w:eastAsia="ＭＳ ゴシック" w:hAnsiTheme="minorHAnsi"/>
              </w:rPr>
              <w:t xml:space="preserve">Refer to VID </w:t>
            </w:r>
            <w:r>
              <w:rPr>
                <w:rFonts w:asciiTheme="minorHAnsi" w:eastAsia="ＭＳ ゴシック" w:hAnsiTheme="minorHAnsi"/>
              </w:rPr>
              <w:t>9.</w:t>
            </w:r>
          </w:p>
        </w:tc>
      </w:tr>
      <w:tr w:rsidR="00B72287" w:rsidRPr="00A97EE2" w14:paraId="5BBDE521" w14:textId="77777777" w:rsidTr="007B2D8D">
        <w:trPr>
          <w:cantSplit/>
        </w:trPr>
        <w:tc>
          <w:tcPr>
            <w:tcW w:w="602" w:type="dxa"/>
            <w:vMerge w:val="restart"/>
          </w:tcPr>
          <w:p w14:paraId="2A6AE5AC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1</w:t>
            </w:r>
            <w:r>
              <w:rPr>
                <w:rFonts w:asciiTheme="minorHAnsi" w:eastAsia="ＭＳ ゴシック" w:hAnsiTheme="minorHAnsi"/>
              </w:rPr>
              <w:t>0</w:t>
            </w:r>
          </w:p>
        </w:tc>
        <w:tc>
          <w:tcPr>
            <w:tcW w:w="2299" w:type="dxa"/>
            <w:vMerge w:val="restart"/>
          </w:tcPr>
          <w:p w14:paraId="61F9B9DE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Port</w:t>
            </w:r>
            <w:r>
              <w:rPr>
                <w:rFonts w:asciiTheme="minorHAnsi" w:eastAsia="ＭＳ ゴシック" w:hAnsiTheme="minorHAnsi"/>
              </w:rPr>
              <w:t>State</w:t>
            </w:r>
          </w:p>
        </w:tc>
        <w:tc>
          <w:tcPr>
            <w:tcW w:w="993" w:type="dxa"/>
          </w:tcPr>
          <w:p w14:paraId="445C774E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DVVAL</w:t>
            </w:r>
          </w:p>
        </w:tc>
        <w:tc>
          <w:tcPr>
            <w:tcW w:w="3874" w:type="dxa"/>
          </w:tcPr>
          <w:p w14:paraId="2A59B644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>
              <w:rPr>
                <w:rFonts w:asciiTheme="minorHAnsi" w:eastAsia="ＭＳ ゴシック" w:hAnsiTheme="minorHAnsi"/>
                <w:lang w:val="pt-BR"/>
              </w:rPr>
              <w:t>P</w:t>
            </w:r>
            <w:r w:rsidRPr="002F32DF">
              <w:rPr>
                <w:rFonts w:asciiTheme="minorHAnsi" w:eastAsia="ＭＳ ゴシック" w:hAnsiTheme="minorHAnsi"/>
                <w:lang w:val="pt-BR"/>
              </w:rPr>
              <w:t xml:space="preserve">ort </w:t>
            </w:r>
            <w:r>
              <w:rPr>
                <w:rFonts w:asciiTheme="minorHAnsi" w:eastAsia="ＭＳ ゴシック" w:hAnsiTheme="minorHAnsi"/>
                <w:lang w:val="pt-BR"/>
              </w:rPr>
              <w:t xml:space="preserve">Transfer </w:t>
            </w:r>
            <w:r w:rsidRPr="002F32DF">
              <w:rPr>
                <w:rFonts w:asciiTheme="minorHAnsi" w:eastAsia="ＭＳ ゴシック" w:hAnsiTheme="minorHAnsi"/>
                <w:lang w:val="pt-BR"/>
              </w:rPr>
              <w:t>stat</w:t>
            </w:r>
            <w:r>
              <w:rPr>
                <w:rFonts w:asciiTheme="minorHAnsi" w:eastAsia="ＭＳ ゴシック" w:hAnsiTheme="minorHAnsi"/>
                <w:lang w:val="pt-BR"/>
              </w:rPr>
              <w:t>e</w:t>
            </w:r>
          </w:p>
          <w:p w14:paraId="4EB21AC1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>
              <w:rPr>
                <w:rFonts w:asciiTheme="minorHAnsi" w:eastAsia="ＭＳ ゴシック" w:hAnsiTheme="minorHAnsi"/>
                <w:lang w:val="pt-BR"/>
              </w:rPr>
              <w:t>1 : OutOfService</w:t>
            </w:r>
          </w:p>
          <w:p w14:paraId="21B945F7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>
              <w:rPr>
                <w:rFonts w:asciiTheme="minorHAnsi" w:eastAsia="ＭＳ ゴシック" w:hAnsiTheme="minorHAnsi"/>
                <w:lang w:val="pt-BR"/>
              </w:rPr>
              <w:t>2 : PortInService</w:t>
            </w:r>
          </w:p>
        </w:tc>
      </w:tr>
      <w:tr w:rsidR="00B72287" w:rsidRPr="009C54FA" w14:paraId="7976D166" w14:textId="77777777" w:rsidTr="007B2D8D">
        <w:trPr>
          <w:cantSplit/>
        </w:trPr>
        <w:tc>
          <w:tcPr>
            <w:tcW w:w="602" w:type="dxa"/>
            <w:vMerge/>
          </w:tcPr>
          <w:p w14:paraId="1F0BF902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hAnsiTheme="minorHAnsi"/>
                <w:lang w:val="pt-BR"/>
              </w:rPr>
            </w:pPr>
          </w:p>
        </w:tc>
        <w:tc>
          <w:tcPr>
            <w:tcW w:w="2299" w:type="dxa"/>
            <w:vMerge/>
          </w:tcPr>
          <w:p w14:paraId="295C8949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  <w:tc>
          <w:tcPr>
            <w:tcW w:w="4867" w:type="dxa"/>
            <w:gridSpan w:val="2"/>
          </w:tcPr>
          <w:p w14:paraId="5E0B7AE7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U2</w:t>
            </w:r>
          </w:p>
        </w:tc>
      </w:tr>
      <w:tr w:rsidR="00B72287" w:rsidRPr="00A97EE2" w14:paraId="5430957A" w14:textId="77777777" w:rsidTr="007B2D8D">
        <w:trPr>
          <w:cantSplit/>
        </w:trPr>
        <w:tc>
          <w:tcPr>
            <w:tcW w:w="602" w:type="dxa"/>
            <w:vMerge w:val="restart"/>
          </w:tcPr>
          <w:p w14:paraId="5E4C1BF5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-</w:t>
            </w:r>
          </w:p>
        </w:tc>
        <w:tc>
          <w:tcPr>
            <w:tcW w:w="2299" w:type="dxa"/>
            <w:vMerge w:val="restart"/>
          </w:tcPr>
          <w:p w14:paraId="28D9610B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PortState</w:t>
            </w:r>
          </w:p>
        </w:tc>
        <w:tc>
          <w:tcPr>
            <w:tcW w:w="993" w:type="dxa"/>
          </w:tcPr>
          <w:p w14:paraId="366CB113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SV</w:t>
            </w:r>
          </w:p>
        </w:tc>
        <w:tc>
          <w:tcPr>
            <w:tcW w:w="3874" w:type="dxa"/>
          </w:tcPr>
          <w:p w14:paraId="02D1E3B9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>
              <w:rPr>
                <w:rFonts w:asciiTheme="minorHAnsi" w:eastAsia="ＭＳ ゴシック" w:hAnsiTheme="minorHAnsi"/>
                <w:lang w:val="pt-BR"/>
              </w:rPr>
              <w:t>P</w:t>
            </w:r>
            <w:r w:rsidRPr="002F32DF">
              <w:rPr>
                <w:rFonts w:asciiTheme="minorHAnsi" w:eastAsia="ＭＳ ゴシック" w:hAnsiTheme="minorHAnsi"/>
                <w:lang w:val="pt-BR"/>
              </w:rPr>
              <w:t xml:space="preserve">ort </w:t>
            </w:r>
            <w:r>
              <w:rPr>
                <w:rFonts w:asciiTheme="minorHAnsi" w:eastAsia="ＭＳ ゴシック" w:hAnsiTheme="minorHAnsi"/>
                <w:lang w:val="pt-BR"/>
              </w:rPr>
              <w:t xml:space="preserve">Transfer </w:t>
            </w:r>
            <w:r w:rsidRPr="002F32DF">
              <w:rPr>
                <w:rFonts w:asciiTheme="minorHAnsi" w:eastAsia="ＭＳ ゴシック" w:hAnsiTheme="minorHAnsi"/>
                <w:lang w:val="pt-BR"/>
              </w:rPr>
              <w:t>stat</w:t>
            </w:r>
            <w:r>
              <w:rPr>
                <w:rFonts w:asciiTheme="minorHAnsi" w:eastAsia="ＭＳ ゴシック" w:hAnsiTheme="minorHAnsi"/>
                <w:lang w:val="pt-BR"/>
              </w:rPr>
              <w:t>e</w:t>
            </w:r>
          </w:p>
          <w:p w14:paraId="4919DE10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>
              <w:rPr>
                <w:rFonts w:asciiTheme="minorHAnsi" w:eastAsia="ＭＳ ゴシック" w:hAnsiTheme="minorHAnsi"/>
                <w:lang w:val="pt-BR"/>
              </w:rPr>
              <w:t>1 : OutOfService</w:t>
            </w:r>
          </w:p>
          <w:p w14:paraId="0068EBF4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>
              <w:rPr>
                <w:rFonts w:asciiTheme="minorHAnsi" w:eastAsia="ＭＳ ゴシック" w:hAnsiTheme="minorHAnsi"/>
                <w:lang w:val="pt-BR"/>
              </w:rPr>
              <w:t>2 : PortInService</w:t>
            </w:r>
          </w:p>
        </w:tc>
      </w:tr>
      <w:tr w:rsidR="00B72287" w:rsidRPr="009C54FA" w14:paraId="2EE0DA0B" w14:textId="77777777" w:rsidTr="007B2D8D">
        <w:trPr>
          <w:cantSplit/>
        </w:trPr>
        <w:tc>
          <w:tcPr>
            <w:tcW w:w="602" w:type="dxa"/>
            <w:vMerge/>
          </w:tcPr>
          <w:p w14:paraId="66E35F1B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  <w:tc>
          <w:tcPr>
            <w:tcW w:w="2299" w:type="dxa"/>
            <w:vMerge/>
          </w:tcPr>
          <w:p w14:paraId="3BC48BB7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  <w:tc>
          <w:tcPr>
            <w:tcW w:w="4867" w:type="dxa"/>
            <w:gridSpan w:val="2"/>
          </w:tcPr>
          <w:p w14:paraId="7E30BD73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※</w:t>
            </w:r>
            <w:r>
              <w:rPr>
                <w:rFonts w:asciiTheme="minorHAnsi" w:eastAsia="ＭＳ ゴシック" w:hAnsiTheme="minorHAnsi"/>
              </w:rPr>
              <w:t>refer to VID 10.</w:t>
            </w:r>
          </w:p>
        </w:tc>
      </w:tr>
      <w:tr w:rsidR="00B72287" w:rsidRPr="00BC044C" w14:paraId="091310C5" w14:textId="77777777" w:rsidTr="007B2D8D">
        <w:trPr>
          <w:cantSplit/>
        </w:trPr>
        <w:tc>
          <w:tcPr>
            <w:tcW w:w="602" w:type="dxa"/>
            <w:vMerge w:val="restart"/>
          </w:tcPr>
          <w:p w14:paraId="031995D1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11</w:t>
            </w:r>
          </w:p>
        </w:tc>
        <w:tc>
          <w:tcPr>
            <w:tcW w:w="2299" w:type="dxa"/>
            <w:vMerge w:val="restart"/>
          </w:tcPr>
          <w:p w14:paraId="079520C9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EnhancedPortState</w:t>
            </w:r>
          </w:p>
        </w:tc>
        <w:tc>
          <w:tcPr>
            <w:tcW w:w="993" w:type="dxa"/>
          </w:tcPr>
          <w:p w14:paraId="7F1778CA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SV</w:t>
            </w:r>
          </w:p>
        </w:tc>
        <w:tc>
          <w:tcPr>
            <w:tcW w:w="3874" w:type="dxa"/>
          </w:tcPr>
          <w:p w14:paraId="4281CFF0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Current States of all the ports.</w:t>
            </w:r>
          </w:p>
        </w:tc>
      </w:tr>
      <w:tr w:rsidR="00B72287" w:rsidRPr="00342415" w14:paraId="1B85CE76" w14:textId="77777777" w:rsidTr="007B2D8D">
        <w:trPr>
          <w:cantSplit/>
        </w:trPr>
        <w:tc>
          <w:tcPr>
            <w:tcW w:w="602" w:type="dxa"/>
            <w:vMerge/>
          </w:tcPr>
          <w:p w14:paraId="3B76FC3B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2299" w:type="dxa"/>
            <w:vMerge/>
          </w:tcPr>
          <w:p w14:paraId="5EB732C8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4867" w:type="dxa"/>
            <w:gridSpan w:val="2"/>
          </w:tcPr>
          <w:p w14:paraId="35240A35" w14:textId="77777777" w:rsidR="00B72287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2F32DF">
              <w:rPr>
                <w:rFonts w:asciiTheme="minorHAnsi" w:eastAsia="ＭＳ ゴシック" w:hAnsiTheme="minorHAnsi"/>
                <w:lang w:val="pt-BR"/>
              </w:rPr>
              <w:t>&lt;L[n]</w:t>
            </w:r>
          </w:p>
          <w:p w14:paraId="42A86E24" w14:textId="77777777" w:rsidR="00B72287" w:rsidRDefault="00B72287" w:rsidP="007B2D8D">
            <w:pPr>
              <w:pStyle w:val="a4"/>
              <w:ind w:leftChars="0" w:left="0" w:firstLineChars="150" w:firstLine="30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2F32DF">
              <w:rPr>
                <w:rFonts w:asciiTheme="minorHAnsi" w:eastAsia="ＭＳ ゴシック" w:hAnsiTheme="minorHAnsi"/>
                <w:lang w:val="pt-BR"/>
              </w:rPr>
              <w:t>&lt;</w:t>
            </w:r>
            <w:r>
              <w:rPr>
                <w:rFonts w:asciiTheme="minorHAnsi" w:eastAsia="ＭＳ ゴシック" w:hAnsiTheme="minorHAnsi"/>
                <w:lang w:val="pt-BR"/>
              </w:rPr>
              <w:t>EnhancedPortInfo</w:t>
            </w:r>
            <w:r w:rsidRPr="002F32DF">
              <w:rPr>
                <w:rFonts w:asciiTheme="minorHAnsi" w:eastAsia="ＭＳ ゴシック" w:hAnsiTheme="minorHAnsi"/>
                <w:lang w:val="pt-BR"/>
              </w:rPr>
              <w:t>&gt;</w:t>
            </w:r>
          </w:p>
          <w:p w14:paraId="52964194" w14:textId="77777777" w:rsidR="00B72287" w:rsidRDefault="00B72287" w:rsidP="007B2D8D">
            <w:pPr>
              <w:pStyle w:val="a4"/>
              <w:ind w:leftChars="0" w:left="0" w:firstLineChars="150" w:firstLine="300"/>
              <w:jc w:val="left"/>
              <w:rPr>
                <w:rFonts w:asciiTheme="minorHAnsi" w:eastAsia="ＭＳ ゴシック" w:hAnsiTheme="minorHAnsi"/>
                <w:lang w:val="pt-BR"/>
              </w:rPr>
            </w:pPr>
            <w:r>
              <w:rPr>
                <w:rFonts w:asciiTheme="minorHAnsi" w:eastAsia="ＭＳ ゴシック" w:hAnsiTheme="minorHAnsi"/>
                <w:lang w:val="pt-BR"/>
              </w:rPr>
              <w:t>:</w:t>
            </w:r>
          </w:p>
          <w:p w14:paraId="695EB72F" w14:textId="77777777" w:rsidR="00B72287" w:rsidRDefault="00B72287" w:rsidP="007B2D8D">
            <w:pPr>
              <w:pStyle w:val="a4"/>
              <w:ind w:leftChars="0" w:left="0" w:firstLineChars="150" w:firstLine="300"/>
              <w:jc w:val="left"/>
              <w:rPr>
                <w:rFonts w:asciiTheme="minorHAnsi" w:eastAsia="ＭＳ ゴシック" w:hAnsiTheme="minorHAnsi"/>
                <w:lang w:val="pt-BR"/>
              </w:rPr>
            </w:pPr>
            <w:r>
              <w:rPr>
                <w:rFonts w:asciiTheme="minorHAnsi" w:eastAsia="ＭＳ ゴシック" w:hAnsiTheme="minorHAnsi"/>
                <w:lang w:val="pt-BR"/>
              </w:rPr>
              <w:t>:</w:t>
            </w:r>
          </w:p>
          <w:p w14:paraId="71A67FE8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  <w:lang w:val="pt-BR"/>
              </w:rPr>
              <w:t>&gt;</w:t>
            </w:r>
          </w:p>
        </w:tc>
      </w:tr>
      <w:tr w:rsidR="00B72287" w:rsidRPr="00817945" w14:paraId="11CFDF6C" w14:textId="77777777" w:rsidTr="007B2D8D">
        <w:trPr>
          <w:cantSplit/>
        </w:trPr>
        <w:tc>
          <w:tcPr>
            <w:tcW w:w="602" w:type="dxa"/>
            <w:vMerge w:val="restart"/>
          </w:tcPr>
          <w:p w14:paraId="774E3CFC" w14:textId="77777777" w:rsidR="00B72287" w:rsidRPr="002F32DF" w:rsidRDefault="00B72287" w:rsidP="007B2D8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1</w:t>
            </w:r>
            <w:r>
              <w:rPr>
                <w:rFonts w:asciiTheme="minorHAnsi" w:eastAsia="ＭＳ ゴシック" w:hAnsiTheme="minorHAnsi"/>
              </w:rPr>
              <w:t>2</w:t>
            </w:r>
          </w:p>
        </w:tc>
        <w:tc>
          <w:tcPr>
            <w:tcW w:w="2299" w:type="dxa"/>
            <w:vMerge w:val="restart"/>
          </w:tcPr>
          <w:p w14:paraId="0F8691A0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/>
              </w:rPr>
              <w:t>EnhancedPortInfo</w:t>
            </w:r>
          </w:p>
        </w:tc>
        <w:tc>
          <w:tcPr>
            <w:tcW w:w="993" w:type="dxa"/>
          </w:tcPr>
          <w:p w14:paraId="388D6731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SV</w:t>
            </w:r>
          </w:p>
        </w:tc>
        <w:tc>
          <w:tcPr>
            <w:tcW w:w="3874" w:type="dxa"/>
          </w:tcPr>
          <w:p w14:paraId="23BC81E4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P</w:t>
            </w:r>
            <w:r>
              <w:rPr>
                <w:rFonts w:asciiTheme="minorHAnsi" w:eastAsia="ＭＳ ゴシック" w:hAnsiTheme="minorHAnsi"/>
              </w:rPr>
              <w:t>ort information associated with a particular port.</w:t>
            </w:r>
          </w:p>
        </w:tc>
      </w:tr>
      <w:tr w:rsidR="00B72287" w:rsidRPr="00342415" w14:paraId="69EC091B" w14:textId="77777777" w:rsidTr="007B2D8D">
        <w:trPr>
          <w:cantSplit/>
        </w:trPr>
        <w:tc>
          <w:tcPr>
            <w:tcW w:w="602" w:type="dxa"/>
            <w:vMerge/>
          </w:tcPr>
          <w:p w14:paraId="6EBAF2AC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2299" w:type="dxa"/>
            <w:vMerge/>
          </w:tcPr>
          <w:p w14:paraId="14FC926B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4867" w:type="dxa"/>
            <w:gridSpan w:val="2"/>
          </w:tcPr>
          <w:p w14:paraId="3889D5EF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&lt;L[</w:t>
            </w:r>
            <w:r>
              <w:rPr>
                <w:rFonts w:asciiTheme="minorHAnsi" w:eastAsia="ＭＳ ゴシック" w:hAnsiTheme="minorHAnsi"/>
              </w:rPr>
              <w:t>2</w:t>
            </w:r>
            <w:r w:rsidRPr="002F32DF">
              <w:rPr>
                <w:rFonts w:asciiTheme="minorHAnsi" w:eastAsia="ＭＳ ゴシック" w:hAnsiTheme="minorHAnsi"/>
              </w:rPr>
              <w:t>]</w:t>
            </w:r>
          </w:p>
          <w:p w14:paraId="1AE0FB1B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 xml:space="preserve">  &lt;</w:t>
            </w:r>
            <w:r>
              <w:rPr>
                <w:rFonts w:asciiTheme="minorHAnsi" w:eastAsia="ＭＳ ゴシック" w:hAnsiTheme="minorHAnsi"/>
              </w:rPr>
              <w:t>PortID</w:t>
            </w:r>
            <w:r w:rsidRPr="002F32DF">
              <w:rPr>
                <w:rFonts w:asciiTheme="minorHAnsi" w:eastAsia="ＭＳ ゴシック" w:hAnsiTheme="minorHAnsi"/>
              </w:rPr>
              <w:t>&gt;</w:t>
            </w:r>
          </w:p>
          <w:p w14:paraId="440E0703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 xml:space="preserve">  &lt;</w:t>
            </w:r>
            <w:r>
              <w:rPr>
                <w:rFonts w:asciiTheme="minorHAnsi" w:eastAsia="ＭＳ ゴシック" w:hAnsiTheme="minorHAnsi"/>
              </w:rPr>
              <w:t>Port</w:t>
            </w:r>
            <w:r w:rsidRPr="002F32DF">
              <w:rPr>
                <w:rFonts w:asciiTheme="minorHAnsi" w:eastAsia="ＭＳ ゴシック" w:hAnsiTheme="minorHAnsi"/>
              </w:rPr>
              <w:t>State&gt;</w:t>
            </w:r>
          </w:p>
          <w:p w14:paraId="692FCD83" w14:textId="77777777" w:rsidR="00B72287" w:rsidRPr="002F32DF" w:rsidRDefault="00B72287" w:rsidP="007B2D8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2F32DF">
              <w:rPr>
                <w:rFonts w:asciiTheme="minorHAnsi" w:eastAsia="ＭＳ ゴシック" w:hAnsiTheme="minorHAnsi"/>
              </w:rPr>
              <w:t>&gt;</w:t>
            </w:r>
          </w:p>
        </w:tc>
      </w:tr>
    </w:tbl>
    <w:p w14:paraId="2EE0AA9E" w14:textId="77777777" w:rsidR="00B72287" w:rsidRDefault="00B72287">
      <w:pPr>
        <w:snapToGrid/>
        <w:spacing w:before="0" w:after="0"/>
        <w:jc w:val="left"/>
        <w:rPr>
          <w:rFonts w:ascii="Arial" w:eastAsia="ＭＳ Ｐゴシック" w:hAnsi="Arial"/>
          <w:b/>
          <w:color w:val="000080"/>
          <w:kern w:val="0"/>
          <w:sz w:val="48"/>
          <w:szCs w:val="20"/>
          <w:u w:val="single"/>
        </w:rPr>
        <w:sectPr w:rsidR="00B72287" w:rsidSect="001A628F">
          <w:pgSz w:w="11906" w:h="16838" w:code="9"/>
          <w:pgMar w:top="2268" w:right="1247" w:bottom="1985" w:left="1247" w:header="851" w:footer="567" w:gutter="0"/>
          <w:cols w:space="425"/>
          <w:docGrid w:linePitch="360"/>
        </w:sectPr>
      </w:pPr>
    </w:p>
    <w:p w14:paraId="7BFE2BCA" w14:textId="77777777" w:rsidR="00E97343" w:rsidRDefault="00A245F0" w:rsidP="00267AA2">
      <w:pPr>
        <w:pStyle w:val="1"/>
      </w:pPr>
      <w:bookmarkStart w:id="22" w:name="_Toc176784163"/>
      <w:r w:rsidRPr="00A245F0">
        <w:t>SECS MESSAGES</w:t>
      </w:r>
      <w:bookmarkEnd w:id="22"/>
      <w:r w:rsidR="00E97343">
        <w:rPr>
          <w:rFonts w:hint="eastAsia"/>
        </w:rPr>
        <w:tab/>
      </w:r>
    </w:p>
    <w:p w14:paraId="60E2CDA8" w14:textId="3587AAFF" w:rsidR="00DB425E" w:rsidRPr="00A245F0" w:rsidRDefault="00A245F0">
      <w:pPr>
        <w:pStyle w:val="a4"/>
        <w:ind w:left="2300"/>
      </w:pPr>
      <w:r w:rsidRPr="00A245F0">
        <w:t xml:space="preserve">This chapter explains the stream and function of the SECS messages used by the </w:t>
      </w:r>
      <w:r w:rsidR="005430D8">
        <w:rPr>
          <w:rFonts w:hint="eastAsia"/>
        </w:rPr>
        <w:t>NPC</w:t>
      </w:r>
      <w:r w:rsidRPr="00A245F0">
        <w:t>.</w:t>
      </w:r>
    </w:p>
    <w:p w14:paraId="77F887CF" w14:textId="2C66A351" w:rsidR="00AE0B8E" w:rsidRDefault="00F10F06" w:rsidP="00267AA2">
      <w:pPr>
        <w:pStyle w:val="2"/>
      </w:pPr>
      <w:r>
        <w:t xml:space="preserve"> </w:t>
      </w:r>
      <w:bookmarkStart w:id="23" w:name="_Toc176784164"/>
      <w:r w:rsidR="00A245F0" w:rsidRPr="00A245F0">
        <w:t>Message List</w:t>
      </w:r>
      <w:bookmarkEnd w:id="23"/>
    </w:p>
    <w:p w14:paraId="147F11FA" w14:textId="6A003CF5" w:rsidR="00DB425E" w:rsidRPr="00A245F0" w:rsidRDefault="00A245F0" w:rsidP="00AE0B8E">
      <w:pPr>
        <w:pStyle w:val="a4"/>
        <w:ind w:left="2300"/>
      </w:pPr>
      <w:r w:rsidRPr="00A245F0">
        <w:t xml:space="preserve">The following chart lists the minimum SECS messages supported by the </w:t>
      </w:r>
      <w:r w:rsidR="005430D8">
        <w:rPr>
          <w:rFonts w:hint="eastAsia"/>
        </w:rPr>
        <w:t>NPC</w:t>
      </w:r>
      <w:r w:rsidRPr="00A245F0">
        <w:t>.</w:t>
      </w:r>
    </w:p>
    <w:p w14:paraId="69E16E5F" w14:textId="77777777" w:rsidR="00E97343" w:rsidRDefault="00E97343">
      <w:pPr>
        <w:pStyle w:val="a4"/>
        <w:ind w:left="2300"/>
      </w:pPr>
    </w:p>
    <w:p w14:paraId="08542874" w14:textId="77777777" w:rsidR="00AE0B8E" w:rsidRDefault="006B0EE5" w:rsidP="009B40EA">
      <w:pPr>
        <w:pStyle w:val="a4"/>
        <w:ind w:left="2300"/>
      </w:pPr>
      <w:r w:rsidRPr="009B40EA">
        <w:rPr>
          <w:rFonts w:hint="eastAsia"/>
        </w:rPr>
        <w:t xml:space="preserve">&lt; </w:t>
      </w:r>
      <w:r w:rsidR="009B40EA" w:rsidRPr="009B40EA">
        <w:rPr>
          <w:rFonts w:hint="eastAsia"/>
        </w:rPr>
        <w:t xml:space="preserve">Data </w:t>
      </w:r>
      <w:r w:rsidRPr="009B40EA">
        <w:rPr>
          <w:rFonts w:hint="eastAsia"/>
        </w:rPr>
        <w:t>in the chart</w:t>
      </w:r>
      <w:r w:rsidR="009B40EA" w:rsidRPr="009B40EA">
        <w:rPr>
          <w:rFonts w:hint="eastAsia"/>
        </w:rPr>
        <w:t xml:space="preserve"> &gt;</w:t>
      </w:r>
    </w:p>
    <w:p w14:paraId="1FA099DF" w14:textId="77777777" w:rsidR="00AE0B8E" w:rsidRPr="00A245F0" w:rsidRDefault="00AE0B8E" w:rsidP="00AE0B8E">
      <w:pPr>
        <w:pStyle w:val="a4"/>
        <w:ind w:left="2300" w:firstLineChars="300" w:firstLine="600"/>
      </w:pPr>
      <w:r>
        <w:rPr>
          <w:rFonts w:hint="eastAsia"/>
        </w:rPr>
        <w:t>SECS</w:t>
      </w:r>
      <w:r w:rsidR="00A245F0">
        <w:rPr>
          <w:rFonts w:hint="eastAsia"/>
        </w:rPr>
        <w:t xml:space="preserve">: </w:t>
      </w:r>
      <w:r w:rsidR="00A245F0" w:rsidRPr="00A245F0">
        <w:t>The message</w:t>
      </w:r>
      <w:r w:rsidR="007924F6">
        <w:t>’</w:t>
      </w:r>
      <w:r w:rsidR="00A245F0" w:rsidRPr="00A245F0">
        <w:t>s stream and function.</w:t>
      </w:r>
    </w:p>
    <w:p w14:paraId="6F3BCE89" w14:textId="482E28FF" w:rsidR="00AE0B8E" w:rsidRDefault="002A006F" w:rsidP="00A245F0">
      <w:pPr>
        <w:pStyle w:val="a4"/>
        <w:ind w:leftChars="1450" w:left="3600" w:hangingChars="350" w:hanging="700"/>
      </w:pPr>
      <w:r>
        <w:rPr>
          <w:rFonts w:hint="eastAsia"/>
        </w:rPr>
        <w:t>SEND</w:t>
      </w:r>
      <w:r w:rsidR="00A245F0">
        <w:rPr>
          <w:rFonts w:hint="eastAsia"/>
        </w:rPr>
        <w:t xml:space="preserve">: </w:t>
      </w:r>
      <w:r w:rsidR="007924F6">
        <w:t>“</w:t>
      </w:r>
      <w:r w:rsidR="00A245F0">
        <w:t>H</w:t>
      </w:r>
      <w:r w:rsidR="007924F6">
        <w:t>”</w:t>
      </w:r>
      <w:r w:rsidR="00A245F0">
        <w:t xml:space="preserve"> indicates the message is sent from the host to the </w:t>
      </w:r>
      <w:r w:rsidR="005430D8">
        <w:rPr>
          <w:rFonts w:hint="eastAsia"/>
        </w:rPr>
        <w:t>NPC</w:t>
      </w:r>
      <w:r w:rsidR="00A245F0">
        <w:t xml:space="preserve">. </w:t>
      </w:r>
      <w:r w:rsidR="00A245F0">
        <w:rPr>
          <w:rFonts w:hint="eastAsia"/>
        </w:rPr>
        <w:br/>
      </w:r>
      <w:r w:rsidR="007924F6">
        <w:t>“</w:t>
      </w:r>
      <w:r w:rsidR="00A245F0">
        <w:t>E</w:t>
      </w:r>
      <w:r w:rsidR="007924F6">
        <w:t>”</w:t>
      </w:r>
      <w:r w:rsidR="00A245F0">
        <w:t xml:space="preserve"> indicates that the</w:t>
      </w:r>
      <w:r w:rsidR="00A245F0">
        <w:rPr>
          <w:rFonts w:hint="eastAsia"/>
        </w:rPr>
        <w:t xml:space="preserve"> </w:t>
      </w:r>
      <w:r w:rsidR="00A245F0">
        <w:t xml:space="preserve">message is sent from the </w:t>
      </w:r>
      <w:r w:rsidR="005430D8">
        <w:rPr>
          <w:rFonts w:hint="eastAsia"/>
        </w:rPr>
        <w:t>NPC</w:t>
      </w:r>
      <w:r w:rsidR="00A245F0">
        <w:t xml:space="preserve"> to the</w:t>
      </w:r>
      <w:r w:rsidR="00A245F0">
        <w:rPr>
          <w:rFonts w:hint="eastAsia"/>
        </w:rPr>
        <w:br/>
      </w:r>
      <w:r w:rsidR="00A245F0">
        <w:t xml:space="preserve"> host.</w:t>
      </w:r>
    </w:p>
    <w:p w14:paraId="646F4565" w14:textId="77777777" w:rsidR="00AE0B8E" w:rsidRPr="00A245F0" w:rsidRDefault="00203B57" w:rsidP="00AE0B8E">
      <w:pPr>
        <w:pStyle w:val="a4"/>
        <w:ind w:left="2300" w:firstLineChars="300" w:firstLine="600"/>
      </w:pPr>
      <w:r>
        <w:rPr>
          <w:rFonts w:hint="eastAsia"/>
        </w:rPr>
        <w:t>Format</w:t>
      </w:r>
      <w:r w:rsidR="00A245F0">
        <w:rPr>
          <w:rFonts w:hint="eastAsia"/>
        </w:rPr>
        <w:t xml:space="preserve">: </w:t>
      </w:r>
      <w:r w:rsidR="00A245F0" w:rsidRPr="00A245F0">
        <w:t>The format indicated in SEMI E5</w:t>
      </w:r>
      <w:r w:rsidR="007924F6">
        <w:t>’</w:t>
      </w:r>
      <w:r w:rsidR="00A245F0" w:rsidRPr="00A245F0">
        <w:t>s message definition.</w:t>
      </w:r>
    </w:p>
    <w:p w14:paraId="1BC615A0" w14:textId="77777777" w:rsidR="00AE0B8E" w:rsidRDefault="002A006F" w:rsidP="00AE0B8E">
      <w:pPr>
        <w:pStyle w:val="a4"/>
        <w:ind w:left="2300" w:firstLineChars="300" w:firstLine="600"/>
      </w:pPr>
      <w:r>
        <w:rPr>
          <w:rFonts w:hint="eastAsia"/>
        </w:rPr>
        <w:t>Data Example</w:t>
      </w:r>
      <w:r w:rsidR="00A245F0" w:rsidRPr="00A245F0">
        <w:t xml:space="preserve"> An example of the message data in SML</w:t>
      </w:r>
      <w:r w:rsidR="00A245F0">
        <w:rPr>
          <w:rFonts w:hint="eastAsia"/>
        </w:rPr>
        <w:t>※</w:t>
      </w:r>
      <w:r w:rsidR="00A245F0">
        <w:rPr>
          <w:rFonts w:hint="eastAsia"/>
        </w:rPr>
        <w:t>1</w:t>
      </w:r>
      <w:r w:rsidR="00A245F0" w:rsidRPr="00A245F0">
        <w:t xml:space="preserve"> format.</w:t>
      </w:r>
      <w:r w:rsidR="00A245F0">
        <w:rPr>
          <w:rFonts w:hint="eastAsia"/>
        </w:rPr>
        <w:t xml:space="preserve"> </w:t>
      </w:r>
    </w:p>
    <w:p w14:paraId="19385E1D" w14:textId="77777777" w:rsidR="007B732E" w:rsidRDefault="00771630" w:rsidP="002A2DD8">
      <w:pPr>
        <w:pStyle w:val="a4"/>
        <w:ind w:leftChars="1450" w:left="3500" w:hangingChars="300" w:hanging="600"/>
      </w:pPr>
      <w:r>
        <w:rPr>
          <w:rFonts w:hint="eastAsia"/>
        </w:rPr>
        <w:t>Note:</w:t>
      </w:r>
      <w:r w:rsidR="002A2DD8">
        <w:rPr>
          <w:rFonts w:hint="eastAsia"/>
        </w:rPr>
        <w:t xml:space="preserve"> </w:t>
      </w:r>
      <w:r w:rsidR="007B732E">
        <w:t>”</w:t>
      </w:r>
      <w:r w:rsidR="007B732E">
        <w:rPr>
          <w:rFonts w:hint="eastAsia"/>
        </w:rPr>
        <w:t>W</w:t>
      </w:r>
      <w:r w:rsidR="007B732E">
        <w:t>”</w:t>
      </w:r>
      <w:r w:rsidR="006B0EE5">
        <w:rPr>
          <w:rFonts w:hint="eastAsia"/>
        </w:rPr>
        <w:t xml:space="preserve"> in the chart indicates Wait Bit </w:t>
      </w:r>
      <w:r w:rsidR="007B732E">
        <w:rPr>
          <w:rFonts w:hint="eastAsia"/>
        </w:rPr>
        <w:t>(</w:t>
      </w:r>
      <w:r w:rsidR="006B0EE5">
        <w:rPr>
          <w:rFonts w:hint="eastAsia"/>
        </w:rPr>
        <w:t xml:space="preserve">waiting for </w:t>
      </w:r>
      <w:r w:rsidR="002A2DD8">
        <w:rPr>
          <w:rFonts w:hint="eastAsia"/>
        </w:rPr>
        <w:t xml:space="preserve">a </w:t>
      </w:r>
      <w:r w:rsidR="006B0EE5">
        <w:rPr>
          <w:rFonts w:hint="eastAsia"/>
        </w:rPr>
        <w:t>secondary message).</w:t>
      </w:r>
    </w:p>
    <w:p w14:paraId="227F40D9" w14:textId="77777777" w:rsidR="00E97343" w:rsidRDefault="00E97343">
      <w:pPr>
        <w:pStyle w:val="a4"/>
        <w:ind w:left="2300"/>
      </w:pPr>
    </w:p>
    <w:p w14:paraId="06E79529" w14:textId="77777777" w:rsidR="007B732E" w:rsidRPr="007B732E" w:rsidRDefault="007B732E" w:rsidP="0001591C">
      <w:pPr>
        <w:pStyle w:val="a4"/>
        <w:ind w:left="2694" w:hangingChars="197" w:hanging="394"/>
      </w:pPr>
      <w:r>
        <w:rPr>
          <w:rFonts w:hint="eastAsia"/>
        </w:rPr>
        <w:t xml:space="preserve">※１　</w:t>
      </w:r>
      <w:r>
        <w:rPr>
          <w:rFonts w:hint="eastAsia"/>
        </w:rPr>
        <w:t>SML</w:t>
      </w:r>
      <w:r w:rsidR="007924F6">
        <w:t>I</w:t>
      </w:r>
      <w:r>
        <w:rPr>
          <w:rFonts w:hint="eastAsia"/>
        </w:rPr>
        <w:t xml:space="preserve"> is registered trademark, and SECS Message Language (tn)</w:t>
      </w:r>
      <w:r w:rsidR="0001591C">
        <w:rPr>
          <w:rFonts w:hint="eastAsia"/>
        </w:rPr>
        <w:t xml:space="preserve"> </w:t>
      </w:r>
      <w:r>
        <w:rPr>
          <w:rFonts w:hint="eastAsia"/>
        </w:rPr>
        <w:t xml:space="preserve">is a </w:t>
      </w:r>
      <w:r>
        <w:t>trademark</w:t>
      </w:r>
      <w:r>
        <w:rPr>
          <w:rFonts w:hint="eastAsia"/>
        </w:rPr>
        <w:t xml:space="preserve"> of GW Associates, Inc.</w:t>
      </w:r>
    </w:p>
    <w:p w14:paraId="7D51EE94" w14:textId="77777777" w:rsidR="00E97343" w:rsidRDefault="00E97343">
      <w:pPr>
        <w:pStyle w:val="a4"/>
        <w:ind w:left="2300"/>
      </w:pPr>
    </w:p>
    <w:p w14:paraId="4B3A95CE" w14:textId="77777777" w:rsidR="00E97343" w:rsidRDefault="00E97343">
      <w:pPr>
        <w:pStyle w:val="a4"/>
        <w:ind w:left="2300"/>
      </w:pPr>
      <w:r>
        <w:br w:type="page"/>
      </w:r>
    </w:p>
    <w:p w14:paraId="2191EB5C" w14:textId="5D924F4F" w:rsidR="00E97343" w:rsidRPr="00A245F0" w:rsidRDefault="003D4346">
      <w:pPr>
        <w:pStyle w:val="a4"/>
        <w:ind w:left="2300"/>
      </w:pPr>
      <w:bookmarkStart w:id="24" w:name="_Toc176784190"/>
      <w:r>
        <w:rPr>
          <w:rFonts w:hint="eastAsia"/>
        </w:rPr>
        <w:t>Table</w:t>
      </w:r>
      <w:r w:rsidR="00F43A8B">
        <w:rPr>
          <w:rFonts w:hint="eastAsia"/>
        </w:rPr>
        <w:t xml:space="preserve"> </w:t>
      </w:r>
      <w:r w:rsidR="00F43A8B">
        <w:fldChar w:fldCharType="begin"/>
      </w:r>
      <w:r w:rsidR="00F43A8B">
        <w:instrText xml:space="preserve"> SEQ </w:instrText>
      </w:r>
      <w:r w:rsidR="00F43A8B">
        <w:rPr>
          <w:rFonts w:hint="eastAsia"/>
        </w:rPr>
        <w:instrText>表</w:instrText>
      </w:r>
      <w:r w:rsidR="00F43A8B">
        <w:rPr>
          <w:rFonts w:hint="eastAsia"/>
        </w:rPr>
        <w:instrText xml:space="preserve"> \* ARABIC</w:instrText>
      </w:r>
      <w:r w:rsidR="00F43A8B">
        <w:instrText xml:space="preserve"> </w:instrText>
      </w:r>
      <w:r w:rsidR="00F43A8B">
        <w:fldChar w:fldCharType="separate"/>
      </w:r>
      <w:r w:rsidR="00D6648E">
        <w:rPr>
          <w:noProof/>
        </w:rPr>
        <w:t>8</w:t>
      </w:r>
      <w:r w:rsidR="00F43A8B">
        <w:fldChar w:fldCharType="end"/>
      </w:r>
      <w:r w:rsidR="00F43A8B">
        <w:rPr>
          <w:rFonts w:hint="eastAsia"/>
        </w:rPr>
        <w:tab/>
      </w:r>
      <w:r w:rsidR="00B90D58">
        <w:t xml:space="preserve">- </w:t>
      </w:r>
      <w:r w:rsidR="00A245F0" w:rsidRPr="00A245F0">
        <w:t xml:space="preserve">SECS Messages Used by the </w:t>
      </w:r>
      <w:r w:rsidR="005430D8">
        <w:rPr>
          <w:rFonts w:hint="eastAsia"/>
        </w:rPr>
        <w:t>NPC</w:t>
      </w:r>
      <w:bookmarkEnd w:id="24"/>
    </w:p>
    <w:tbl>
      <w:tblPr>
        <w:tblW w:w="7493" w:type="dxa"/>
        <w:tblInd w:w="2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0"/>
        <w:gridCol w:w="898"/>
        <w:gridCol w:w="2400"/>
        <w:gridCol w:w="13"/>
        <w:gridCol w:w="3332"/>
      </w:tblGrid>
      <w:tr w:rsidR="0038713C" w:rsidRPr="00F16CB1" w14:paraId="1A5F9DFB" w14:textId="77777777" w:rsidTr="00DC5906">
        <w:trPr>
          <w:cantSplit/>
          <w:trHeight w:val="81"/>
          <w:tblHeader/>
        </w:trPr>
        <w:tc>
          <w:tcPr>
            <w:tcW w:w="850" w:type="dxa"/>
            <w:shd w:val="clear" w:color="auto" w:fill="000080"/>
          </w:tcPr>
          <w:p w14:paraId="75FEF4FF" w14:textId="77777777" w:rsidR="0038713C" w:rsidRPr="00F16CB1" w:rsidRDefault="0038713C" w:rsidP="00C026B1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SECS</w:t>
            </w:r>
          </w:p>
        </w:tc>
        <w:tc>
          <w:tcPr>
            <w:tcW w:w="898" w:type="dxa"/>
            <w:shd w:val="clear" w:color="auto" w:fill="000080"/>
          </w:tcPr>
          <w:p w14:paraId="5109CCE7" w14:textId="77777777" w:rsidR="0038713C" w:rsidRPr="00F16CB1" w:rsidRDefault="002A006F" w:rsidP="00C026B1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SEND</w:t>
            </w:r>
          </w:p>
        </w:tc>
        <w:tc>
          <w:tcPr>
            <w:tcW w:w="2400" w:type="dxa"/>
            <w:shd w:val="clear" w:color="auto" w:fill="000080"/>
          </w:tcPr>
          <w:p w14:paraId="000693E9" w14:textId="77777777" w:rsidR="0038713C" w:rsidRPr="00F16CB1" w:rsidRDefault="00203B57" w:rsidP="00C026B1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Format</w:t>
            </w:r>
          </w:p>
        </w:tc>
        <w:tc>
          <w:tcPr>
            <w:tcW w:w="3345" w:type="dxa"/>
            <w:gridSpan w:val="2"/>
            <w:shd w:val="clear" w:color="auto" w:fill="000080"/>
          </w:tcPr>
          <w:p w14:paraId="17650AE4" w14:textId="77777777" w:rsidR="0038713C" w:rsidRPr="00F16CB1" w:rsidRDefault="002A006F" w:rsidP="00C026B1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Data Example</w:t>
            </w:r>
          </w:p>
        </w:tc>
      </w:tr>
      <w:tr w:rsidR="00692148" w:rsidRPr="009C54FA" w14:paraId="56C6D702" w14:textId="77777777" w:rsidTr="00DC5906">
        <w:trPr>
          <w:cantSplit/>
          <w:trHeight w:val="62"/>
        </w:trPr>
        <w:tc>
          <w:tcPr>
            <w:tcW w:w="850" w:type="dxa"/>
          </w:tcPr>
          <w:p w14:paraId="613C5C73" w14:textId="77777777" w:rsidR="00692148" w:rsidRPr="00AF6C0B" w:rsidRDefault="00692148" w:rsidP="00244F8F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</w:t>
            </w:r>
          </w:p>
        </w:tc>
        <w:tc>
          <w:tcPr>
            <w:tcW w:w="898" w:type="dxa"/>
          </w:tcPr>
          <w:p w14:paraId="63B38D3F" w14:textId="77777777" w:rsidR="00692148" w:rsidRPr="00AF6C0B" w:rsidRDefault="00692148" w:rsidP="00072775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H,E</w:t>
            </w:r>
          </w:p>
        </w:tc>
        <w:tc>
          <w:tcPr>
            <w:tcW w:w="2400" w:type="dxa"/>
          </w:tcPr>
          <w:p w14:paraId="7A3E9FF8" w14:textId="77777777" w:rsidR="00692148" w:rsidRPr="00AF6C0B" w:rsidRDefault="00692148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 W</w:t>
            </w:r>
          </w:p>
          <w:p w14:paraId="4F8BF77C" w14:textId="77777777" w:rsidR="00692148" w:rsidRPr="00AF6C0B" w:rsidRDefault="00692148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.   /* </w:t>
            </w:r>
            <w:r w:rsidR="00A245F0" w:rsidRPr="00AF6C0B">
              <w:rPr>
                <w:rFonts w:asciiTheme="minorHAnsi" w:eastAsia="ＭＳ ゴシック" w:hAnsiTheme="minorHAnsi"/>
              </w:rPr>
              <w:t>header only</w:t>
            </w:r>
            <w:r w:rsidRPr="00AF6C0B">
              <w:rPr>
                <w:rFonts w:asciiTheme="minorHAnsi" w:eastAsia="ＭＳ ゴシック" w:hAnsiTheme="minorHAnsi"/>
              </w:rPr>
              <w:t xml:space="preserve"> */</w:t>
            </w:r>
          </w:p>
          <w:p w14:paraId="47A23CC5" w14:textId="77777777" w:rsidR="00692148" w:rsidRPr="00AF6C0B" w:rsidRDefault="00692148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45" w:type="dxa"/>
            <w:gridSpan w:val="2"/>
          </w:tcPr>
          <w:p w14:paraId="36021A8C" w14:textId="77777777" w:rsidR="00692148" w:rsidRPr="00AF6C0B" w:rsidRDefault="00692148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 W</w:t>
            </w:r>
          </w:p>
          <w:p w14:paraId="09C1438E" w14:textId="77777777" w:rsidR="00692148" w:rsidRPr="00AF6C0B" w:rsidRDefault="00692148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.</w:t>
            </w:r>
          </w:p>
          <w:p w14:paraId="56495821" w14:textId="77777777" w:rsidR="00692148" w:rsidRPr="00AF6C0B" w:rsidRDefault="00692148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692148" w:rsidRPr="00072775" w14:paraId="4D87F80C" w14:textId="77777777" w:rsidTr="00DC5906">
        <w:trPr>
          <w:cantSplit/>
          <w:trHeight w:val="349"/>
        </w:trPr>
        <w:tc>
          <w:tcPr>
            <w:tcW w:w="850" w:type="dxa"/>
            <w:vMerge w:val="restart"/>
          </w:tcPr>
          <w:p w14:paraId="25334C95" w14:textId="77777777" w:rsidR="00692148" w:rsidRPr="00AF6C0B" w:rsidRDefault="00692148" w:rsidP="00244F8F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S1F2</w:t>
            </w:r>
          </w:p>
        </w:tc>
        <w:tc>
          <w:tcPr>
            <w:tcW w:w="898" w:type="dxa"/>
          </w:tcPr>
          <w:p w14:paraId="3C0DB656" w14:textId="77777777" w:rsidR="00692148" w:rsidRPr="00AF6C0B" w:rsidRDefault="00692148" w:rsidP="00244F8F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H</w:t>
            </w:r>
          </w:p>
        </w:tc>
        <w:tc>
          <w:tcPr>
            <w:tcW w:w="2400" w:type="dxa"/>
          </w:tcPr>
          <w:p w14:paraId="7518E2A5" w14:textId="77777777" w:rsidR="00692148" w:rsidRPr="00AF6C0B" w:rsidRDefault="00692148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S1F2</w:t>
            </w:r>
          </w:p>
          <w:p w14:paraId="56BBD93D" w14:textId="77777777" w:rsidR="00692148" w:rsidRPr="00AF6C0B" w:rsidRDefault="00692148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&lt;L[n]&gt;.</w:t>
            </w:r>
          </w:p>
          <w:p w14:paraId="7F89D864" w14:textId="77777777" w:rsidR="00692148" w:rsidRPr="00AF6C0B" w:rsidRDefault="00692148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45" w:type="dxa"/>
            <w:gridSpan w:val="2"/>
          </w:tcPr>
          <w:p w14:paraId="663F6F5C" w14:textId="77777777" w:rsidR="00692148" w:rsidRPr="00AF6C0B" w:rsidRDefault="00692148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S1F2</w:t>
            </w:r>
          </w:p>
          <w:p w14:paraId="2AA00027" w14:textId="77777777" w:rsidR="00692148" w:rsidRPr="00AF6C0B" w:rsidRDefault="00692148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&lt;L[n]&gt;.</w:t>
            </w:r>
          </w:p>
          <w:p w14:paraId="5732A8F1" w14:textId="77777777" w:rsidR="00692148" w:rsidRPr="00AF6C0B" w:rsidRDefault="00692148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38713C" w:rsidRPr="00072775" w14:paraId="30E77DEA" w14:textId="77777777" w:rsidTr="00DC5906">
        <w:trPr>
          <w:cantSplit/>
          <w:trHeight w:val="529"/>
        </w:trPr>
        <w:tc>
          <w:tcPr>
            <w:tcW w:w="850" w:type="dxa"/>
            <w:vMerge/>
          </w:tcPr>
          <w:p w14:paraId="7443BDAC" w14:textId="77777777" w:rsidR="0038713C" w:rsidRPr="00AF6C0B" w:rsidRDefault="0038713C" w:rsidP="00244F8F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</w:p>
        </w:tc>
        <w:tc>
          <w:tcPr>
            <w:tcW w:w="898" w:type="dxa"/>
          </w:tcPr>
          <w:p w14:paraId="65D05D1A" w14:textId="77777777" w:rsidR="0038713C" w:rsidRPr="00AF6C0B" w:rsidRDefault="0038713C" w:rsidP="00244F8F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E</w:t>
            </w:r>
          </w:p>
        </w:tc>
        <w:tc>
          <w:tcPr>
            <w:tcW w:w="2400" w:type="dxa"/>
          </w:tcPr>
          <w:p w14:paraId="0590A4C3" w14:textId="77777777" w:rsidR="0038713C" w:rsidRPr="00AF6C0B" w:rsidRDefault="0038713C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S1F2 </w:t>
            </w:r>
          </w:p>
          <w:p w14:paraId="190D790D" w14:textId="77777777" w:rsidR="0038713C" w:rsidRPr="00AF6C0B" w:rsidRDefault="0038713C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&lt;L[2]</w:t>
            </w:r>
          </w:p>
          <w:p w14:paraId="34E9A1A5" w14:textId="77777777" w:rsidR="0038713C" w:rsidRPr="00AF6C0B" w:rsidRDefault="0038713C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&lt;A MDLN&gt;</w:t>
            </w:r>
          </w:p>
          <w:p w14:paraId="01EAFA15" w14:textId="77777777" w:rsidR="0038713C" w:rsidRPr="00AF6C0B" w:rsidRDefault="0038713C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&lt;A SOFTREV&gt;</w:t>
            </w:r>
          </w:p>
          <w:p w14:paraId="2E88A184" w14:textId="77777777" w:rsidR="0038713C" w:rsidRPr="00AF6C0B" w:rsidRDefault="0038713C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&gt;.</w:t>
            </w:r>
          </w:p>
          <w:p w14:paraId="4AA90D09" w14:textId="77777777" w:rsidR="0038713C" w:rsidRPr="00AF6C0B" w:rsidRDefault="0038713C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45" w:type="dxa"/>
            <w:gridSpan w:val="2"/>
          </w:tcPr>
          <w:p w14:paraId="5265F912" w14:textId="77777777" w:rsidR="0038713C" w:rsidRPr="00AF6C0B" w:rsidRDefault="0038713C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S1F2 </w:t>
            </w:r>
          </w:p>
          <w:p w14:paraId="2D110979" w14:textId="77777777" w:rsidR="0038713C" w:rsidRPr="00AF6C0B" w:rsidRDefault="0038713C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&lt;L[2]</w:t>
            </w:r>
          </w:p>
          <w:p w14:paraId="01A529F2" w14:textId="77777777" w:rsidR="0038713C" w:rsidRPr="00AF6C0B" w:rsidRDefault="0038713C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&lt;A ‘AMHS’&gt;</w:t>
            </w:r>
          </w:p>
          <w:p w14:paraId="3846EB3A" w14:textId="77777777" w:rsidR="0038713C" w:rsidRPr="00AF6C0B" w:rsidRDefault="0038713C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&lt;A ‘VER1.0’&gt;</w:t>
            </w:r>
          </w:p>
          <w:p w14:paraId="13BAE066" w14:textId="77777777" w:rsidR="0038713C" w:rsidRPr="00AF6C0B" w:rsidRDefault="0038713C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033F5D35" w14:textId="77777777" w:rsidR="0038713C" w:rsidRPr="00AF6C0B" w:rsidRDefault="0038713C" w:rsidP="0038713C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38713C" w:rsidRPr="00F43A8B" w14:paraId="63D59F1C" w14:textId="77777777" w:rsidTr="00DC5906">
        <w:trPr>
          <w:cantSplit/>
          <w:trHeight w:val="1094"/>
        </w:trPr>
        <w:tc>
          <w:tcPr>
            <w:tcW w:w="850" w:type="dxa"/>
          </w:tcPr>
          <w:p w14:paraId="3BD654AD" w14:textId="77777777" w:rsidR="0038713C" w:rsidRPr="00AF6C0B" w:rsidRDefault="0038713C" w:rsidP="00244F8F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S1F3</w:t>
            </w:r>
          </w:p>
        </w:tc>
        <w:tc>
          <w:tcPr>
            <w:tcW w:w="898" w:type="dxa"/>
          </w:tcPr>
          <w:p w14:paraId="287B3316" w14:textId="77777777" w:rsidR="0038713C" w:rsidRPr="00AF6C0B" w:rsidRDefault="0038713C" w:rsidP="00244F8F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H</w:t>
            </w:r>
          </w:p>
        </w:tc>
        <w:tc>
          <w:tcPr>
            <w:tcW w:w="2400" w:type="dxa"/>
          </w:tcPr>
          <w:p w14:paraId="19639C5A" w14:textId="77777777" w:rsidR="0038713C" w:rsidRPr="00AF6C0B" w:rsidRDefault="0038713C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S1F3 W</w:t>
            </w:r>
          </w:p>
          <w:p w14:paraId="1D71D581" w14:textId="77777777" w:rsidR="0038713C" w:rsidRPr="00AF6C0B" w:rsidRDefault="0038713C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&lt;L[n]</w:t>
            </w:r>
          </w:p>
          <w:p w14:paraId="3318812B" w14:textId="77777777" w:rsidR="0038713C" w:rsidRPr="00AF6C0B" w:rsidRDefault="0038713C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&lt;Ux SVID&gt;</w:t>
            </w:r>
          </w:p>
          <w:p w14:paraId="4E201727" w14:textId="77777777" w:rsidR="0038713C" w:rsidRPr="00AF6C0B" w:rsidRDefault="0038713C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:</w:t>
            </w:r>
          </w:p>
          <w:p w14:paraId="4025066A" w14:textId="77777777" w:rsidR="0038713C" w:rsidRPr="00AF6C0B" w:rsidRDefault="0038713C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6773E2C7" w14:textId="77777777" w:rsidR="0038713C" w:rsidRPr="00AF6C0B" w:rsidRDefault="0038713C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  <w:tc>
          <w:tcPr>
            <w:tcW w:w="3345" w:type="dxa"/>
            <w:gridSpan w:val="2"/>
          </w:tcPr>
          <w:p w14:paraId="63CFD710" w14:textId="77777777" w:rsidR="0038713C" w:rsidRPr="00AF6C0B" w:rsidRDefault="0038713C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S1F3 W</w:t>
            </w:r>
          </w:p>
          <w:p w14:paraId="377A7ACC" w14:textId="0678037B" w:rsidR="0038713C" w:rsidRPr="00AF6C0B" w:rsidRDefault="0038713C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&lt;L[</w:t>
            </w:r>
            <w:r w:rsidR="00024281">
              <w:rPr>
                <w:rFonts w:asciiTheme="minorHAnsi" w:eastAsia="ＭＳ ゴシック" w:hAnsiTheme="minorHAnsi" w:hint="eastAsia"/>
                <w:lang w:val="pt-BR"/>
              </w:rPr>
              <w:t>2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]</w:t>
            </w:r>
          </w:p>
          <w:p w14:paraId="5FF965A8" w14:textId="2D009B89" w:rsidR="00FA0826" w:rsidRPr="00AF6C0B" w:rsidRDefault="0003525F" w:rsidP="009D4AE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&lt;U2 </w:t>
            </w:r>
            <w:r w:rsidR="00024281">
              <w:rPr>
                <w:rFonts w:asciiTheme="minorHAnsi" w:eastAsia="ＭＳ ゴシック" w:hAnsiTheme="minorHAnsi" w:hint="eastAsia"/>
                <w:lang w:val="pt-BR"/>
              </w:rPr>
              <w:t>4</w:t>
            </w:r>
            <w:r w:rsidR="0038713C" w:rsidRPr="00AF6C0B">
              <w:rPr>
                <w:rFonts w:asciiTheme="minorHAnsi" w:eastAsia="ＭＳ ゴシック" w:hAnsiTheme="minorHAnsi"/>
                <w:lang w:val="pt-BR"/>
              </w:rPr>
              <w:t>&gt;</w:t>
            </w:r>
          </w:p>
          <w:p w14:paraId="71C72382" w14:textId="0794FBE1" w:rsidR="00024281" w:rsidRDefault="00024281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>
              <w:rPr>
                <w:rFonts w:asciiTheme="minorHAnsi" w:eastAsia="ＭＳ ゴシック" w:hAnsiTheme="minorHAnsi" w:hint="eastAsia"/>
                <w:lang w:val="pt-BR"/>
              </w:rPr>
              <w:t xml:space="preserve">  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&lt;U2 </w:t>
            </w:r>
            <w:r>
              <w:rPr>
                <w:rFonts w:asciiTheme="minorHAnsi" w:eastAsia="ＭＳ ゴシック" w:hAnsiTheme="minorHAnsi" w:hint="eastAsia"/>
                <w:lang w:val="pt-BR"/>
              </w:rPr>
              <w:t>11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&gt;</w:t>
            </w:r>
          </w:p>
          <w:p w14:paraId="11A02B28" w14:textId="57AF0E5E" w:rsidR="0038713C" w:rsidRPr="00AF6C0B" w:rsidRDefault="0038713C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48A45820" w14:textId="77777777" w:rsidR="0038713C" w:rsidRPr="00AF6C0B" w:rsidRDefault="0038713C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</w:tr>
      <w:tr w:rsidR="00692148" w:rsidRPr="00F844D7" w14:paraId="5597E940" w14:textId="77777777" w:rsidTr="00DC5906">
        <w:trPr>
          <w:cantSplit/>
        </w:trPr>
        <w:tc>
          <w:tcPr>
            <w:tcW w:w="850" w:type="dxa"/>
          </w:tcPr>
          <w:p w14:paraId="1545ED0F" w14:textId="77777777" w:rsidR="00692148" w:rsidRPr="00AF6C0B" w:rsidRDefault="00692148" w:rsidP="00244F8F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S1F4</w:t>
            </w:r>
          </w:p>
        </w:tc>
        <w:tc>
          <w:tcPr>
            <w:tcW w:w="898" w:type="dxa"/>
          </w:tcPr>
          <w:p w14:paraId="36A423E7" w14:textId="77777777" w:rsidR="00692148" w:rsidRPr="00AF6C0B" w:rsidRDefault="00692148" w:rsidP="00244F8F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E</w:t>
            </w:r>
          </w:p>
        </w:tc>
        <w:tc>
          <w:tcPr>
            <w:tcW w:w="2400" w:type="dxa"/>
          </w:tcPr>
          <w:p w14:paraId="52022B62" w14:textId="77777777" w:rsidR="00692148" w:rsidRPr="00AF6C0B" w:rsidRDefault="00692148" w:rsidP="00244F8F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S1F4</w:t>
            </w:r>
          </w:p>
          <w:p w14:paraId="38473FF8" w14:textId="77777777" w:rsidR="00692148" w:rsidRPr="00AF6C0B" w:rsidRDefault="00692148" w:rsidP="00F43A8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&lt;L[n]</w:t>
            </w:r>
          </w:p>
          <w:p w14:paraId="206DE01E" w14:textId="77777777" w:rsidR="00692148" w:rsidRPr="00AF6C0B" w:rsidRDefault="00692148" w:rsidP="00F43A8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&lt;SV&gt;</w:t>
            </w:r>
          </w:p>
          <w:p w14:paraId="323B9C44" w14:textId="77777777" w:rsidR="00692148" w:rsidRPr="00AF6C0B" w:rsidRDefault="00692148" w:rsidP="00F43A8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:</w:t>
            </w:r>
          </w:p>
          <w:p w14:paraId="33E6AD7A" w14:textId="77777777" w:rsidR="00692148" w:rsidRPr="00AF6C0B" w:rsidRDefault="00692148" w:rsidP="00F43A8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3399F3D1" w14:textId="77777777" w:rsidR="00692148" w:rsidRPr="00AF6C0B" w:rsidRDefault="00692148" w:rsidP="00F43A8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  <w:tc>
          <w:tcPr>
            <w:tcW w:w="3345" w:type="dxa"/>
            <w:gridSpan w:val="2"/>
          </w:tcPr>
          <w:p w14:paraId="01CA7BC9" w14:textId="77777777" w:rsidR="00692148" w:rsidRPr="00AF6C0B" w:rsidRDefault="00692148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S1F4</w:t>
            </w:r>
          </w:p>
          <w:p w14:paraId="5FBBC87C" w14:textId="308CAC55" w:rsidR="009D4AE4" w:rsidRPr="00AF6C0B" w:rsidRDefault="00692148" w:rsidP="009D4AE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&lt;L[</w:t>
            </w:r>
            <w:r w:rsidR="00024281">
              <w:rPr>
                <w:rFonts w:asciiTheme="minorHAnsi" w:eastAsia="ＭＳ ゴシック" w:hAnsiTheme="minorHAnsi" w:hint="eastAsia"/>
              </w:rPr>
              <w:t>2</w:t>
            </w:r>
            <w:r w:rsidRPr="00AF6C0B">
              <w:rPr>
                <w:rFonts w:asciiTheme="minorHAnsi" w:eastAsia="ＭＳ ゴシック" w:hAnsiTheme="minorHAnsi"/>
              </w:rPr>
              <w:t>]</w:t>
            </w:r>
          </w:p>
          <w:p w14:paraId="1135C2BF" w14:textId="77777777" w:rsidR="00024281" w:rsidRDefault="00024281" w:rsidP="00024281">
            <w:pPr>
              <w:pStyle w:val="a4"/>
              <w:ind w:leftChars="0" w:left="0" w:firstLineChars="200" w:firstLine="400"/>
              <w:jc w:val="left"/>
              <w:rPr>
                <w:rFonts w:asciiTheme="minorHAnsi" w:eastAsia="ＭＳ ゴシック" w:hAnsiTheme="minorHAnsi"/>
                <w:lang w:val="it-IT"/>
              </w:rPr>
            </w:pPr>
            <w:r>
              <w:rPr>
                <w:rFonts w:asciiTheme="minorHAnsi" w:eastAsia="ＭＳ ゴシック" w:hAnsiTheme="minorHAnsi" w:hint="eastAsia"/>
                <w:lang w:val="it-IT"/>
              </w:rPr>
              <w:t>&lt;</w:t>
            </w:r>
            <w:r w:rsidR="00692148" w:rsidRPr="00AF6C0B">
              <w:rPr>
                <w:rFonts w:asciiTheme="minorHAnsi" w:eastAsia="ＭＳ ゴシック" w:hAnsiTheme="minorHAnsi"/>
                <w:lang w:val="it-IT"/>
              </w:rPr>
              <w:t>&gt;</w:t>
            </w:r>
          </w:p>
          <w:p w14:paraId="5E11B7C1" w14:textId="77777777" w:rsidR="00024281" w:rsidRDefault="00024281" w:rsidP="00024281">
            <w:pPr>
              <w:pStyle w:val="a4"/>
              <w:ind w:leftChars="0" w:left="0" w:firstLineChars="200" w:firstLine="400"/>
              <w:jc w:val="left"/>
              <w:rPr>
                <w:rFonts w:asciiTheme="minorHAnsi" w:eastAsia="ＭＳ ゴシック" w:hAnsiTheme="minorHAnsi"/>
                <w:lang w:val="it-IT"/>
              </w:rPr>
            </w:pPr>
            <w:r>
              <w:rPr>
                <w:rFonts w:asciiTheme="minorHAnsi" w:eastAsia="ＭＳ ゴシック" w:hAnsiTheme="minorHAnsi" w:hint="eastAsia"/>
                <w:lang w:val="it-IT"/>
              </w:rPr>
              <w:t>&lt;</w:t>
            </w:r>
            <w:r w:rsidR="00692148" w:rsidRPr="00AF6C0B">
              <w:rPr>
                <w:rFonts w:asciiTheme="minorHAnsi" w:eastAsia="ＭＳ ゴシック" w:hAnsiTheme="minorHAnsi"/>
                <w:lang w:val="it-IT"/>
              </w:rPr>
              <w:t>&gt;</w:t>
            </w:r>
          </w:p>
          <w:p w14:paraId="2BA1B2CB" w14:textId="6CF01AEE" w:rsidR="00692148" w:rsidRPr="00AF6C0B" w:rsidRDefault="00024281" w:rsidP="0002428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it-IT"/>
              </w:rPr>
            </w:pPr>
            <w:r>
              <w:rPr>
                <w:rFonts w:asciiTheme="minorHAnsi" w:eastAsia="ＭＳ ゴシック" w:hAnsiTheme="minorHAnsi" w:hint="eastAsia"/>
                <w:lang w:val="it-IT"/>
              </w:rPr>
              <w:t>&gt;</w:t>
            </w:r>
            <w:r w:rsidR="00692148" w:rsidRPr="00AF6C0B">
              <w:rPr>
                <w:rFonts w:asciiTheme="minorHAnsi" w:eastAsia="ＭＳ ゴシック" w:hAnsiTheme="minorHAnsi"/>
                <w:lang w:val="it-IT"/>
              </w:rPr>
              <w:t>.</w:t>
            </w:r>
          </w:p>
          <w:p w14:paraId="7554E9BD" w14:textId="77777777" w:rsidR="00692148" w:rsidRPr="00AF6C0B" w:rsidRDefault="00692148" w:rsidP="00692148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it-IT"/>
              </w:rPr>
            </w:pPr>
          </w:p>
        </w:tc>
      </w:tr>
      <w:tr w:rsidR="0038713C" w:rsidRPr="00072775" w14:paraId="6DB615DC" w14:textId="77777777" w:rsidTr="00DC5906">
        <w:trPr>
          <w:cantSplit/>
          <w:trHeight w:val="300"/>
        </w:trPr>
        <w:tc>
          <w:tcPr>
            <w:tcW w:w="850" w:type="dxa"/>
            <w:vMerge w:val="restart"/>
          </w:tcPr>
          <w:p w14:paraId="3FDC242D" w14:textId="77777777" w:rsidR="0038713C" w:rsidRPr="00AF6C0B" w:rsidRDefault="0038713C" w:rsidP="00C026B1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S1F13</w:t>
            </w:r>
          </w:p>
        </w:tc>
        <w:tc>
          <w:tcPr>
            <w:tcW w:w="898" w:type="dxa"/>
          </w:tcPr>
          <w:p w14:paraId="7B64A9B6" w14:textId="77777777" w:rsidR="0038713C" w:rsidRPr="00AF6C0B" w:rsidRDefault="0038713C" w:rsidP="00C026B1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H</w:t>
            </w:r>
          </w:p>
        </w:tc>
        <w:tc>
          <w:tcPr>
            <w:tcW w:w="2400" w:type="dxa"/>
          </w:tcPr>
          <w:p w14:paraId="5FCFA360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S1F13 W</w:t>
            </w:r>
          </w:p>
          <w:p w14:paraId="3BBB883F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&lt;L[n]&gt;.</w:t>
            </w:r>
          </w:p>
          <w:p w14:paraId="2466A1B8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45" w:type="dxa"/>
            <w:gridSpan w:val="2"/>
          </w:tcPr>
          <w:p w14:paraId="1056D89A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S1F13 W</w:t>
            </w:r>
          </w:p>
          <w:p w14:paraId="6EC04DBB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&lt;L[n]&gt;.</w:t>
            </w:r>
          </w:p>
          <w:p w14:paraId="6272EB34" w14:textId="77777777" w:rsidR="0038713C" w:rsidRPr="00AF6C0B" w:rsidRDefault="0038713C" w:rsidP="00C026B1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38713C" w:rsidRPr="00072775" w14:paraId="2D7E4A31" w14:textId="77777777" w:rsidTr="00DC5906">
        <w:trPr>
          <w:cantSplit/>
          <w:trHeight w:val="1025"/>
        </w:trPr>
        <w:tc>
          <w:tcPr>
            <w:tcW w:w="850" w:type="dxa"/>
            <w:vMerge/>
          </w:tcPr>
          <w:p w14:paraId="7D718F4E" w14:textId="77777777" w:rsidR="0038713C" w:rsidRPr="00AF6C0B" w:rsidRDefault="0038713C" w:rsidP="00C026B1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</w:p>
        </w:tc>
        <w:tc>
          <w:tcPr>
            <w:tcW w:w="898" w:type="dxa"/>
          </w:tcPr>
          <w:p w14:paraId="0893A33E" w14:textId="77777777" w:rsidR="0038713C" w:rsidRPr="00AF6C0B" w:rsidRDefault="0038713C" w:rsidP="00C026B1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E</w:t>
            </w:r>
          </w:p>
        </w:tc>
        <w:tc>
          <w:tcPr>
            <w:tcW w:w="2400" w:type="dxa"/>
          </w:tcPr>
          <w:p w14:paraId="22EA3766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S1F13 W</w:t>
            </w:r>
          </w:p>
          <w:p w14:paraId="0E5C0E89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&lt;L[2]</w:t>
            </w:r>
          </w:p>
          <w:p w14:paraId="7CA6665F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&lt;A MDLN&gt;</w:t>
            </w:r>
          </w:p>
          <w:p w14:paraId="16B24B17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&lt;A SOFTREV&gt;</w:t>
            </w:r>
          </w:p>
          <w:p w14:paraId="50F77F81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&gt;.</w:t>
            </w:r>
          </w:p>
          <w:p w14:paraId="41E36303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45" w:type="dxa"/>
            <w:gridSpan w:val="2"/>
          </w:tcPr>
          <w:p w14:paraId="4B5A3A30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S1F13 W</w:t>
            </w:r>
          </w:p>
          <w:p w14:paraId="5F7723F2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&lt;L[2]</w:t>
            </w:r>
          </w:p>
          <w:p w14:paraId="78AAD2F4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&lt;A ‘AMHS’&gt;</w:t>
            </w:r>
          </w:p>
          <w:p w14:paraId="4C6BC4E3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&lt;A ‘VER1.0’&gt;</w:t>
            </w:r>
          </w:p>
          <w:p w14:paraId="5D6D282E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3FAB663F" w14:textId="77777777" w:rsidR="0038713C" w:rsidRPr="00AF6C0B" w:rsidRDefault="0038713C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243F26" w:rsidRPr="0038713C" w14:paraId="2E578B58" w14:textId="77777777" w:rsidTr="00DC5906">
        <w:trPr>
          <w:cantSplit/>
          <w:trHeight w:val="689"/>
        </w:trPr>
        <w:tc>
          <w:tcPr>
            <w:tcW w:w="850" w:type="dxa"/>
            <w:vMerge w:val="restart"/>
          </w:tcPr>
          <w:p w14:paraId="60F10254" w14:textId="77777777" w:rsidR="00243F26" w:rsidRPr="00AF6C0B" w:rsidRDefault="00243F26" w:rsidP="00C026B1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S1F14</w:t>
            </w:r>
          </w:p>
        </w:tc>
        <w:tc>
          <w:tcPr>
            <w:tcW w:w="898" w:type="dxa"/>
          </w:tcPr>
          <w:p w14:paraId="18F34A20" w14:textId="77777777" w:rsidR="00243F26" w:rsidRPr="00AF6C0B" w:rsidRDefault="00243F26" w:rsidP="00C026B1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H</w:t>
            </w:r>
          </w:p>
        </w:tc>
        <w:tc>
          <w:tcPr>
            <w:tcW w:w="2400" w:type="dxa"/>
          </w:tcPr>
          <w:p w14:paraId="486F7FE5" w14:textId="77777777" w:rsidR="00243F26" w:rsidRPr="00AF6C0B" w:rsidRDefault="00243F26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S1F14</w:t>
            </w:r>
          </w:p>
          <w:p w14:paraId="788A5EF6" w14:textId="77777777" w:rsidR="00243F26" w:rsidRPr="00AF6C0B" w:rsidRDefault="00243F26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&lt;L[2]</w:t>
            </w:r>
          </w:p>
          <w:p w14:paraId="6F69FD59" w14:textId="77777777" w:rsidR="00243F26" w:rsidRPr="00AF6C0B" w:rsidRDefault="00243F26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&lt;B </w:t>
            </w:r>
            <w:smartTag w:uri="urn:schemas-microsoft-com:office:smarttags" w:element="place">
              <w:r w:rsidRPr="00AF6C0B">
                <w:rPr>
                  <w:rFonts w:asciiTheme="minorHAnsi" w:eastAsia="ＭＳ ゴシック" w:hAnsiTheme="minorHAnsi"/>
                </w:rPr>
                <w:t>COMMACK</w:t>
              </w:r>
            </w:smartTag>
            <w:r w:rsidRPr="00AF6C0B">
              <w:rPr>
                <w:rFonts w:asciiTheme="minorHAnsi" w:eastAsia="ＭＳ ゴシック" w:hAnsiTheme="minorHAnsi"/>
              </w:rPr>
              <w:t>&gt;</w:t>
            </w:r>
          </w:p>
          <w:p w14:paraId="50293472" w14:textId="77777777" w:rsidR="00243F26" w:rsidRPr="00AF6C0B" w:rsidRDefault="00243F26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&lt;L[n]</w:t>
            </w:r>
          </w:p>
          <w:p w14:paraId="57CDCFA8" w14:textId="77777777" w:rsidR="00243F26" w:rsidRPr="00AF6C0B" w:rsidRDefault="00243F26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  :</w:t>
            </w:r>
          </w:p>
          <w:p w14:paraId="0DA43C7F" w14:textId="77777777" w:rsidR="00243F26" w:rsidRPr="00AF6C0B" w:rsidRDefault="00243F26" w:rsidP="00692148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&gt;</w:t>
            </w:r>
          </w:p>
          <w:p w14:paraId="70B18D28" w14:textId="77777777" w:rsidR="00243F26" w:rsidRPr="00AF6C0B" w:rsidRDefault="00243F26" w:rsidP="00C026B1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&gt;.</w:t>
            </w:r>
          </w:p>
        </w:tc>
        <w:tc>
          <w:tcPr>
            <w:tcW w:w="3345" w:type="dxa"/>
            <w:gridSpan w:val="2"/>
          </w:tcPr>
          <w:p w14:paraId="66811A23" w14:textId="77777777" w:rsidR="00243F26" w:rsidRPr="00AF6C0B" w:rsidRDefault="00243F26" w:rsidP="0038713C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S1F14</w:t>
            </w:r>
          </w:p>
          <w:p w14:paraId="01D48C0E" w14:textId="77777777" w:rsidR="00243F26" w:rsidRPr="00AF6C0B" w:rsidRDefault="00243F26" w:rsidP="0038713C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&lt;L[2]</w:t>
            </w:r>
          </w:p>
          <w:p w14:paraId="520DB8AC" w14:textId="77777777" w:rsidR="00243F26" w:rsidRPr="00AF6C0B" w:rsidRDefault="00243F26" w:rsidP="0038713C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&lt;B 0x00&gt;</w:t>
            </w:r>
          </w:p>
          <w:p w14:paraId="7372722E" w14:textId="77777777" w:rsidR="00243F26" w:rsidRPr="00AF6C0B" w:rsidRDefault="00F65D07" w:rsidP="0038713C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&lt;L[0</w:t>
            </w:r>
            <w:r w:rsidR="00243F26" w:rsidRPr="00AF6C0B">
              <w:rPr>
                <w:rFonts w:asciiTheme="minorHAnsi" w:eastAsia="ＭＳ ゴシック" w:hAnsiTheme="minorHAnsi"/>
                <w:lang w:val="pt-BR"/>
              </w:rPr>
              <w:t>]</w:t>
            </w:r>
          </w:p>
          <w:p w14:paraId="08933B70" w14:textId="77777777" w:rsidR="00243F26" w:rsidRPr="00AF6C0B" w:rsidRDefault="00243F26" w:rsidP="0038713C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&gt;</w:t>
            </w:r>
          </w:p>
          <w:p w14:paraId="135BDA62" w14:textId="77777777" w:rsidR="00243F26" w:rsidRPr="00AF6C0B" w:rsidRDefault="00243F26" w:rsidP="0038713C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45D598E6" w14:textId="77777777" w:rsidR="00243F26" w:rsidRPr="00AF6C0B" w:rsidRDefault="00243F26" w:rsidP="0038713C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</w:tr>
      <w:tr w:rsidR="00243F26" w:rsidRPr="0038713C" w14:paraId="7E730EFF" w14:textId="77777777" w:rsidTr="00DC5906">
        <w:trPr>
          <w:cantSplit/>
          <w:trHeight w:val="689"/>
        </w:trPr>
        <w:tc>
          <w:tcPr>
            <w:tcW w:w="850" w:type="dxa"/>
            <w:vMerge/>
          </w:tcPr>
          <w:p w14:paraId="6F897600" w14:textId="77777777" w:rsidR="00243F26" w:rsidRPr="00AF6C0B" w:rsidRDefault="00243F26" w:rsidP="00592835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</w:p>
        </w:tc>
        <w:tc>
          <w:tcPr>
            <w:tcW w:w="898" w:type="dxa"/>
          </w:tcPr>
          <w:p w14:paraId="0780BF56" w14:textId="77777777" w:rsidR="00243F26" w:rsidRPr="00AF6C0B" w:rsidRDefault="00243F26" w:rsidP="00592835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E</w:t>
            </w:r>
          </w:p>
        </w:tc>
        <w:tc>
          <w:tcPr>
            <w:tcW w:w="2400" w:type="dxa"/>
          </w:tcPr>
          <w:p w14:paraId="7138F7EB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S1F14</w:t>
            </w:r>
          </w:p>
          <w:p w14:paraId="318BDC9F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&lt;L[2]</w:t>
            </w:r>
          </w:p>
          <w:p w14:paraId="5D9B891D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&lt;B </w:t>
            </w:r>
            <w:smartTag w:uri="urn:schemas-microsoft-com:office:smarttags" w:element="place">
              <w:r w:rsidRPr="00AF6C0B">
                <w:rPr>
                  <w:rFonts w:asciiTheme="minorHAnsi" w:eastAsia="ＭＳ ゴシック" w:hAnsiTheme="minorHAnsi"/>
                </w:rPr>
                <w:t>COMMACK</w:t>
              </w:r>
            </w:smartTag>
            <w:r w:rsidRPr="00AF6C0B">
              <w:rPr>
                <w:rFonts w:asciiTheme="minorHAnsi" w:eastAsia="ＭＳ ゴシック" w:hAnsiTheme="minorHAnsi"/>
              </w:rPr>
              <w:t>&gt;</w:t>
            </w:r>
          </w:p>
          <w:p w14:paraId="32E81712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&lt;L[2]</w:t>
            </w:r>
          </w:p>
          <w:p w14:paraId="0CC9D8D8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  &lt;A MDLN&gt;</w:t>
            </w:r>
          </w:p>
          <w:p w14:paraId="36909F00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  &lt;A SOFTREV&gt;</w:t>
            </w:r>
          </w:p>
          <w:p w14:paraId="6530963E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&gt;</w:t>
            </w:r>
          </w:p>
          <w:p w14:paraId="1400C129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&gt;.</w:t>
            </w:r>
          </w:p>
          <w:p w14:paraId="7BFF064D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45" w:type="dxa"/>
            <w:gridSpan w:val="2"/>
          </w:tcPr>
          <w:p w14:paraId="01A1B1F6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S1F14</w:t>
            </w:r>
          </w:p>
          <w:p w14:paraId="3334D2C1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&lt;L[2]</w:t>
            </w:r>
          </w:p>
          <w:p w14:paraId="0C860C49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&lt;B 0x00&gt;</w:t>
            </w:r>
          </w:p>
          <w:p w14:paraId="0D920728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&lt;L[2]</w:t>
            </w:r>
          </w:p>
          <w:p w14:paraId="36292EF5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&lt;A ‘AMHS’&gt;</w:t>
            </w:r>
          </w:p>
          <w:p w14:paraId="64FB4FA5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&lt;A ‘VER1.0’&gt;</w:t>
            </w:r>
          </w:p>
          <w:p w14:paraId="182B5EFC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&gt;</w:t>
            </w:r>
          </w:p>
          <w:p w14:paraId="52E7AE8E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1D206297" w14:textId="77777777" w:rsidR="00243F26" w:rsidRPr="00AF6C0B" w:rsidRDefault="00243F26" w:rsidP="00592835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</w:tr>
      <w:tr w:rsidR="00C828AB" w:rsidRPr="0038713C" w14:paraId="3C9DC54E" w14:textId="77777777" w:rsidTr="00DC5906">
        <w:trPr>
          <w:cantSplit/>
          <w:trHeight w:val="689"/>
        </w:trPr>
        <w:tc>
          <w:tcPr>
            <w:tcW w:w="850" w:type="dxa"/>
          </w:tcPr>
          <w:p w14:paraId="1F134C2B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S1F17</w:t>
            </w:r>
          </w:p>
          <w:p w14:paraId="425DC717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b/>
                <w:sz w:val="24"/>
                <w:szCs w:val="24"/>
              </w:rPr>
            </w:pPr>
          </w:p>
        </w:tc>
        <w:tc>
          <w:tcPr>
            <w:tcW w:w="898" w:type="dxa"/>
          </w:tcPr>
          <w:p w14:paraId="22ABA369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H</w:t>
            </w:r>
          </w:p>
        </w:tc>
        <w:tc>
          <w:tcPr>
            <w:tcW w:w="2400" w:type="dxa"/>
          </w:tcPr>
          <w:p w14:paraId="2DA8B5C2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S1F17 W</w:t>
            </w:r>
          </w:p>
          <w:p w14:paraId="3C51994F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.   /* header only */</w:t>
            </w:r>
          </w:p>
          <w:p w14:paraId="217350A1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45" w:type="dxa"/>
            <w:gridSpan w:val="2"/>
          </w:tcPr>
          <w:p w14:paraId="5FE8FDAA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S1F17 W</w:t>
            </w:r>
          </w:p>
          <w:p w14:paraId="0858400C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.</w:t>
            </w:r>
          </w:p>
        </w:tc>
      </w:tr>
      <w:tr w:rsidR="00C828AB" w:rsidRPr="0038713C" w14:paraId="0BC4546E" w14:textId="77777777" w:rsidTr="00DC5906">
        <w:trPr>
          <w:cantSplit/>
          <w:trHeight w:val="689"/>
        </w:trPr>
        <w:tc>
          <w:tcPr>
            <w:tcW w:w="850" w:type="dxa"/>
          </w:tcPr>
          <w:p w14:paraId="0BA71CFA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S1F18</w:t>
            </w:r>
          </w:p>
          <w:p w14:paraId="250F5BEB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</w:p>
        </w:tc>
        <w:tc>
          <w:tcPr>
            <w:tcW w:w="898" w:type="dxa"/>
          </w:tcPr>
          <w:p w14:paraId="59460995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E</w:t>
            </w:r>
          </w:p>
        </w:tc>
        <w:tc>
          <w:tcPr>
            <w:tcW w:w="2400" w:type="dxa"/>
          </w:tcPr>
          <w:p w14:paraId="6EEA7058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S1F18</w:t>
            </w:r>
          </w:p>
          <w:p w14:paraId="32E4CA4B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&lt;B ONLACK&gt;.</w:t>
            </w:r>
          </w:p>
          <w:p w14:paraId="0E316F7F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45" w:type="dxa"/>
            <w:gridSpan w:val="2"/>
          </w:tcPr>
          <w:p w14:paraId="198F2338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S1F18</w:t>
            </w:r>
          </w:p>
          <w:p w14:paraId="2346EB25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&lt;B 0x00&gt;</w:t>
            </w:r>
          </w:p>
          <w:p w14:paraId="72B7AF13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E94ABD" w:rsidRPr="0038713C" w14:paraId="0F12D74E" w14:textId="77777777" w:rsidTr="00DC5906">
        <w:trPr>
          <w:cantSplit/>
          <w:trHeight w:val="689"/>
        </w:trPr>
        <w:tc>
          <w:tcPr>
            <w:tcW w:w="850" w:type="dxa"/>
          </w:tcPr>
          <w:p w14:paraId="798A9E59" w14:textId="143EFE92" w:rsidR="00E94ABD" w:rsidRPr="00AF6C0B" w:rsidRDefault="00E94ABD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S2F31</w:t>
            </w:r>
          </w:p>
        </w:tc>
        <w:tc>
          <w:tcPr>
            <w:tcW w:w="898" w:type="dxa"/>
          </w:tcPr>
          <w:p w14:paraId="55E9BABC" w14:textId="4E45477F" w:rsidR="00E94ABD" w:rsidRPr="00AF6C0B" w:rsidRDefault="00E94ABD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E</w:t>
            </w:r>
          </w:p>
        </w:tc>
        <w:tc>
          <w:tcPr>
            <w:tcW w:w="2400" w:type="dxa"/>
          </w:tcPr>
          <w:p w14:paraId="7807DD1C" w14:textId="77777777" w:rsidR="00E94ABD" w:rsidRPr="00E94ABD" w:rsidRDefault="00E94ABD" w:rsidP="00E94AB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E94ABD">
              <w:rPr>
                <w:rFonts w:asciiTheme="minorHAnsi" w:eastAsia="ＭＳ ゴシック" w:hAnsiTheme="minorHAnsi"/>
                <w:lang w:val="pt-BR"/>
              </w:rPr>
              <w:t>S2F31 W</w:t>
            </w:r>
          </w:p>
          <w:p w14:paraId="60BA6C9D" w14:textId="77777777" w:rsidR="00E94ABD" w:rsidRPr="00E94ABD" w:rsidRDefault="00E94ABD" w:rsidP="00E94AB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E94ABD">
              <w:rPr>
                <w:rFonts w:asciiTheme="minorHAnsi" w:eastAsia="ＭＳ ゴシック" w:hAnsiTheme="minorHAnsi"/>
                <w:lang w:val="pt-BR"/>
              </w:rPr>
              <w:t>&lt;A TIME&gt;.</w:t>
            </w:r>
          </w:p>
          <w:p w14:paraId="02ADA8A0" w14:textId="77777777" w:rsidR="00E94ABD" w:rsidRPr="00E94ABD" w:rsidRDefault="00E94ABD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45" w:type="dxa"/>
            <w:gridSpan w:val="2"/>
          </w:tcPr>
          <w:p w14:paraId="7A8803C1" w14:textId="77777777" w:rsidR="00E94ABD" w:rsidRPr="00E94ABD" w:rsidRDefault="00E94ABD" w:rsidP="00E94AB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E94ABD">
              <w:rPr>
                <w:rFonts w:asciiTheme="minorHAnsi" w:eastAsia="ＭＳ ゴシック" w:hAnsiTheme="minorHAnsi"/>
                <w:lang w:val="pt-BR"/>
              </w:rPr>
              <w:t>S2F31 W</w:t>
            </w:r>
          </w:p>
          <w:p w14:paraId="4F04FCF2" w14:textId="77777777" w:rsidR="00E94ABD" w:rsidRPr="00E94ABD" w:rsidRDefault="00E94ABD" w:rsidP="00E94AB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E94ABD">
              <w:rPr>
                <w:rFonts w:asciiTheme="minorHAnsi" w:eastAsia="ＭＳ ゴシック" w:hAnsiTheme="minorHAnsi"/>
                <w:lang w:val="pt-BR"/>
              </w:rPr>
              <w:t>&lt;A ‘2010123123565901’&gt;.</w:t>
            </w:r>
          </w:p>
          <w:p w14:paraId="5B2AABEF" w14:textId="0D68B73E" w:rsidR="00E94ABD" w:rsidRPr="00E94ABD" w:rsidRDefault="00E94ABD" w:rsidP="00E94AB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E94ABD">
              <w:rPr>
                <w:rFonts w:ascii="ＭＳ 明朝" w:eastAsia="ＭＳ 明朝" w:hAnsi="ＭＳ 明朝" w:cs="ＭＳ 明朝" w:hint="eastAsia"/>
              </w:rPr>
              <w:t>※</w:t>
            </w:r>
            <w:r w:rsidRPr="00E94ABD">
              <w:rPr>
                <w:rFonts w:asciiTheme="minorHAnsi" w:eastAsia="ＭＳ ゴシック" w:hAnsiTheme="minorHAnsi"/>
              </w:rPr>
              <w:t>(2010/12/31 23:59:59.01)</w:t>
            </w:r>
          </w:p>
        </w:tc>
      </w:tr>
      <w:tr w:rsidR="00E94ABD" w:rsidRPr="0038713C" w14:paraId="7C5356A9" w14:textId="77777777" w:rsidTr="00DC5906">
        <w:trPr>
          <w:cantSplit/>
          <w:trHeight w:val="689"/>
        </w:trPr>
        <w:tc>
          <w:tcPr>
            <w:tcW w:w="850" w:type="dxa"/>
          </w:tcPr>
          <w:p w14:paraId="7E5EBBC3" w14:textId="3FD298E2" w:rsidR="00E94ABD" w:rsidRPr="00AF6C0B" w:rsidRDefault="00E94ABD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S2F32</w:t>
            </w:r>
          </w:p>
        </w:tc>
        <w:tc>
          <w:tcPr>
            <w:tcW w:w="898" w:type="dxa"/>
          </w:tcPr>
          <w:p w14:paraId="135616A9" w14:textId="338B420B" w:rsidR="00E94ABD" w:rsidRPr="00AF6C0B" w:rsidRDefault="00E94ABD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>
              <w:rPr>
                <w:rFonts w:asciiTheme="minorHAnsi" w:eastAsia="ＭＳ ゴシック" w:hAnsiTheme="minorHAnsi" w:hint="eastAsia"/>
              </w:rPr>
              <w:t>H</w:t>
            </w:r>
          </w:p>
        </w:tc>
        <w:tc>
          <w:tcPr>
            <w:tcW w:w="2400" w:type="dxa"/>
          </w:tcPr>
          <w:p w14:paraId="2788E8C5" w14:textId="77777777" w:rsidR="00E94ABD" w:rsidRPr="00E94ABD" w:rsidRDefault="00E94ABD" w:rsidP="00E94AB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E94ABD">
              <w:rPr>
                <w:rFonts w:asciiTheme="minorHAnsi" w:eastAsia="ＭＳ ゴシック" w:hAnsiTheme="minorHAnsi"/>
                <w:lang w:val="pt-BR"/>
              </w:rPr>
              <w:t>S2F32</w:t>
            </w:r>
          </w:p>
          <w:p w14:paraId="68B01DBF" w14:textId="4A5693EC" w:rsidR="00E94ABD" w:rsidRPr="00E94ABD" w:rsidRDefault="00E94ABD" w:rsidP="00E94AB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E94ABD">
              <w:rPr>
                <w:rFonts w:asciiTheme="minorHAnsi" w:eastAsia="ＭＳ ゴシック" w:hAnsiTheme="minorHAnsi"/>
                <w:lang w:val="pt-BR"/>
              </w:rPr>
              <w:t>&lt;B TIACK&gt;.</w:t>
            </w:r>
          </w:p>
        </w:tc>
        <w:tc>
          <w:tcPr>
            <w:tcW w:w="3345" w:type="dxa"/>
            <w:gridSpan w:val="2"/>
          </w:tcPr>
          <w:p w14:paraId="4A438069" w14:textId="77777777" w:rsidR="00E94ABD" w:rsidRPr="00E94ABD" w:rsidRDefault="00E94ABD" w:rsidP="00E94AB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E94ABD">
              <w:rPr>
                <w:rFonts w:asciiTheme="minorHAnsi" w:eastAsia="ＭＳ ゴシック" w:hAnsiTheme="minorHAnsi"/>
                <w:lang w:val="pt-BR"/>
              </w:rPr>
              <w:t>S2F32</w:t>
            </w:r>
          </w:p>
          <w:p w14:paraId="1AA21756" w14:textId="77777777" w:rsidR="00E94ABD" w:rsidRPr="00E94ABD" w:rsidRDefault="00E94ABD" w:rsidP="00E94AB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E94ABD">
              <w:rPr>
                <w:rFonts w:asciiTheme="minorHAnsi" w:eastAsia="ＭＳ ゴシック" w:hAnsiTheme="minorHAnsi"/>
                <w:lang w:val="pt-BR"/>
              </w:rPr>
              <w:t>&lt;B 0x00&gt;.</w:t>
            </w:r>
          </w:p>
          <w:p w14:paraId="477205BF" w14:textId="77777777" w:rsidR="00E94ABD" w:rsidRPr="00E94ABD" w:rsidRDefault="00E94ABD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C828AB" w:rsidRPr="003866FF" w14:paraId="7C6DD421" w14:textId="77777777" w:rsidTr="00DC5906">
        <w:trPr>
          <w:cantSplit/>
          <w:trHeight w:val="364"/>
        </w:trPr>
        <w:tc>
          <w:tcPr>
            <w:tcW w:w="850" w:type="dxa"/>
            <w:shd w:val="clear" w:color="auto" w:fill="auto"/>
          </w:tcPr>
          <w:p w14:paraId="6A09F660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S2F33</w:t>
            </w:r>
          </w:p>
        </w:tc>
        <w:tc>
          <w:tcPr>
            <w:tcW w:w="898" w:type="dxa"/>
            <w:shd w:val="clear" w:color="auto" w:fill="auto"/>
          </w:tcPr>
          <w:p w14:paraId="1B3DA25C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H</w:t>
            </w:r>
          </w:p>
        </w:tc>
        <w:tc>
          <w:tcPr>
            <w:tcW w:w="2413" w:type="dxa"/>
            <w:gridSpan w:val="2"/>
            <w:shd w:val="clear" w:color="auto" w:fill="auto"/>
          </w:tcPr>
          <w:p w14:paraId="268A62F7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S2F33 W</w:t>
            </w:r>
          </w:p>
          <w:p w14:paraId="26035268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&lt;L[2]</w:t>
            </w:r>
          </w:p>
          <w:p w14:paraId="687D2DDB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&lt;Ux  DATAID&gt;</w:t>
            </w:r>
          </w:p>
          <w:p w14:paraId="25550EBD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&lt;L[n]</w:t>
            </w:r>
          </w:p>
          <w:p w14:paraId="4B233CE1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&lt;Ux  RPTID&gt;</w:t>
            </w:r>
          </w:p>
          <w:p w14:paraId="21E363E0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&lt;L[n]</w:t>
            </w:r>
          </w:p>
          <w:p w14:paraId="2B7B3D93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  &lt;Ux VID&gt;</w:t>
            </w:r>
          </w:p>
          <w:p w14:paraId="31F608E5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   :</w:t>
            </w:r>
          </w:p>
          <w:p w14:paraId="46C00086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  &gt;</w:t>
            </w:r>
          </w:p>
          <w:p w14:paraId="4EE0EB85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&gt;</w:t>
            </w:r>
          </w:p>
          <w:p w14:paraId="25B83B2A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:</w:t>
            </w:r>
          </w:p>
          <w:p w14:paraId="27C278AD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&gt;</w:t>
            </w:r>
          </w:p>
          <w:p w14:paraId="6A9C4416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07ECE586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  <w:tc>
          <w:tcPr>
            <w:tcW w:w="3332" w:type="dxa"/>
            <w:shd w:val="clear" w:color="auto" w:fill="auto"/>
          </w:tcPr>
          <w:p w14:paraId="262DFDE1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S2F33 W</w:t>
            </w:r>
          </w:p>
          <w:p w14:paraId="4D715D0E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&lt;L[2]</w:t>
            </w:r>
          </w:p>
          <w:p w14:paraId="110BC465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&lt;U</w:t>
            </w:r>
            <w:r w:rsidR="00B62D61" w:rsidRPr="00AF6C0B">
              <w:rPr>
                <w:rFonts w:asciiTheme="minorHAnsi" w:eastAsia="ＭＳ ゴシック" w:hAnsiTheme="minorHAnsi"/>
                <w:color w:val="FF0000"/>
                <w:lang w:val="pl-PL"/>
              </w:rPr>
              <w:t>4</w:t>
            </w: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0&gt; /* DATAID */</w:t>
            </w:r>
            <w:r w:rsidR="00B62D61" w:rsidRPr="00AF6C0B">
              <w:rPr>
                <w:rFonts w:asciiTheme="minorHAnsi" w:eastAsia="ＭＳ ゴシック" w:hAnsiTheme="minorHAnsi"/>
                <w:lang w:val="pl-PL"/>
              </w:rPr>
              <w:t xml:space="preserve"> </w:t>
            </w:r>
          </w:p>
          <w:p w14:paraId="0B7A1629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sv-SE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</w:t>
            </w:r>
            <w:r w:rsidRPr="00AF6C0B">
              <w:rPr>
                <w:rFonts w:asciiTheme="minorHAnsi" w:eastAsia="ＭＳ ゴシック" w:hAnsiTheme="minorHAnsi"/>
                <w:lang w:val="sv-SE"/>
              </w:rPr>
              <w:t>&lt;L[2]</w:t>
            </w:r>
          </w:p>
          <w:p w14:paraId="65B0D099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sv-SE"/>
              </w:rPr>
            </w:pPr>
            <w:r w:rsidRPr="00AF6C0B">
              <w:rPr>
                <w:rFonts w:asciiTheme="minorHAnsi" w:eastAsia="ＭＳ ゴシック" w:hAnsiTheme="minorHAnsi"/>
                <w:lang w:val="sv-SE"/>
              </w:rPr>
              <w:t xml:space="preserve">    &lt;L[2]</w:t>
            </w:r>
          </w:p>
          <w:p w14:paraId="4B3F7624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sv-SE"/>
              </w:rPr>
            </w:pPr>
            <w:r w:rsidRPr="00AF6C0B">
              <w:rPr>
                <w:rFonts w:asciiTheme="minorHAnsi" w:eastAsia="ＭＳ ゴシック" w:hAnsiTheme="minorHAnsi"/>
                <w:lang w:val="sv-SE"/>
              </w:rPr>
              <w:t xml:space="preserve">      &lt;U2 1&gt;  /* RPTID */</w:t>
            </w:r>
          </w:p>
          <w:p w14:paraId="5CA426E2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sv-SE"/>
              </w:rPr>
            </w:pPr>
            <w:r w:rsidRPr="00AF6C0B">
              <w:rPr>
                <w:rFonts w:asciiTheme="minorHAnsi" w:eastAsia="ＭＳ ゴシック" w:hAnsiTheme="minorHAnsi"/>
                <w:lang w:val="sv-SE"/>
              </w:rPr>
              <w:t xml:space="preserve">      &lt;L[1]</w:t>
            </w:r>
          </w:p>
          <w:p w14:paraId="207483D8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sv-SE"/>
              </w:rPr>
            </w:pPr>
            <w:r w:rsidRPr="00AF6C0B">
              <w:rPr>
                <w:rFonts w:asciiTheme="minorHAnsi" w:eastAsia="ＭＳ ゴシック" w:hAnsiTheme="minorHAnsi"/>
                <w:lang w:val="sv-SE"/>
              </w:rPr>
              <w:t xml:space="preserve">        &lt;U2 62&gt; /* VID */</w:t>
            </w:r>
          </w:p>
          <w:p w14:paraId="30F2C3D8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sv-SE"/>
              </w:rPr>
            </w:pPr>
            <w:r w:rsidRPr="00AF6C0B">
              <w:rPr>
                <w:rFonts w:asciiTheme="minorHAnsi" w:eastAsia="ＭＳ ゴシック" w:hAnsiTheme="minorHAnsi"/>
                <w:lang w:val="sv-SE"/>
              </w:rPr>
              <w:t xml:space="preserve">      &gt;</w:t>
            </w:r>
          </w:p>
          <w:p w14:paraId="6C500F28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sv-SE"/>
              </w:rPr>
            </w:pPr>
            <w:r w:rsidRPr="00AF6C0B">
              <w:rPr>
                <w:rFonts w:asciiTheme="minorHAnsi" w:eastAsia="ＭＳ ゴシック" w:hAnsiTheme="minorHAnsi"/>
                <w:lang w:val="sv-SE"/>
              </w:rPr>
              <w:t xml:space="preserve">    &gt;</w:t>
            </w:r>
          </w:p>
          <w:p w14:paraId="56625BA1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sv-SE"/>
              </w:rPr>
            </w:pPr>
            <w:r w:rsidRPr="00AF6C0B">
              <w:rPr>
                <w:rFonts w:asciiTheme="minorHAnsi" w:eastAsia="ＭＳ ゴシック" w:hAnsiTheme="minorHAnsi"/>
                <w:lang w:val="sv-SE"/>
              </w:rPr>
              <w:t xml:space="preserve">    &lt;L[2]</w:t>
            </w:r>
          </w:p>
          <w:p w14:paraId="1662111F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sv-SE"/>
              </w:rPr>
            </w:pPr>
            <w:r w:rsidRPr="00AF6C0B">
              <w:rPr>
                <w:rFonts w:asciiTheme="minorHAnsi" w:eastAsia="ＭＳ ゴシック" w:hAnsiTheme="minorHAnsi"/>
                <w:lang w:val="sv-SE"/>
              </w:rPr>
              <w:t xml:space="preserve">      &lt;U2  2&gt;   /* RPTID */</w:t>
            </w:r>
          </w:p>
          <w:p w14:paraId="4B379FBD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sv-SE"/>
              </w:rPr>
            </w:pPr>
            <w:r w:rsidRPr="00AF6C0B">
              <w:rPr>
                <w:rFonts w:asciiTheme="minorHAnsi" w:eastAsia="ＭＳ ゴシック" w:hAnsiTheme="minorHAnsi"/>
                <w:lang w:val="sv-SE"/>
              </w:rPr>
              <w:t xml:space="preserve">      &lt;L[2]</w:t>
            </w:r>
          </w:p>
          <w:p w14:paraId="2FF7E875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sv-SE"/>
              </w:rPr>
            </w:pPr>
            <w:r w:rsidRPr="00AF6C0B">
              <w:rPr>
                <w:rFonts w:asciiTheme="minorHAnsi" w:eastAsia="ＭＳ ゴシック" w:hAnsiTheme="minorHAnsi"/>
                <w:lang w:val="sv-SE"/>
              </w:rPr>
              <w:t xml:space="preserve">        &lt;U2  62&gt; /* VID */</w:t>
            </w:r>
          </w:p>
          <w:p w14:paraId="549D9F54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sv-SE"/>
              </w:rPr>
            </w:pPr>
            <w:r w:rsidRPr="00AF6C0B">
              <w:rPr>
                <w:rFonts w:asciiTheme="minorHAnsi" w:eastAsia="ＭＳ ゴシック" w:hAnsiTheme="minorHAnsi"/>
                <w:lang w:val="sv-SE"/>
              </w:rPr>
              <w:t xml:space="preserve">        &lt;U2  74&gt; /* VID */</w:t>
            </w:r>
          </w:p>
          <w:p w14:paraId="3DF636A7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sv-SE"/>
              </w:rPr>
              <w:t xml:space="preserve">      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&gt;</w:t>
            </w:r>
          </w:p>
          <w:p w14:paraId="299B760B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&gt;</w:t>
            </w:r>
          </w:p>
          <w:p w14:paraId="4C0C4183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&gt;</w:t>
            </w:r>
          </w:p>
          <w:p w14:paraId="0D3A1D4D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0982DD3B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</w:tr>
      <w:tr w:rsidR="00C828AB" w:rsidRPr="003866FF" w14:paraId="626CC031" w14:textId="77777777" w:rsidTr="00DC5906">
        <w:trPr>
          <w:cantSplit/>
          <w:trHeight w:val="364"/>
        </w:trPr>
        <w:tc>
          <w:tcPr>
            <w:tcW w:w="850" w:type="dxa"/>
            <w:shd w:val="clear" w:color="auto" w:fill="auto"/>
          </w:tcPr>
          <w:p w14:paraId="1C7002EE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S2F34</w:t>
            </w:r>
          </w:p>
        </w:tc>
        <w:tc>
          <w:tcPr>
            <w:tcW w:w="898" w:type="dxa"/>
            <w:shd w:val="clear" w:color="auto" w:fill="auto"/>
          </w:tcPr>
          <w:p w14:paraId="102D3191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E</w:t>
            </w:r>
          </w:p>
        </w:tc>
        <w:tc>
          <w:tcPr>
            <w:tcW w:w="2413" w:type="dxa"/>
            <w:gridSpan w:val="2"/>
            <w:shd w:val="clear" w:color="auto" w:fill="auto"/>
          </w:tcPr>
          <w:p w14:paraId="30D337A2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S2F34</w:t>
            </w:r>
          </w:p>
          <w:p w14:paraId="3209FEEB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&lt;B DRACK&gt;.</w:t>
            </w:r>
          </w:p>
        </w:tc>
        <w:tc>
          <w:tcPr>
            <w:tcW w:w="3332" w:type="dxa"/>
            <w:shd w:val="clear" w:color="auto" w:fill="auto"/>
          </w:tcPr>
          <w:p w14:paraId="448558A2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S2F34</w:t>
            </w:r>
          </w:p>
          <w:p w14:paraId="4AA621D5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&lt;B 0x00&gt;.</w:t>
            </w:r>
          </w:p>
        </w:tc>
      </w:tr>
      <w:tr w:rsidR="00C828AB" w:rsidRPr="00072775" w14:paraId="2F82E068" w14:textId="77777777" w:rsidTr="00DC5906">
        <w:trPr>
          <w:cantSplit/>
          <w:trHeight w:val="364"/>
        </w:trPr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14:paraId="01161383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S2F35</w:t>
            </w:r>
          </w:p>
        </w:tc>
        <w:tc>
          <w:tcPr>
            <w:tcW w:w="898" w:type="dxa"/>
            <w:tcBorders>
              <w:bottom w:val="single" w:sz="4" w:space="0" w:color="auto"/>
            </w:tcBorders>
            <w:shd w:val="clear" w:color="auto" w:fill="auto"/>
          </w:tcPr>
          <w:p w14:paraId="46F737CB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H</w:t>
            </w:r>
          </w:p>
        </w:tc>
        <w:tc>
          <w:tcPr>
            <w:tcW w:w="241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5245139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S2F35 W</w:t>
            </w:r>
          </w:p>
          <w:p w14:paraId="2D4CBAEB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&lt;L[2]</w:t>
            </w:r>
          </w:p>
          <w:p w14:paraId="73ABA096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&lt;Ux  DATAID&gt;</w:t>
            </w:r>
          </w:p>
          <w:p w14:paraId="1A3C84D1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&lt;L[n]</w:t>
            </w:r>
          </w:p>
          <w:p w14:paraId="1EC0162D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&lt;Ux  CEID&gt;</w:t>
            </w:r>
          </w:p>
          <w:p w14:paraId="4A1F846E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&lt;L[n]</w:t>
            </w:r>
          </w:p>
          <w:p w14:paraId="36283FC3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  &lt;Ux RPTID&gt;</w:t>
            </w:r>
          </w:p>
          <w:p w14:paraId="4122E079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   :</w:t>
            </w:r>
          </w:p>
          <w:p w14:paraId="720A6A7B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  &gt;</w:t>
            </w:r>
          </w:p>
          <w:p w14:paraId="14A3D970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&gt;</w:t>
            </w:r>
          </w:p>
          <w:p w14:paraId="6CD94EC3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:</w:t>
            </w:r>
          </w:p>
          <w:p w14:paraId="67AF8E11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&gt;</w:t>
            </w:r>
          </w:p>
          <w:p w14:paraId="54EA0C80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31EE5AAD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32" w:type="dxa"/>
            <w:tcBorders>
              <w:bottom w:val="single" w:sz="4" w:space="0" w:color="auto"/>
            </w:tcBorders>
            <w:shd w:val="clear" w:color="auto" w:fill="auto"/>
          </w:tcPr>
          <w:p w14:paraId="20195FF6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S2F35 W</w:t>
            </w:r>
          </w:p>
          <w:p w14:paraId="0883344A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&lt;L[2]</w:t>
            </w:r>
          </w:p>
          <w:p w14:paraId="2C79BF25" w14:textId="77777777" w:rsidR="00C828AB" w:rsidRPr="00AF6C0B" w:rsidRDefault="00B62D61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&lt;U4</w:t>
            </w:r>
            <w:r w:rsidR="00C828AB" w:rsidRPr="00AF6C0B">
              <w:rPr>
                <w:rFonts w:asciiTheme="minorHAnsi" w:eastAsia="ＭＳ ゴシック" w:hAnsiTheme="minorHAnsi"/>
                <w:lang w:val="pl-PL"/>
              </w:rPr>
              <w:t xml:space="preserve"> 0&gt; /* DATAID */</w:t>
            </w: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</w:t>
            </w:r>
          </w:p>
          <w:p w14:paraId="55A6B420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nl-N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</w:t>
            </w:r>
            <w:r w:rsidRPr="00AF6C0B">
              <w:rPr>
                <w:rFonts w:asciiTheme="minorHAnsi" w:eastAsia="ＭＳ ゴシック" w:hAnsiTheme="minorHAnsi"/>
                <w:lang w:val="nl-NL"/>
              </w:rPr>
              <w:t>&lt;L[2]</w:t>
            </w:r>
          </w:p>
          <w:p w14:paraId="7759069D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nl-NL"/>
              </w:rPr>
            </w:pPr>
            <w:r w:rsidRPr="00AF6C0B">
              <w:rPr>
                <w:rFonts w:asciiTheme="minorHAnsi" w:eastAsia="ＭＳ ゴシック" w:hAnsiTheme="minorHAnsi"/>
                <w:lang w:val="nl-NL"/>
              </w:rPr>
              <w:t xml:space="preserve">    &lt;L[2]</w:t>
            </w:r>
          </w:p>
          <w:p w14:paraId="2D5FB0D1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nl-NL"/>
              </w:rPr>
            </w:pPr>
            <w:r w:rsidRPr="00AF6C0B">
              <w:rPr>
                <w:rFonts w:asciiTheme="minorHAnsi" w:eastAsia="ＭＳ ゴシック" w:hAnsiTheme="minorHAnsi"/>
                <w:lang w:val="nl-NL"/>
              </w:rPr>
              <w:t xml:space="preserve">      &lt;U2 3&gt;   /* CEID */</w:t>
            </w:r>
          </w:p>
          <w:p w14:paraId="4B0F1E76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nl-NL"/>
              </w:rPr>
            </w:pPr>
            <w:r w:rsidRPr="00AF6C0B">
              <w:rPr>
                <w:rFonts w:asciiTheme="minorHAnsi" w:eastAsia="ＭＳ ゴシック" w:hAnsiTheme="minorHAnsi"/>
                <w:lang w:val="nl-NL"/>
              </w:rPr>
              <w:t xml:space="preserve">      &lt;L[1]</w:t>
            </w:r>
          </w:p>
          <w:p w14:paraId="1E107B39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nl-NL"/>
              </w:rPr>
            </w:pPr>
            <w:r w:rsidRPr="00AF6C0B">
              <w:rPr>
                <w:rFonts w:asciiTheme="minorHAnsi" w:eastAsia="ＭＳ ゴシック" w:hAnsiTheme="minorHAnsi"/>
                <w:lang w:val="nl-NL"/>
              </w:rPr>
              <w:t xml:space="preserve">        &lt;U2 1&gt; /* RPTID */</w:t>
            </w:r>
          </w:p>
          <w:p w14:paraId="7953F1D3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nl-NL"/>
              </w:rPr>
            </w:pPr>
            <w:r w:rsidRPr="00AF6C0B">
              <w:rPr>
                <w:rFonts w:asciiTheme="minorHAnsi" w:eastAsia="ＭＳ ゴシック" w:hAnsiTheme="minorHAnsi"/>
                <w:lang w:val="nl-NL"/>
              </w:rPr>
              <w:t xml:space="preserve">      &gt;</w:t>
            </w:r>
          </w:p>
          <w:p w14:paraId="24712DBB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nl-NL"/>
              </w:rPr>
            </w:pPr>
            <w:r w:rsidRPr="00AF6C0B">
              <w:rPr>
                <w:rFonts w:asciiTheme="minorHAnsi" w:eastAsia="ＭＳ ゴシック" w:hAnsiTheme="minorHAnsi"/>
                <w:lang w:val="nl-NL"/>
              </w:rPr>
              <w:t xml:space="preserve">    &gt;</w:t>
            </w:r>
          </w:p>
          <w:p w14:paraId="24F41F00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nl-NL"/>
              </w:rPr>
            </w:pPr>
            <w:r w:rsidRPr="00AF6C0B">
              <w:rPr>
                <w:rFonts w:asciiTheme="minorHAnsi" w:eastAsia="ＭＳ ゴシック" w:hAnsiTheme="minorHAnsi"/>
                <w:lang w:val="nl-NL"/>
              </w:rPr>
              <w:t xml:space="preserve">    &lt;L[2]</w:t>
            </w:r>
          </w:p>
          <w:p w14:paraId="44560217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nl-NL"/>
              </w:rPr>
            </w:pPr>
            <w:r w:rsidRPr="00AF6C0B">
              <w:rPr>
                <w:rFonts w:asciiTheme="minorHAnsi" w:eastAsia="ＭＳ ゴシック" w:hAnsiTheme="minorHAnsi"/>
                <w:lang w:val="nl-NL"/>
              </w:rPr>
              <w:t xml:space="preserve">      &lt;U2  108&gt;  /* CEID */</w:t>
            </w:r>
          </w:p>
          <w:p w14:paraId="329B03F3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es-ES_tradnl"/>
              </w:rPr>
            </w:pPr>
            <w:r w:rsidRPr="00AF6C0B">
              <w:rPr>
                <w:rFonts w:asciiTheme="minorHAnsi" w:eastAsia="ＭＳ ゴシック" w:hAnsiTheme="minorHAnsi"/>
                <w:lang w:val="nl-NL"/>
              </w:rPr>
              <w:t xml:space="preserve">      </w:t>
            </w:r>
            <w:r w:rsidRPr="00AF6C0B">
              <w:rPr>
                <w:rFonts w:asciiTheme="minorHAnsi" w:eastAsia="ＭＳ ゴシック" w:hAnsiTheme="minorHAnsi"/>
                <w:lang w:val="es-ES_tradnl"/>
              </w:rPr>
              <w:t>&lt;L[1]</w:t>
            </w:r>
          </w:p>
          <w:p w14:paraId="7FF341B6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es-ES_tradnl"/>
              </w:rPr>
            </w:pPr>
            <w:r w:rsidRPr="00AF6C0B">
              <w:rPr>
                <w:rFonts w:asciiTheme="minorHAnsi" w:eastAsia="ＭＳ ゴシック" w:hAnsiTheme="minorHAnsi"/>
                <w:lang w:val="es-ES_tradnl"/>
              </w:rPr>
              <w:t xml:space="preserve">        &lt;U2  1&gt; /* RPTID */</w:t>
            </w:r>
          </w:p>
          <w:p w14:paraId="322CEB6A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es-ES_tradnl"/>
              </w:rPr>
              <w:t xml:space="preserve">      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&gt;</w:t>
            </w:r>
          </w:p>
          <w:p w14:paraId="00500493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&gt;</w:t>
            </w:r>
          </w:p>
          <w:p w14:paraId="18CC1E52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&gt;</w:t>
            </w:r>
          </w:p>
          <w:p w14:paraId="69B3FBFE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38D71D11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C828AB" w:rsidRPr="00072775" w14:paraId="3AB6A8ED" w14:textId="77777777" w:rsidTr="00DC5906">
        <w:trPr>
          <w:cantSplit/>
          <w:trHeight w:val="364"/>
        </w:trPr>
        <w:tc>
          <w:tcPr>
            <w:tcW w:w="850" w:type="dxa"/>
            <w:shd w:val="clear" w:color="auto" w:fill="auto"/>
          </w:tcPr>
          <w:p w14:paraId="4AE7B758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S2F36</w:t>
            </w:r>
          </w:p>
        </w:tc>
        <w:tc>
          <w:tcPr>
            <w:tcW w:w="898" w:type="dxa"/>
            <w:shd w:val="clear" w:color="auto" w:fill="auto"/>
          </w:tcPr>
          <w:p w14:paraId="36718256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E</w:t>
            </w:r>
          </w:p>
        </w:tc>
        <w:tc>
          <w:tcPr>
            <w:tcW w:w="2413" w:type="dxa"/>
            <w:gridSpan w:val="2"/>
            <w:shd w:val="clear" w:color="auto" w:fill="auto"/>
          </w:tcPr>
          <w:p w14:paraId="3BA1EF24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S2F36</w:t>
            </w:r>
          </w:p>
          <w:p w14:paraId="4E600002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&lt;B LRACK&gt;.</w:t>
            </w:r>
          </w:p>
          <w:p w14:paraId="53ED34F3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32" w:type="dxa"/>
            <w:shd w:val="clear" w:color="auto" w:fill="auto"/>
          </w:tcPr>
          <w:p w14:paraId="4E154184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S2F36</w:t>
            </w:r>
          </w:p>
          <w:p w14:paraId="207F4CBB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&lt;B 0x00&gt;.</w:t>
            </w:r>
          </w:p>
          <w:p w14:paraId="4EAF6B5D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C828AB" w:rsidRPr="00072775" w14:paraId="34D1D510" w14:textId="77777777" w:rsidTr="00DC5906">
        <w:trPr>
          <w:cantSplit/>
          <w:trHeight w:val="364"/>
        </w:trPr>
        <w:tc>
          <w:tcPr>
            <w:tcW w:w="850" w:type="dxa"/>
            <w:shd w:val="clear" w:color="auto" w:fill="auto"/>
          </w:tcPr>
          <w:p w14:paraId="0C7B5348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S2F37</w:t>
            </w:r>
          </w:p>
        </w:tc>
        <w:tc>
          <w:tcPr>
            <w:tcW w:w="898" w:type="dxa"/>
            <w:shd w:val="clear" w:color="auto" w:fill="auto"/>
          </w:tcPr>
          <w:p w14:paraId="7236BA0F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H</w:t>
            </w:r>
          </w:p>
        </w:tc>
        <w:tc>
          <w:tcPr>
            <w:tcW w:w="2413" w:type="dxa"/>
            <w:gridSpan w:val="2"/>
            <w:shd w:val="clear" w:color="auto" w:fill="auto"/>
          </w:tcPr>
          <w:p w14:paraId="388CC789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S2F37 W</w:t>
            </w:r>
          </w:p>
          <w:p w14:paraId="0BCFB6CD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&lt;L[2]</w:t>
            </w:r>
          </w:p>
          <w:p w14:paraId="3AA49CC2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&lt;BOOLEAN CEED&gt;</w:t>
            </w:r>
          </w:p>
          <w:p w14:paraId="581E807D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&lt;L[n]</w:t>
            </w:r>
          </w:p>
          <w:p w14:paraId="2534163A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&lt;Ux CEID&gt;</w:t>
            </w:r>
          </w:p>
          <w:p w14:paraId="5A45683D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 </w:t>
            </w:r>
            <w:r w:rsidRPr="00AF6C0B">
              <w:rPr>
                <w:rFonts w:asciiTheme="minorHAnsi" w:eastAsia="ＭＳ ゴシック" w:hAnsiTheme="minorHAnsi"/>
              </w:rPr>
              <w:t>:</w:t>
            </w:r>
          </w:p>
          <w:p w14:paraId="33BCDCB4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&gt;</w:t>
            </w:r>
          </w:p>
          <w:p w14:paraId="6F6BB87C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&gt;.</w:t>
            </w:r>
          </w:p>
          <w:p w14:paraId="129157BF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32" w:type="dxa"/>
            <w:shd w:val="clear" w:color="auto" w:fill="auto"/>
          </w:tcPr>
          <w:p w14:paraId="6CE00709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S2F37 W</w:t>
            </w:r>
          </w:p>
          <w:p w14:paraId="697ADD80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&lt;L[2]</w:t>
            </w:r>
          </w:p>
          <w:p w14:paraId="299073CF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&lt;BOOLEAN T&gt;</w:t>
            </w:r>
          </w:p>
          <w:p w14:paraId="25B78CCA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nl-NL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</w:t>
            </w:r>
            <w:r w:rsidRPr="00AF6C0B">
              <w:rPr>
                <w:rFonts w:asciiTheme="minorHAnsi" w:eastAsia="ＭＳ ゴシック" w:hAnsiTheme="minorHAnsi"/>
                <w:lang w:val="nl-NL"/>
              </w:rPr>
              <w:t>&lt;L[2]</w:t>
            </w:r>
          </w:p>
          <w:p w14:paraId="0DA0EAE4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nl-NL"/>
              </w:rPr>
            </w:pPr>
            <w:r w:rsidRPr="00AF6C0B">
              <w:rPr>
                <w:rFonts w:asciiTheme="minorHAnsi" w:eastAsia="ＭＳ ゴシック" w:hAnsiTheme="minorHAnsi"/>
                <w:lang w:val="nl-NL"/>
              </w:rPr>
              <w:t xml:space="preserve">    &lt;U2 3&gt;    /* CEID */</w:t>
            </w:r>
          </w:p>
          <w:p w14:paraId="715FE792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nl-NL"/>
              </w:rPr>
            </w:pPr>
            <w:r w:rsidRPr="00AF6C0B">
              <w:rPr>
                <w:rFonts w:asciiTheme="minorHAnsi" w:eastAsia="ＭＳ ゴシック" w:hAnsiTheme="minorHAnsi"/>
                <w:lang w:val="nl-NL"/>
              </w:rPr>
              <w:t xml:space="preserve">    &lt;U2 108&gt;  /* CEID */</w:t>
            </w:r>
          </w:p>
          <w:p w14:paraId="0743B578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  <w:lang w:val="nl-NL"/>
              </w:rPr>
              <w:t xml:space="preserve">  </w:t>
            </w:r>
            <w:r w:rsidRPr="00AF6C0B">
              <w:rPr>
                <w:rFonts w:asciiTheme="minorHAnsi" w:eastAsia="ＭＳ ゴシック" w:hAnsiTheme="minorHAnsi"/>
              </w:rPr>
              <w:t>&gt;</w:t>
            </w:r>
          </w:p>
          <w:p w14:paraId="4B955F96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&gt;.</w:t>
            </w:r>
          </w:p>
          <w:p w14:paraId="3C80D0AA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C828AB" w:rsidRPr="00072775" w14:paraId="3D6CD583" w14:textId="77777777" w:rsidTr="00DC5906">
        <w:trPr>
          <w:cantSplit/>
          <w:trHeight w:val="364"/>
        </w:trPr>
        <w:tc>
          <w:tcPr>
            <w:tcW w:w="850" w:type="dxa"/>
            <w:shd w:val="clear" w:color="auto" w:fill="auto"/>
          </w:tcPr>
          <w:p w14:paraId="70E78F57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S2F38</w:t>
            </w:r>
          </w:p>
        </w:tc>
        <w:tc>
          <w:tcPr>
            <w:tcW w:w="898" w:type="dxa"/>
            <w:shd w:val="clear" w:color="auto" w:fill="auto"/>
          </w:tcPr>
          <w:p w14:paraId="7E72F636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E</w:t>
            </w:r>
          </w:p>
        </w:tc>
        <w:tc>
          <w:tcPr>
            <w:tcW w:w="2413" w:type="dxa"/>
            <w:gridSpan w:val="2"/>
            <w:shd w:val="clear" w:color="auto" w:fill="auto"/>
          </w:tcPr>
          <w:p w14:paraId="1B5C6E54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S2F38</w:t>
            </w:r>
          </w:p>
          <w:p w14:paraId="440157F8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&lt;B ERACK&gt;.</w:t>
            </w:r>
          </w:p>
          <w:p w14:paraId="02989B91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32" w:type="dxa"/>
            <w:shd w:val="clear" w:color="auto" w:fill="auto"/>
          </w:tcPr>
          <w:p w14:paraId="3394AE51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S2F38</w:t>
            </w:r>
          </w:p>
          <w:p w14:paraId="69F02C72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&lt;B 0x00&gt;.</w:t>
            </w:r>
          </w:p>
          <w:p w14:paraId="3DE60C26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B72287" w:rsidRPr="00072775" w14:paraId="11992D41" w14:textId="77777777" w:rsidTr="00DC5906">
        <w:trPr>
          <w:cantSplit/>
          <w:trHeight w:val="364"/>
        </w:trPr>
        <w:tc>
          <w:tcPr>
            <w:tcW w:w="850" w:type="dxa"/>
            <w:shd w:val="clear" w:color="auto" w:fill="auto"/>
          </w:tcPr>
          <w:p w14:paraId="5911880B" w14:textId="2E3BD157" w:rsidR="00B72287" w:rsidRPr="00AF6C0B" w:rsidRDefault="00840FC0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S5F1</w:t>
            </w:r>
          </w:p>
        </w:tc>
        <w:tc>
          <w:tcPr>
            <w:tcW w:w="898" w:type="dxa"/>
            <w:shd w:val="clear" w:color="auto" w:fill="auto"/>
          </w:tcPr>
          <w:p w14:paraId="109CFD6B" w14:textId="70D45298" w:rsidR="00B72287" w:rsidRPr="00AF6C0B" w:rsidRDefault="00840FC0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E</w:t>
            </w:r>
          </w:p>
        </w:tc>
        <w:tc>
          <w:tcPr>
            <w:tcW w:w="2413" w:type="dxa"/>
            <w:gridSpan w:val="2"/>
            <w:shd w:val="clear" w:color="auto" w:fill="auto"/>
          </w:tcPr>
          <w:p w14:paraId="3A01B01F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S5F1 W</w:t>
            </w:r>
          </w:p>
          <w:p w14:paraId="6DCE673B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&lt;L[3]</w:t>
            </w:r>
          </w:p>
          <w:p w14:paraId="225B37B3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&lt;B  ALCD&gt;</w:t>
            </w:r>
          </w:p>
          <w:p w14:paraId="20748BD8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&lt;Ux ALID&gt;</w:t>
            </w:r>
          </w:p>
          <w:p w14:paraId="3225B1B0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&lt;A  ALTX&gt;</w:t>
            </w:r>
          </w:p>
          <w:p w14:paraId="6B1E8D11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71B2A92A" w14:textId="77777777" w:rsidR="00B72287" w:rsidRPr="00AF6C0B" w:rsidRDefault="00B72287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32" w:type="dxa"/>
            <w:shd w:val="clear" w:color="auto" w:fill="auto"/>
          </w:tcPr>
          <w:p w14:paraId="029A004B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S5F1 W</w:t>
            </w:r>
          </w:p>
          <w:p w14:paraId="6909E8B4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&lt;L[3]</w:t>
            </w:r>
          </w:p>
          <w:p w14:paraId="3C3128B8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&lt;B  0x80&gt;</w:t>
            </w:r>
          </w:p>
          <w:p w14:paraId="44F3F7D4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&lt;U4 7799057&gt;</w:t>
            </w:r>
          </w:p>
          <w:p w14:paraId="5E7769D0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 xml:space="preserve">  &lt;A ‘Emergency Stop Error’&gt;</w:t>
            </w:r>
          </w:p>
          <w:p w14:paraId="6E10B268" w14:textId="26233CB0" w:rsidR="00B72287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</w:tc>
      </w:tr>
      <w:tr w:rsidR="00840FC0" w:rsidRPr="00072775" w14:paraId="3C7B0B40" w14:textId="77777777" w:rsidTr="00DC5906">
        <w:trPr>
          <w:cantSplit/>
          <w:trHeight w:val="364"/>
        </w:trPr>
        <w:tc>
          <w:tcPr>
            <w:tcW w:w="850" w:type="dxa"/>
            <w:shd w:val="clear" w:color="auto" w:fill="auto"/>
          </w:tcPr>
          <w:p w14:paraId="404DBF38" w14:textId="26478B47" w:rsidR="00840FC0" w:rsidRPr="00AF6C0B" w:rsidRDefault="00840FC0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S5F2</w:t>
            </w:r>
          </w:p>
        </w:tc>
        <w:tc>
          <w:tcPr>
            <w:tcW w:w="898" w:type="dxa"/>
            <w:shd w:val="clear" w:color="auto" w:fill="auto"/>
          </w:tcPr>
          <w:p w14:paraId="01AD9F3D" w14:textId="4B52335C" w:rsidR="00840FC0" w:rsidRPr="00AF6C0B" w:rsidRDefault="00840FC0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H</w:t>
            </w:r>
          </w:p>
        </w:tc>
        <w:tc>
          <w:tcPr>
            <w:tcW w:w="2413" w:type="dxa"/>
            <w:gridSpan w:val="2"/>
            <w:shd w:val="clear" w:color="auto" w:fill="auto"/>
          </w:tcPr>
          <w:p w14:paraId="05C9C628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S5F2</w:t>
            </w:r>
          </w:p>
          <w:p w14:paraId="28C39718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&lt;B ACKC5&gt;.</w:t>
            </w:r>
          </w:p>
          <w:p w14:paraId="7CC29D1B" w14:textId="77777777" w:rsidR="00840FC0" w:rsidRPr="00AF6C0B" w:rsidRDefault="00840FC0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332" w:type="dxa"/>
            <w:shd w:val="clear" w:color="auto" w:fill="auto"/>
          </w:tcPr>
          <w:p w14:paraId="32798832" w14:textId="77777777" w:rsidR="00840FC0" w:rsidRPr="00AF6C0B" w:rsidRDefault="00840FC0" w:rsidP="00840FC0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</w:rPr>
              <w:t>S5F2</w:t>
            </w:r>
          </w:p>
          <w:p w14:paraId="7B6AAF84" w14:textId="77777777" w:rsidR="00840FC0" w:rsidRPr="00AF6C0B" w:rsidRDefault="00840FC0" w:rsidP="00840FC0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&lt;B 0x00&gt;.</w:t>
            </w:r>
          </w:p>
          <w:p w14:paraId="51120C9F" w14:textId="77777777" w:rsidR="00840FC0" w:rsidRPr="00AF6C0B" w:rsidRDefault="00840FC0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</w:tr>
      <w:tr w:rsidR="00C828AB" w:rsidRPr="003866FF" w14:paraId="6E5CA0E2" w14:textId="77777777" w:rsidTr="00DC5906">
        <w:trPr>
          <w:cantSplit/>
          <w:trHeight w:val="364"/>
        </w:trPr>
        <w:tc>
          <w:tcPr>
            <w:tcW w:w="850" w:type="dxa"/>
          </w:tcPr>
          <w:p w14:paraId="12F01879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S6F11</w:t>
            </w:r>
          </w:p>
        </w:tc>
        <w:tc>
          <w:tcPr>
            <w:tcW w:w="898" w:type="dxa"/>
          </w:tcPr>
          <w:p w14:paraId="1FE799A6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E</w:t>
            </w:r>
          </w:p>
        </w:tc>
        <w:tc>
          <w:tcPr>
            <w:tcW w:w="2413" w:type="dxa"/>
            <w:gridSpan w:val="2"/>
          </w:tcPr>
          <w:p w14:paraId="12FE37EB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S6F11 W</w:t>
            </w:r>
          </w:p>
          <w:p w14:paraId="3DB3F834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&lt;L[3]</w:t>
            </w:r>
          </w:p>
          <w:p w14:paraId="3C45C7D2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&lt;Ux DATAID&gt;</w:t>
            </w:r>
          </w:p>
          <w:p w14:paraId="5C0F9077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&lt;Ux CEID&gt;</w:t>
            </w:r>
          </w:p>
          <w:p w14:paraId="5C260284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&lt;L[n]</w:t>
            </w:r>
          </w:p>
          <w:p w14:paraId="393B6143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&lt;L[2]</w:t>
            </w:r>
          </w:p>
          <w:p w14:paraId="360F22FA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  &lt;Ux RPTID&gt;</w:t>
            </w:r>
          </w:p>
          <w:p w14:paraId="7DBDB047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  &lt;L[n]</w:t>
            </w:r>
          </w:p>
          <w:p w14:paraId="71207D5D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    &lt;VID&gt;</w:t>
            </w:r>
          </w:p>
          <w:p w14:paraId="06765672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     :</w:t>
            </w:r>
          </w:p>
          <w:p w14:paraId="04DEF80F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  &gt;</w:t>
            </w:r>
          </w:p>
          <w:p w14:paraId="78DF041A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  &gt;</w:t>
            </w:r>
          </w:p>
          <w:p w14:paraId="1EAD638A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&gt;</w:t>
            </w:r>
          </w:p>
          <w:p w14:paraId="7CD075FA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</w:tc>
        <w:tc>
          <w:tcPr>
            <w:tcW w:w="3332" w:type="dxa"/>
          </w:tcPr>
          <w:p w14:paraId="644AF7A5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S6F11 W</w:t>
            </w:r>
          </w:p>
          <w:p w14:paraId="2B0B70A6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>&lt;L[3]</w:t>
            </w:r>
          </w:p>
          <w:p w14:paraId="70ED65DF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&lt;U</w:t>
            </w:r>
            <w:r w:rsidR="00B62D61" w:rsidRPr="00AF6C0B">
              <w:rPr>
                <w:rFonts w:asciiTheme="minorHAnsi" w:eastAsia="ＭＳ ゴシック" w:hAnsiTheme="minorHAnsi"/>
                <w:lang w:val="pl-PL"/>
              </w:rPr>
              <w:t>4</w:t>
            </w: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0&gt;</w:t>
            </w:r>
            <w:r w:rsidR="00B62D61" w:rsidRPr="00AF6C0B">
              <w:rPr>
                <w:rFonts w:asciiTheme="minorHAnsi" w:eastAsia="ＭＳ ゴシック" w:hAnsiTheme="minorHAnsi"/>
                <w:lang w:val="pl-PL"/>
              </w:rPr>
              <w:t xml:space="preserve"> </w:t>
            </w:r>
          </w:p>
          <w:p w14:paraId="5E6A067C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&lt;U2  3&gt;</w:t>
            </w:r>
          </w:p>
          <w:p w14:paraId="2487A13C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&lt;L[1]</w:t>
            </w:r>
          </w:p>
          <w:p w14:paraId="02413AA4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  &lt;L[2]</w:t>
            </w:r>
          </w:p>
          <w:p w14:paraId="1B734FC4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    &lt;U2  1&gt;</w:t>
            </w:r>
          </w:p>
          <w:p w14:paraId="31C7CFCC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    &lt;L[1]</w:t>
            </w:r>
          </w:p>
          <w:p w14:paraId="597B9B6D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      &lt;A ‘AMHS001’&gt;</w:t>
            </w:r>
          </w:p>
          <w:p w14:paraId="76068806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l-PL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    &gt;</w:t>
            </w:r>
          </w:p>
          <w:p w14:paraId="739D4FCE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l-PL"/>
              </w:rPr>
              <w:t xml:space="preserve">    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&gt;</w:t>
            </w:r>
          </w:p>
          <w:p w14:paraId="750B74F7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&gt;</w:t>
            </w:r>
          </w:p>
          <w:p w14:paraId="53930D8F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&gt;.</w:t>
            </w:r>
          </w:p>
          <w:p w14:paraId="4B7BFB18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</w:tr>
      <w:tr w:rsidR="00C828AB" w:rsidRPr="003866FF" w14:paraId="08155C4D" w14:textId="77777777" w:rsidTr="00DC5906">
        <w:trPr>
          <w:cantSplit/>
          <w:trHeight w:val="364"/>
        </w:trPr>
        <w:tc>
          <w:tcPr>
            <w:tcW w:w="850" w:type="dxa"/>
          </w:tcPr>
          <w:p w14:paraId="7294DDC8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S6F12</w:t>
            </w:r>
          </w:p>
        </w:tc>
        <w:tc>
          <w:tcPr>
            <w:tcW w:w="898" w:type="dxa"/>
          </w:tcPr>
          <w:p w14:paraId="540D4036" w14:textId="77777777" w:rsidR="00C828AB" w:rsidRPr="00AF6C0B" w:rsidRDefault="00C828AB" w:rsidP="00C828A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H</w:t>
            </w:r>
          </w:p>
        </w:tc>
        <w:tc>
          <w:tcPr>
            <w:tcW w:w="2413" w:type="dxa"/>
            <w:gridSpan w:val="2"/>
          </w:tcPr>
          <w:p w14:paraId="1B652984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S6F12</w:t>
            </w:r>
          </w:p>
          <w:p w14:paraId="12F674E3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&lt;B ACKC6&gt;.</w:t>
            </w:r>
          </w:p>
          <w:p w14:paraId="13EEEA54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  <w:tc>
          <w:tcPr>
            <w:tcW w:w="3332" w:type="dxa"/>
          </w:tcPr>
          <w:p w14:paraId="4FA06564" w14:textId="77777777" w:rsidR="00C828AB" w:rsidRPr="00AF6C0B" w:rsidRDefault="00C828AB" w:rsidP="00C828A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</w:rPr>
              <w:t>S6F12</w:t>
            </w:r>
          </w:p>
          <w:p w14:paraId="575E951A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&lt;B 0x00&gt;.</w:t>
            </w:r>
          </w:p>
          <w:p w14:paraId="628AF63D" w14:textId="77777777" w:rsidR="00C828AB" w:rsidRPr="00AF6C0B" w:rsidRDefault="00C828AB" w:rsidP="00C828AB">
            <w:pPr>
              <w:snapToGrid/>
              <w:spacing w:before="0" w:after="0"/>
              <w:jc w:val="left"/>
              <w:rPr>
                <w:rFonts w:asciiTheme="minorHAnsi" w:eastAsia="ＭＳ ゴシック" w:hAnsiTheme="minorHAnsi"/>
                <w:lang w:val="pt-BR"/>
              </w:rPr>
            </w:pPr>
          </w:p>
        </w:tc>
      </w:tr>
    </w:tbl>
    <w:p w14:paraId="04571C03" w14:textId="77777777" w:rsidR="00A51D65" w:rsidRDefault="00A51D65">
      <w:pPr>
        <w:snapToGrid/>
        <w:spacing w:before="0" w:after="0"/>
        <w:jc w:val="left"/>
        <w:rPr>
          <w:rFonts w:ascii="Arial" w:eastAsia="ＭＳ Ｐゴシック" w:hAnsi="Arial"/>
          <w:b/>
          <w:color w:val="000080"/>
          <w:kern w:val="0"/>
          <w:sz w:val="48"/>
          <w:szCs w:val="20"/>
          <w:u w:val="single"/>
        </w:rPr>
        <w:sectPr w:rsidR="00A51D65" w:rsidSect="001A628F">
          <w:pgSz w:w="11906" w:h="16838" w:code="9"/>
          <w:pgMar w:top="2268" w:right="1247" w:bottom="1985" w:left="1247" w:header="851" w:footer="567" w:gutter="0"/>
          <w:cols w:space="425"/>
          <w:docGrid w:linePitch="360"/>
        </w:sectPr>
      </w:pPr>
    </w:p>
    <w:p w14:paraId="08D9A628" w14:textId="0D6FE415" w:rsidR="00132C5B" w:rsidRDefault="00101281" w:rsidP="00AD4BB7">
      <w:pPr>
        <w:pStyle w:val="1"/>
      </w:pPr>
      <w:bookmarkStart w:id="25" w:name="_Toc76025863"/>
      <w:bookmarkStart w:id="26" w:name="_Toc176784165"/>
      <w:r>
        <w:rPr>
          <w:rFonts w:hint="eastAsia"/>
        </w:rPr>
        <w:t>EVENTS</w:t>
      </w:r>
      <w:bookmarkEnd w:id="25"/>
      <w:bookmarkEnd w:id="26"/>
      <w:r w:rsidR="00132C5B">
        <w:rPr>
          <w:rFonts w:hint="eastAsia"/>
        </w:rPr>
        <w:tab/>
      </w:r>
    </w:p>
    <w:p w14:paraId="20C80A33" w14:textId="292BC163" w:rsidR="00836DC8" w:rsidRPr="00132C5B" w:rsidRDefault="00101281" w:rsidP="00101281">
      <w:pPr>
        <w:pStyle w:val="a4"/>
        <w:ind w:left="2300"/>
      </w:pPr>
      <w:r>
        <w:t xml:space="preserve">The </w:t>
      </w:r>
      <w:r w:rsidR="00EC1707">
        <w:rPr>
          <w:rFonts w:hint="eastAsia"/>
        </w:rPr>
        <w:t>NPC</w:t>
      </w:r>
      <w:r>
        <w:t xml:space="preserve"> supports the event reports based on the </w:t>
      </w:r>
      <w:r w:rsidR="005E7C7F">
        <w:t>“</w:t>
      </w:r>
      <w:r>
        <w:t>Dynamic Event Report Setting</w:t>
      </w:r>
      <w:r>
        <w:rPr>
          <w:rFonts w:hint="eastAsia"/>
        </w:rPr>
        <w:t xml:space="preserve"> </w:t>
      </w:r>
      <w:r>
        <w:t>Modifications</w:t>
      </w:r>
      <w:r w:rsidR="005E7C7F">
        <w:t>”</w:t>
      </w:r>
      <w:r>
        <w:t xml:space="preserve"> included in GEM. This chapter explains the events used by the </w:t>
      </w:r>
      <w:r w:rsidR="00EC1707">
        <w:rPr>
          <w:rFonts w:hint="eastAsia"/>
        </w:rPr>
        <w:t>NPC</w:t>
      </w:r>
      <w:r>
        <w:t>.</w:t>
      </w:r>
    </w:p>
    <w:p w14:paraId="353C0CD0" w14:textId="30E93B62" w:rsidR="00132C5B" w:rsidRDefault="008714D3" w:rsidP="00AD4BB7">
      <w:pPr>
        <w:pStyle w:val="2"/>
      </w:pPr>
      <w:r>
        <w:t xml:space="preserve"> </w:t>
      </w:r>
      <w:bookmarkStart w:id="27" w:name="_Toc76025864"/>
      <w:bookmarkStart w:id="28" w:name="_Toc176784166"/>
      <w:r w:rsidR="00B45535">
        <w:rPr>
          <w:rFonts w:hint="eastAsia"/>
        </w:rPr>
        <w:t>EVENT and EVENT REPORT</w:t>
      </w:r>
      <w:bookmarkEnd w:id="27"/>
      <w:bookmarkEnd w:id="28"/>
    </w:p>
    <w:p w14:paraId="5BC44993" w14:textId="08944C37" w:rsidR="00132C5B" w:rsidRDefault="00D03208" w:rsidP="00AD4BB7">
      <w:pPr>
        <w:pStyle w:val="3"/>
      </w:pPr>
      <w:r>
        <w:t xml:space="preserve"> </w:t>
      </w:r>
      <w:bookmarkStart w:id="29" w:name="_Toc76025865"/>
      <w:bookmarkStart w:id="30" w:name="_Toc176784167"/>
      <w:r w:rsidR="00101281" w:rsidRPr="00101281">
        <w:t>CEID Numbering</w:t>
      </w:r>
      <w:bookmarkEnd w:id="29"/>
      <w:bookmarkEnd w:id="30"/>
    </w:p>
    <w:p w14:paraId="14476738" w14:textId="08438C5F" w:rsidR="00160FB0" w:rsidRPr="00101281" w:rsidRDefault="00101281" w:rsidP="00160FB0">
      <w:pPr>
        <w:pStyle w:val="a4"/>
        <w:ind w:left="2300"/>
      </w:pPr>
      <w:r w:rsidRPr="00101281">
        <w:t xml:space="preserve">The following chart summarizes how CEIDs are assigned to </w:t>
      </w:r>
      <w:r w:rsidR="005430D8">
        <w:rPr>
          <w:rFonts w:hint="eastAsia"/>
        </w:rPr>
        <w:t>NPC</w:t>
      </w:r>
      <w:r w:rsidRPr="00101281">
        <w:t xml:space="preserve"> events.</w:t>
      </w:r>
    </w:p>
    <w:p w14:paraId="124F8884" w14:textId="77777777" w:rsidR="00160FB0" w:rsidRDefault="00160FB0" w:rsidP="00160FB0">
      <w:pPr>
        <w:pStyle w:val="a4"/>
        <w:ind w:left="2300"/>
      </w:pPr>
    </w:p>
    <w:p w14:paraId="1034FA23" w14:textId="4AD63B5A" w:rsidR="00160FB0" w:rsidRPr="00101281" w:rsidRDefault="003D4346" w:rsidP="00160FB0">
      <w:pPr>
        <w:pStyle w:val="a4"/>
        <w:ind w:left="2300"/>
      </w:pPr>
      <w:r>
        <w:rPr>
          <w:rFonts w:hint="eastAsia"/>
        </w:rPr>
        <w:t>Table</w:t>
      </w:r>
      <w:r w:rsidR="009B4C84">
        <w:rPr>
          <w:rFonts w:hint="eastAsia"/>
        </w:rPr>
        <w:t xml:space="preserve"> 9</w:t>
      </w:r>
      <w:r w:rsidR="00160FB0">
        <w:rPr>
          <w:rFonts w:hint="eastAsia"/>
        </w:rPr>
        <w:tab/>
      </w:r>
      <w:r w:rsidR="00101281" w:rsidRPr="00101281">
        <w:t>- CEID Numbering</w:t>
      </w:r>
    </w:p>
    <w:tbl>
      <w:tblPr>
        <w:tblW w:w="0" w:type="auto"/>
        <w:tblInd w:w="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4"/>
        <w:gridCol w:w="2156"/>
        <w:gridCol w:w="2604"/>
        <w:gridCol w:w="1848"/>
      </w:tblGrid>
      <w:tr w:rsidR="00160FB0" w14:paraId="69275A6F" w14:textId="77777777" w:rsidTr="00160FB0">
        <w:tc>
          <w:tcPr>
            <w:tcW w:w="496" w:type="dxa"/>
            <w:shd w:val="clear" w:color="auto" w:fill="000080"/>
          </w:tcPr>
          <w:p w14:paraId="5B6CBD72" w14:textId="77777777" w:rsidR="00160FB0" w:rsidRDefault="00160FB0" w:rsidP="005F67F8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203" w:type="dxa"/>
            <w:shd w:val="clear" w:color="auto" w:fill="000080"/>
          </w:tcPr>
          <w:p w14:paraId="75ACA91C" w14:textId="77777777" w:rsidR="00160FB0" w:rsidRPr="00DC7996" w:rsidRDefault="00160FB0" w:rsidP="005F67F8">
            <w:pPr>
              <w:pStyle w:val="a4"/>
              <w:ind w:leftChars="0" w:lef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所属</w:t>
            </w:r>
          </w:p>
        </w:tc>
        <w:tc>
          <w:tcPr>
            <w:tcW w:w="2700" w:type="dxa"/>
            <w:shd w:val="clear" w:color="auto" w:fill="000080"/>
          </w:tcPr>
          <w:p w14:paraId="7BE08A2F" w14:textId="77777777" w:rsidR="00160FB0" w:rsidRPr="00DC7996" w:rsidRDefault="009656C2" w:rsidP="005F67F8">
            <w:pPr>
              <w:pStyle w:val="a4"/>
              <w:ind w:leftChars="0" w:lef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EVENT TYPE</w:t>
            </w:r>
          </w:p>
        </w:tc>
        <w:tc>
          <w:tcPr>
            <w:tcW w:w="1911" w:type="dxa"/>
            <w:shd w:val="clear" w:color="auto" w:fill="000080"/>
          </w:tcPr>
          <w:p w14:paraId="70222661" w14:textId="77777777" w:rsidR="00160FB0" w:rsidRDefault="00160FB0" w:rsidP="005F67F8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CEID</w:t>
            </w:r>
          </w:p>
        </w:tc>
      </w:tr>
      <w:tr w:rsidR="00160FB0" w:rsidRPr="001F7F7D" w14:paraId="650FAB5D" w14:textId="77777777" w:rsidTr="00160FB0">
        <w:tc>
          <w:tcPr>
            <w:tcW w:w="496" w:type="dxa"/>
          </w:tcPr>
          <w:p w14:paraId="25C556A0" w14:textId="77777777" w:rsidR="00160FB0" w:rsidRPr="007160A2" w:rsidRDefault="00160FB0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 w:rsidRPr="007160A2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203" w:type="dxa"/>
            <w:vMerge w:val="restart"/>
          </w:tcPr>
          <w:p w14:paraId="1E990D19" w14:textId="77777777" w:rsidR="00160FB0" w:rsidRPr="00101281" w:rsidRDefault="00101281" w:rsidP="00101281">
            <w:pPr>
              <w:pStyle w:val="a4"/>
              <w:ind w:leftChars="0" w:left="0"/>
              <w:rPr>
                <w:sz w:val="18"/>
                <w:szCs w:val="18"/>
              </w:rPr>
            </w:pPr>
            <w:r w:rsidRPr="00101281">
              <w:rPr>
                <w:sz w:val="18"/>
                <w:szCs w:val="18"/>
              </w:rPr>
              <w:t xml:space="preserve">CEIDs defined in </w:t>
            </w:r>
            <w:r>
              <w:rPr>
                <w:rFonts w:hint="eastAsia"/>
                <w:sz w:val="18"/>
                <w:szCs w:val="18"/>
              </w:rPr>
              <w:br/>
            </w:r>
            <w:r w:rsidRPr="00101281">
              <w:rPr>
                <w:sz w:val="18"/>
                <w:szCs w:val="18"/>
              </w:rPr>
              <w:t>Daifuku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101281">
              <w:rPr>
                <w:sz w:val="18"/>
                <w:szCs w:val="18"/>
              </w:rPr>
              <w:t>specifications</w:t>
            </w:r>
          </w:p>
          <w:p w14:paraId="70982ACE" w14:textId="77777777" w:rsidR="00160FB0" w:rsidRPr="007160A2" w:rsidRDefault="00160FB0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ascii="ＭＳ ゴシック" w:eastAsia="ＭＳ ゴシック" w:hAnsi="ＭＳ ゴシック" w:hint="eastAsia"/>
                <w:sz w:val="18"/>
                <w:szCs w:val="18"/>
              </w:rPr>
              <w:t>1～</w:t>
            </w:r>
            <w:r w:rsidR="009D7121">
              <w:rPr>
                <w:rFonts w:ascii="ＭＳ ゴシック" w:eastAsia="ＭＳ ゴシック" w:hAnsi="ＭＳ ゴシック" w:hint="eastAsia"/>
                <w:sz w:val="18"/>
                <w:szCs w:val="18"/>
              </w:rPr>
              <w:t>7</w:t>
            </w:r>
            <w:r>
              <w:rPr>
                <w:rFonts w:ascii="ＭＳ ゴシック" w:eastAsia="ＭＳ ゴシック" w:hAnsi="ＭＳ ゴシック" w:hint="eastAsia"/>
                <w:sz w:val="18"/>
                <w:szCs w:val="18"/>
              </w:rPr>
              <w:t>00</w:t>
            </w:r>
          </w:p>
        </w:tc>
        <w:tc>
          <w:tcPr>
            <w:tcW w:w="2700" w:type="dxa"/>
          </w:tcPr>
          <w:p w14:paraId="18AF1FEB" w14:textId="77777777" w:rsidR="00160FB0" w:rsidRPr="00101281" w:rsidRDefault="00101281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 w:rsidRPr="00101281">
              <w:rPr>
                <w:sz w:val="18"/>
                <w:szCs w:val="18"/>
              </w:rPr>
              <w:t>GEM defined events</w:t>
            </w:r>
          </w:p>
        </w:tc>
        <w:tc>
          <w:tcPr>
            <w:tcW w:w="1911" w:type="dxa"/>
          </w:tcPr>
          <w:p w14:paraId="1168303F" w14:textId="77777777" w:rsidR="00160FB0" w:rsidRPr="00AF6C0B" w:rsidRDefault="00160FB0" w:rsidP="005F67F8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1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50</w:t>
            </w:r>
          </w:p>
        </w:tc>
      </w:tr>
      <w:tr w:rsidR="00160FB0" w:rsidRPr="001F7F7D" w14:paraId="2497B741" w14:textId="77777777" w:rsidTr="00160FB0">
        <w:tc>
          <w:tcPr>
            <w:tcW w:w="496" w:type="dxa"/>
          </w:tcPr>
          <w:p w14:paraId="252DFDC2" w14:textId="77777777" w:rsidR="00160FB0" w:rsidRPr="007160A2" w:rsidRDefault="00160FB0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203" w:type="dxa"/>
            <w:vMerge/>
          </w:tcPr>
          <w:p w14:paraId="706CAF53" w14:textId="77777777" w:rsidR="00160FB0" w:rsidRPr="007160A2" w:rsidRDefault="00160FB0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148EF7AB" w14:textId="77777777" w:rsidR="00160FB0" w:rsidRPr="00101281" w:rsidRDefault="00101281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 w:rsidRPr="00101281">
              <w:rPr>
                <w:sz w:val="18"/>
                <w:szCs w:val="18"/>
              </w:rPr>
              <w:t>SEM defined events</w:t>
            </w:r>
          </w:p>
        </w:tc>
        <w:tc>
          <w:tcPr>
            <w:tcW w:w="1911" w:type="dxa"/>
          </w:tcPr>
          <w:p w14:paraId="4BC01FFB" w14:textId="77777777" w:rsidR="00160FB0" w:rsidRPr="00AF6C0B" w:rsidRDefault="00160FB0" w:rsidP="005F67F8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51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500</w:t>
            </w:r>
          </w:p>
        </w:tc>
      </w:tr>
      <w:tr w:rsidR="00160FB0" w:rsidRPr="001F7F7D" w14:paraId="29BBE906" w14:textId="77777777" w:rsidTr="00160FB0">
        <w:tc>
          <w:tcPr>
            <w:tcW w:w="496" w:type="dxa"/>
          </w:tcPr>
          <w:p w14:paraId="6B5DEEA2" w14:textId="77777777" w:rsidR="00160FB0" w:rsidRPr="007160A2" w:rsidRDefault="00160FB0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203" w:type="dxa"/>
            <w:vMerge/>
          </w:tcPr>
          <w:p w14:paraId="0D98BBA2" w14:textId="77777777" w:rsidR="00160FB0" w:rsidRPr="007160A2" w:rsidRDefault="00160FB0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3762F637" w14:textId="77777777" w:rsidR="00160FB0" w:rsidRPr="00101281" w:rsidRDefault="00101281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 w:rsidRPr="00101281">
              <w:rPr>
                <w:sz w:val="18"/>
                <w:szCs w:val="18"/>
              </w:rPr>
              <w:t>Daifuku defined events</w:t>
            </w:r>
          </w:p>
        </w:tc>
        <w:tc>
          <w:tcPr>
            <w:tcW w:w="1911" w:type="dxa"/>
          </w:tcPr>
          <w:p w14:paraId="6A8C76F1" w14:textId="77777777" w:rsidR="00160FB0" w:rsidRPr="00AF6C0B" w:rsidRDefault="00160FB0" w:rsidP="005F67F8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501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  <w:r w:rsidR="009D7121" w:rsidRPr="00AF6C0B">
              <w:rPr>
                <w:rFonts w:asciiTheme="minorHAnsi" w:eastAsia="ＭＳ ゴシック" w:hAnsiTheme="minorHAnsi"/>
                <w:sz w:val="18"/>
                <w:szCs w:val="18"/>
              </w:rPr>
              <w:t>7</w:t>
            </w: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00</w:t>
            </w:r>
          </w:p>
        </w:tc>
      </w:tr>
      <w:tr w:rsidR="00160FB0" w:rsidRPr="001F7F7D" w14:paraId="60BCC77A" w14:textId="77777777" w:rsidTr="00160FB0">
        <w:tc>
          <w:tcPr>
            <w:tcW w:w="496" w:type="dxa"/>
          </w:tcPr>
          <w:p w14:paraId="28E74D1E" w14:textId="77777777" w:rsidR="00160FB0" w:rsidRPr="007160A2" w:rsidRDefault="00160FB0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203" w:type="dxa"/>
          </w:tcPr>
          <w:p w14:paraId="4C864BBE" w14:textId="77777777" w:rsidR="00160FB0" w:rsidRPr="00101281" w:rsidRDefault="00101281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 w:rsidRPr="00101281">
              <w:rPr>
                <w:sz w:val="18"/>
                <w:szCs w:val="18"/>
              </w:rPr>
              <w:t>supplier defined CEIDs</w:t>
            </w:r>
          </w:p>
          <w:p w14:paraId="57149BAD" w14:textId="77777777" w:rsidR="00160FB0" w:rsidRPr="007160A2" w:rsidRDefault="009D7121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 w:rsidR="00160FB0">
              <w:rPr>
                <w:rFonts w:hint="eastAsia"/>
                <w:sz w:val="18"/>
                <w:szCs w:val="18"/>
              </w:rPr>
              <w:t>01</w:t>
            </w:r>
            <w:r w:rsidR="00160FB0">
              <w:rPr>
                <w:rFonts w:hint="eastAsia"/>
                <w:sz w:val="18"/>
                <w:szCs w:val="18"/>
              </w:rPr>
              <w:t>～</w:t>
            </w:r>
          </w:p>
        </w:tc>
        <w:tc>
          <w:tcPr>
            <w:tcW w:w="2700" w:type="dxa"/>
          </w:tcPr>
          <w:p w14:paraId="4CA52C04" w14:textId="77777777" w:rsidR="00160FB0" w:rsidRPr="00101281" w:rsidRDefault="00101281" w:rsidP="005F67F8">
            <w:pPr>
              <w:pStyle w:val="a4"/>
              <w:ind w:leftChars="0" w:left="0"/>
              <w:jc w:val="center"/>
              <w:rPr>
                <w:sz w:val="18"/>
                <w:szCs w:val="18"/>
              </w:rPr>
            </w:pPr>
            <w:r w:rsidRPr="00101281">
              <w:rPr>
                <w:sz w:val="18"/>
                <w:szCs w:val="18"/>
              </w:rPr>
              <w:t>supplier defined CEIDs</w:t>
            </w:r>
          </w:p>
        </w:tc>
        <w:tc>
          <w:tcPr>
            <w:tcW w:w="1911" w:type="dxa"/>
          </w:tcPr>
          <w:p w14:paraId="77966C11" w14:textId="77777777" w:rsidR="00160FB0" w:rsidRPr="00AF6C0B" w:rsidRDefault="009D7121" w:rsidP="005F67F8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7</w:t>
            </w:r>
            <w:r w:rsidR="00160FB0" w:rsidRPr="00AF6C0B">
              <w:rPr>
                <w:rFonts w:asciiTheme="minorHAnsi" w:eastAsia="ＭＳ ゴシック" w:hAnsiTheme="minorHAnsi"/>
                <w:sz w:val="18"/>
                <w:szCs w:val="18"/>
              </w:rPr>
              <w:t>01</w:t>
            </w:r>
            <w:r w:rsidR="00160FB0" w:rsidRPr="00AF6C0B">
              <w:rPr>
                <w:rFonts w:asciiTheme="minorHAnsi" w:eastAsia="ＭＳ ゴシック" w:hAnsiTheme="minorHAnsi"/>
                <w:sz w:val="18"/>
                <w:szCs w:val="18"/>
              </w:rPr>
              <w:t>～</w:t>
            </w:r>
          </w:p>
        </w:tc>
      </w:tr>
    </w:tbl>
    <w:p w14:paraId="453D8489" w14:textId="77777777" w:rsidR="00160FB0" w:rsidRDefault="00101281" w:rsidP="006473C9">
      <w:pPr>
        <w:pStyle w:val="a4"/>
        <w:ind w:left="2300"/>
      </w:pPr>
      <w:r>
        <w:rPr>
          <w:rFonts w:hint="eastAsia"/>
        </w:rPr>
        <w:t>Note</w:t>
      </w:r>
      <w:r w:rsidR="006473C9">
        <w:rPr>
          <w:rFonts w:hint="eastAsia"/>
        </w:rPr>
        <w:t>:</w:t>
      </w:r>
    </w:p>
    <w:p w14:paraId="64126737" w14:textId="77777777" w:rsidR="00836DC8" w:rsidRPr="00BC7A65" w:rsidRDefault="00101281" w:rsidP="00BC7A65">
      <w:pPr>
        <w:pStyle w:val="a4"/>
        <w:ind w:left="2300"/>
      </w:pPr>
      <w:r>
        <w:t>All events defined by GEM or SEM that are not included in this specification that are specified by</w:t>
      </w:r>
      <w:r>
        <w:rPr>
          <w:rFonts w:hint="eastAsia"/>
        </w:rPr>
        <w:t xml:space="preserve"> </w:t>
      </w:r>
      <w:r>
        <w:t>the supplier are</w:t>
      </w:r>
      <w:r w:rsidR="009D7121">
        <w:t xml:space="preserve"> assigned a CEID of 7</w:t>
      </w:r>
      <w:r>
        <w:t>01 or above.</w:t>
      </w:r>
    </w:p>
    <w:p w14:paraId="310E94F4" w14:textId="18614567" w:rsidR="00C026B1" w:rsidRDefault="00D03208" w:rsidP="00AD4BB7">
      <w:pPr>
        <w:pStyle w:val="3"/>
      </w:pPr>
      <w:r>
        <w:t xml:space="preserve"> </w:t>
      </w:r>
      <w:bookmarkStart w:id="31" w:name="_Toc76025866"/>
      <w:bookmarkStart w:id="32" w:name="_Toc176784168"/>
      <w:r w:rsidR="00B24AED">
        <w:rPr>
          <w:rFonts w:hint="eastAsia"/>
        </w:rPr>
        <w:t>NPC</w:t>
      </w:r>
      <w:r w:rsidR="009656C2" w:rsidRPr="009656C2">
        <w:t xml:space="preserve"> Events</w:t>
      </w:r>
      <w:bookmarkEnd w:id="31"/>
      <w:bookmarkEnd w:id="32"/>
    </w:p>
    <w:p w14:paraId="177524AB" w14:textId="6ECA02C8" w:rsidR="00C026B1" w:rsidRPr="009656C2" w:rsidRDefault="009656C2" w:rsidP="00C026B1">
      <w:pPr>
        <w:pStyle w:val="a4"/>
        <w:ind w:left="2300"/>
      </w:pPr>
      <w:r w:rsidRPr="009656C2">
        <w:t>This section explains the types</w:t>
      </w:r>
      <w:r w:rsidR="001726A0">
        <w:rPr>
          <w:rFonts w:hint="eastAsia"/>
        </w:rPr>
        <w:t xml:space="preserve"> of</w:t>
      </w:r>
      <w:r w:rsidRPr="009656C2">
        <w:t xml:space="preserve"> events used by the </w:t>
      </w:r>
      <w:r w:rsidR="00B24AED">
        <w:rPr>
          <w:rFonts w:hint="eastAsia"/>
        </w:rPr>
        <w:t>NPC</w:t>
      </w:r>
      <w:r w:rsidRPr="009656C2">
        <w:t>.</w:t>
      </w:r>
    </w:p>
    <w:p w14:paraId="040C674D" w14:textId="77777777" w:rsidR="00255127" w:rsidRPr="001726A0" w:rsidRDefault="001726A0" w:rsidP="00DC5B8B">
      <w:pPr>
        <w:pStyle w:val="a4"/>
        <w:ind w:left="2300"/>
      </w:pPr>
      <w:r w:rsidRPr="00DC5B8B">
        <w:rPr>
          <w:rFonts w:hint="eastAsia"/>
        </w:rPr>
        <w:t xml:space="preserve">Each event report </w:t>
      </w:r>
      <w:r w:rsidR="00DC5B8B" w:rsidRPr="00DC5B8B">
        <w:rPr>
          <w:rFonts w:hint="eastAsia"/>
        </w:rPr>
        <w:t>should</w:t>
      </w:r>
      <w:r w:rsidRPr="00DC5B8B">
        <w:rPr>
          <w:rFonts w:hint="eastAsia"/>
        </w:rPr>
        <w:t xml:space="preserve"> be sent when any </w:t>
      </w:r>
      <w:r w:rsidR="009C0223" w:rsidRPr="00DC5B8B">
        <w:rPr>
          <w:rFonts w:hint="eastAsia"/>
        </w:rPr>
        <w:t xml:space="preserve">corresponding </w:t>
      </w:r>
      <w:r w:rsidRPr="00DC5B8B">
        <w:rPr>
          <w:rFonts w:hint="eastAsia"/>
        </w:rPr>
        <w:t>event occurs.</w:t>
      </w:r>
    </w:p>
    <w:p w14:paraId="079EE578" w14:textId="17B20EEA" w:rsidR="00AE4A61" w:rsidRDefault="001726A0" w:rsidP="00F84AEE">
      <w:pPr>
        <w:pStyle w:val="a4"/>
        <w:ind w:left="2300"/>
      </w:pPr>
      <w:r w:rsidRPr="001726A0">
        <w:rPr>
          <w:rFonts w:hint="eastAsia"/>
        </w:rPr>
        <w:t>No specific order of event report</w:t>
      </w:r>
      <w:r>
        <w:rPr>
          <w:rFonts w:hint="eastAsia"/>
        </w:rPr>
        <w:t>s is determined</w:t>
      </w:r>
      <w:r w:rsidR="008C2DE7">
        <w:rPr>
          <w:rFonts w:hint="eastAsia"/>
        </w:rPr>
        <w:t xml:space="preserve">.  For your reference, basic scenarios are </w:t>
      </w:r>
      <w:r>
        <w:rPr>
          <w:rFonts w:hint="eastAsia"/>
        </w:rPr>
        <w:t>indicated as below:</w:t>
      </w:r>
    </w:p>
    <w:p w14:paraId="28435658" w14:textId="77777777" w:rsidR="00DE6F19" w:rsidRPr="00A7236E" w:rsidRDefault="009656C2" w:rsidP="00AD4BB7">
      <w:pPr>
        <w:pStyle w:val="4"/>
        <w:numPr>
          <w:ilvl w:val="0"/>
          <w:numId w:val="2"/>
        </w:numPr>
      </w:pPr>
      <w:bookmarkStart w:id="33" w:name="_Toc76025872"/>
      <w:bookmarkStart w:id="34" w:name="_Toc176784169"/>
      <w:r>
        <w:rPr>
          <w:rFonts w:hint="eastAsia"/>
          <w:lang w:val="pt-BR"/>
        </w:rPr>
        <w:t>Port</w:t>
      </w:r>
      <w:r w:rsidRPr="009656C2">
        <w:rPr>
          <w:rFonts w:hint="eastAsia"/>
          <w:lang w:val="pt-BR"/>
        </w:rPr>
        <w:t xml:space="preserve"> Status Transition Events</w:t>
      </w:r>
      <w:bookmarkEnd w:id="33"/>
      <w:bookmarkEnd w:id="34"/>
    </w:p>
    <w:p w14:paraId="3A544962" w14:textId="07E638E0" w:rsidR="00DE6F19" w:rsidRPr="004C2873" w:rsidRDefault="003D4346" w:rsidP="00DE6F19">
      <w:pPr>
        <w:pStyle w:val="a4"/>
        <w:ind w:left="2300"/>
        <w:rPr>
          <w:lang w:val="fr-FR"/>
        </w:rPr>
      </w:pPr>
      <w:bookmarkStart w:id="35" w:name="_Toc76022252"/>
      <w:r w:rsidRPr="004C2873">
        <w:rPr>
          <w:rFonts w:hint="eastAsia"/>
          <w:lang w:val="fr-FR"/>
        </w:rPr>
        <w:t>Table</w:t>
      </w:r>
      <w:r w:rsidR="00DE6F19" w:rsidRPr="004C2873">
        <w:rPr>
          <w:rFonts w:hint="eastAsia"/>
          <w:lang w:val="fr-FR"/>
        </w:rPr>
        <w:t xml:space="preserve"> </w:t>
      </w:r>
      <w:r w:rsidR="009B4C84">
        <w:rPr>
          <w:rFonts w:hint="eastAsia"/>
        </w:rPr>
        <w:t>11</w:t>
      </w:r>
      <w:r w:rsidR="00DE6F19" w:rsidRPr="004C2873">
        <w:rPr>
          <w:rFonts w:hint="eastAsia"/>
          <w:lang w:val="fr-FR"/>
        </w:rPr>
        <w:tab/>
      </w:r>
      <w:r w:rsidR="009656C2" w:rsidRPr="004C2873">
        <w:rPr>
          <w:rFonts w:hint="eastAsia"/>
          <w:lang w:val="fr-FR"/>
        </w:rPr>
        <w:t>- Port Status Transition Events</w:t>
      </w:r>
      <w:bookmarkEnd w:id="35"/>
    </w:p>
    <w:tbl>
      <w:tblPr>
        <w:tblW w:w="7579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2693"/>
        <w:gridCol w:w="1701"/>
        <w:gridCol w:w="1606"/>
        <w:gridCol w:w="870"/>
      </w:tblGrid>
      <w:tr w:rsidR="00DE6F19" w:rsidRPr="00F16CB1" w14:paraId="5BCF01A4" w14:textId="77777777" w:rsidTr="00984821">
        <w:trPr>
          <w:trHeight w:val="62"/>
        </w:trPr>
        <w:tc>
          <w:tcPr>
            <w:tcW w:w="709" w:type="dxa"/>
            <w:shd w:val="clear" w:color="auto" w:fill="000080"/>
            <w:vAlign w:val="center"/>
          </w:tcPr>
          <w:p w14:paraId="4E8FFF28" w14:textId="77777777" w:rsidR="00DE6F19" w:rsidRPr="006655D0" w:rsidRDefault="00DE6F19" w:rsidP="00056B2D">
            <w:pPr>
              <w:pStyle w:val="a4"/>
              <w:ind w:leftChars="0" w:left="0"/>
              <w:jc w:val="center"/>
              <w:rPr>
                <w:b/>
                <w:bCs/>
                <w:sz w:val="16"/>
                <w:szCs w:val="16"/>
              </w:rPr>
            </w:pPr>
            <w:r w:rsidRPr="006655D0">
              <w:rPr>
                <w:rFonts w:hint="eastAsia"/>
                <w:b/>
                <w:bCs/>
                <w:sz w:val="16"/>
                <w:szCs w:val="16"/>
              </w:rPr>
              <w:t>CEID</w:t>
            </w:r>
          </w:p>
        </w:tc>
        <w:tc>
          <w:tcPr>
            <w:tcW w:w="2693" w:type="dxa"/>
            <w:shd w:val="clear" w:color="auto" w:fill="000080"/>
            <w:vAlign w:val="center"/>
          </w:tcPr>
          <w:p w14:paraId="053C711C" w14:textId="77777777" w:rsidR="00DE6F19" w:rsidRPr="00F16CB1" w:rsidRDefault="009656C2" w:rsidP="00056B2D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EVNET NAME</w:t>
            </w:r>
          </w:p>
        </w:tc>
        <w:tc>
          <w:tcPr>
            <w:tcW w:w="1701" w:type="dxa"/>
            <w:shd w:val="clear" w:color="auto" w:fill="000080"/>
            <w:vAlign w:val="center"/>
          </w:tcPr>
          <w:p w14:paraId="7ACBEEE6" w14:textId="77777777" w:rsidR="00DE6F19" w:rsidRPr="00F16CB1" w:rsidRDefault="009656C2" w:rsidP="00056B2D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OLD STATUS</w:t>
            </w:r>
          </w:p>
        </w:tc>
        <w:tc>
          <w:tcPr>
            <w:tcW w:w="1606" w:type="dxa"/>
            <w:shd w:val="clear" w:color="auto" w:fill="000080"/>
            <w:vAlign w:val="center"/>
          </w:tcPr>
          <w:p w14:paraId="7C98E270" w14:textId="77777777" w:rsidR="00DE6F19" w:rsidRPr="00F16CB1" w:rsidRDefault="009656C2" w:rsidP="00056B2D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NEW STATUS</w:t>
            </w:r>
          </w:p>
        </w:tc>
        <w:tc>
          <w:tcPr>
            <w:tcW w:w="870" w:type="dxa"/>
            <w:shd w:val="clear" w:color="auto" w:fill="000080"/>
            <w:vAlign w:val="center"/>
          </w:tcPr>
          <w:p w14:paraId="1033F0AE" w14:textId="77777777" w:rsidR="00DE6F19" w:rsidRPr="009656C2" w:rsidRDefault="009656C2" w:rsidP="00056B2D">
            <w:pPr>
              <w:pStyle w:val="a4"/>
              <w:ind w:leftChars="0" w:left="0"/>
              <w:jc w:val="center"/>
              <w:rPr>
                <w:b/>
                <w:bCs/>
                <w:sz w:val="14"/>
                <w:szCs w:val="14"/>
              </w:rPr>
            </w:pPr>
            <w:r w:rsidRPr="009656C2">
              <w:rPr>
                <w:rFonts w:hint="eastAsia"/>
                <w:b/>
                <w:bCs/>
                <w:sz w:val="14"/>
                <w:szCs w:val="14"/>
              </w:rPr>
              <w:t>REPORT</w:t>
            </w:r>
          </w:p>
          <w:p w14:paraId="33A4FEC8" w14:textId="77777777" w:rsidR="00DE6F19" w:rsidRPr="006655D0" w:rsidRDefault="00DE6F19" w:rsidP="00056B2D">
            <w:pPr>
              <w:pStyle w:val="a4"/>
              <w:ind w:leftChars="0" w:left="0"/>
              <w:jc w:val="center"/>
              <w:rPr>
                <w:b/>
                <w:bCs/>
                <w:sz w:val="16"/>
                <w:szCs w:val="16"/>
              </w:rPr>
            </w:pPr>
            <w:r w:rsidRPr="009656C2">
              <w:rPr>
                <w:rFonts w:hint="eastAsia"/>
                <w:b/>
                <w:bCs/>
                <w:sz w:val="14"/>
                <w:szCs w:val="14"/>
              </w:rPr>
              <w:t>ID</w:t>
            </w:r>
          </w:p>
        </w:tc>
      </w:tr>
      <w:tr w:rsidR="00DE6F19" w:rsidRPr="009C54FA" w14:paraId="3135AD8A" w14:textId="77777777" w:rsidTr="00984821">
        <w:trPr>
          <w:trHeight w:val="64"/>
        </w:trPr>
        <w:tc>
          <w:tcPr>
            <w:tcW w:w="709" w:type="dxa"/>
          </w:tcPr>
          <w:p w14:paraId="2F7ED941" w14:textId="77777777" w:rsidR="00DE6F19" w:rsidRPr="00AF6C0B" w:rsidRDefault="00DE6F19" w:rsidP="00056B2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260</w:t>
            </w:r>
          </w:p>
        </w:tc>
        <w:tc>
          <w:tcPr>
            <w:tcW w:w="2693" w:type="dxa"/>
          </w:tcPr>
          <w:p w14:paraId="306162F0" w14:textId="77777777" w:rsidR="00DE6F19" w:rsidRPr="00AF6C0B" w:rsidRDefault="00DE6F19" w:rsidP="00056B2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PortOutOfService</w:t>
            </w:r>
          </w:p>
        </w:tc>
        <w:tc>
          <w:tcPr>
            <w:tcW w:w="1701" w:type="dxa"/>
          </w:tcPr>
          <w:p w14:paraId="231D603D" w14:textId="77777777" w:rsidR="00DE6F19" w:rsidRPr="00AF6C0B" w:rsidRDefault="004111C8" w:rsidP="00056B2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IN SERVICE</w:t>
            </w:r>
          </w:p>
        </w:tc>
        <w:tc>
          <w:tcPr>
            <w:tcW w:w="1606" w:type="dxa"/>
          </w:tcPr>
          <w:p w14:paraId="3901CFD7" w14:textId="77777777" w:rsidR="00DE6F19" w:rsidRPr="00AF6C0B" w:rsidRDefault="004111C8" w:rsidP="00056B2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OUT OF SERVICE</w:t>
            </w:r>
          </w:p>
        </w:tc>
        <w:tc>
          <w:tcPr>
            <w:tcW w:w="870" w:type="dxa"/>
          </w:tcPr>
          <w:p w14:paraId="158F301E" w14:textId="5C0ECB3D" w:rsidR="00DE6F19" w:rsidRPr="00AF6C0B" w:rsidRDefault="0003401A" w:rsidP="00056B2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2</w:t>
            </w:r>
          </w:p>
        </w:tc>
      </w:tr>
      <w:tr w:rsidR="00DE6F19" w:rsidRPr="009C54FA" w14:paraId="13901AC9" w14:textId="77777777" w:rsidTr="00984821">
        <w:trPr>
          <w:trHeight w:val="64"/>
        </w:trPr>
        <w:tc>
          <w:tcPr>
            <w:tcW w:w="709" w:type="dxa"/>
          </w:tcPr>
          <w:p w14:paraId="734F5B46" w14:textId="77777777" w:rsidR="00DE6F19" w:rsidRPr="00AF6C0B" w:rsidRDefault="00DE6F19" w:rsidP="00056B2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261</w:t>
            </w:r>
          </w:p>
        </w:tc>
        <w:tc>
          <w:tcPr>
            <w:tcW w:w="2693" w:type="dxa"/>
          </w:tcPr>
          <w:p w14:paraId="466D8BF5" w14:textId="77777777" w:rsidR="00DE6F19" w:rsidRPr="00AF6C0B" w:rsidRDefault="00DE6F19" w:rsidP="00056B2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PortInService</w:t>
            </w:r>
          </w:p>
        </w:tc>
        <w:tc>
          <w:tcPr>
            <w:tcW w:w="1701" w:type="dxa"/>
          </w:tcPr>
          <w:p w14:paraId="739F15D6" w14:textId="77777777" w:rsidR="00DE6F19" w:rsidRPr="00AF6C0B" w:rsidRDefault="004111C8" w:rsidP="00056B2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OUT OF SERVICE</w:t>
            </w:r>
          </w:p>
        </w:tc>
        <w:tc>
          <w:tcPr>
            <w:tcW w:w="1606" w:type="dxa"/>
          </w:tcPr>
          <w:p w14:paraId="391598CC" w14:textId="77777777" w:rsidR="00DE6F19" w:rsidRPr="00AF6C0B" w:rsidRDefault="004111C8" w:rsidP="00056B2D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IN SERVICE</w:t>
            </w:r>
          </w:p>
        </w:tc>
        <w:tc>
          <w:tcPr>
            <w:tcW w:w="870" w:type="dxa"/>
          </w:tcPr>
          <w:p w14:paraId="0C938CE0" w14:textId="6959F722" w:rsidR="00DE6F19" w:rsidRPr="00AF6C0B" w:rsidRDefault="0003401A" w:rsidP="00056B2D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2</w:t>
            </w:r>
          </w:p>
        </w:tc>
      </w:tr>
    </w:tbl>
    <w:p w14:paraId="6CD55493" w14:textId="77777777" w:rsidR="007A0055" w:rsidRPr="005D1CF3" w:rsidRDefault="007A0055" w:rsidP="007A0055">
      <w:pPr>
        <w:widowControl w:val="0"/>
        <w:autoSpaceDE w:val="0"/>
        <w:autoSpaceDN w:val="0"/>
        <w:adjustRightInd w:val="0"/>
        <w:snapToGrid/>
        <w:spacing w:before="0" w:after="0" w:line="240" w:lineRule="atLeast"/>
        <w:jc w:val="left"/>
        <w:rPr>
          <w:kern w:val="0"/>
          <w:highlight w:val="yellow"/>
        </w:rPr>
      </w:pPr>
    </w:p>
    <w:p w14:paraId="4F1A6AA3" w14:textId="77777777" w:rsidR="007A0055" w:rsidRPr="00BC6111" w:rsidRDefault="007A0055" w:rsidP="007A0055">
      <w:pPr>
        <w:widowControl w:val="0"/>
        <w:autoSpaceDE w:val="0"/>
        <w:autoSpaceDN w:val="0"/>
        <w:adjustRightInd w:val="0"/>
        <w:snapToGrid/>
        <w:spacing w:before="0" w:after="0" w:line="240" w:lineRule="atLeast"/>
        <w:jc w:val="left"/>
        <w:rPr>
          <w:kern w:val="0"/>
          <w:highlight w:val="yellow"/>
        </w:rPr>
      </w:pPr>
    </w:p>
    <w:p w14:paraId="4379C3F5" w14:textId="77777777" w:rsidR="000C1F20" w:rsidRDefault="008C2DE7" w:rsidP="00AD4BB7">
      <w:pPr>
        <w:pStyle w:val="4"/>
        <w:numPr>
          <w:ilvl w:val="0"/>
          <w:numId w:val="2"/>
        </w:numPr>
        <w:rPr>
          <w:lang w:val="pt-BR"/>
        </w:rPr>
      </w:pPr>
      <w:bookmarkStart w:id="36" w:name="_Toc76025873"/>
      <w:bookmarkStart w:id="37" w:name="_Toc176784170"/>
      <w:r>
        <w:rPr>
          <w:rFonts w:hint="eastAsia"/>
          <w:lang w:val="pt-BR"/>
        </w:rPr>
        <w:t>Alarm Related Events</w:t>
      </w:r>
      <w:bookmarkEnd w:id="36"/>
      <w:bookmarkEnd w:id="37"/>
    </w:p>
    <w:p w14:paraId="315F788E" w14:textId="6FF1BDC7" w:rsidR="000C1F20" w:rsidRPr="009C0223" w:rsidRDefault="003D4346" w:rsidP="009C0223">
      <w:pPr>
        <w:pStyle w:val="a4"/>
        <w:ind w:left="2300"/>
      </w:pPr>
      <w:bookmarkStart w:id="38" w:name="_Toc76022253"/>
      <w:r>
        <w:rPr>
          <w:rFonts w:hint="eastAsia"/>
        </w:rPr>
        <w:t>Table</w:t>
      </w:r>
      <w:r w:rsidR="000C1F20">
        <w:rPr>
          <w:rFonts w:hint="eastAsia"/>
        </w:rPr>
        <w:t xml:space="preserve"> </w:t>
      </w:r>
      <w:r w:rsidR="009B4C84">
        <w:rPr>
          <w:rFonts w:hint="eastAsia"/>
        </w:rPr>
        <w:t>12</w:t>
      </w:r>
      <w:r w:rsidR="000C1F20">
        <w:rPr>
          <w:rFonts w:hint="eastAsia"/>
        </w:rPr>
        <w:tab/>
      </w:r>
      <w:r w:rsidR="00B90D58">
        <w:rPr>
          <w:rFonts w:hint="eastAsia"/>
        </w:rPr>
        <w:t>-</w:t>
      </w:r>
      <w:r w:rsidR="00B90D58">
        <w:t xml:space="preserve"> </w:t>
      </w:r>
      <w:r w:rsidR="009C0223">
        <w:rPr>
          <w:rFonts w:hint="eastAsia"/>
        </w:rPr>
        <w:t>Alarm Related Events</w:t>
      </w:r>
      <w:bookmarkEnd w:id="38"/>
    </w:p>
    <w:tbl>
      <w:tblPr>
        <w:tblW w:w="7562" w:type="dxa"/>
        <w:tblInd w:w="2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96"/>
        <w:gridCol w:w="2688"/>
        <w:gridCol w:w="1593"/>
        <w:gridCol w:w="1525"/>
        <w:gridCol w:w="1060"/>
      </w:tblGrid>
      <w:tr w:rsidR="000C1F20" w:rsidRPr="00F16CB1" w14:paraId="1B03CFC3" w14:textId="77777777" w:rsidTr="00DB5711">
        <w:trPr>
          <w:trHeight w:val="62"/>
        </w:trPr>
        <w:tc>
          <w:tcPr>
            <w:tcW w:w="696" w:type="dxa"/>
            <w:shd w:val="clear" w:color="auto" w:fill="000080"/>
            <w:vAlign w:val="center"/>
          </w:tcPr>
          <w:p w14:paraId="36A09E4D" w14:textId="77777777" w:rsidR="000C1F20" w:rsidRPr="006655D0" w:rsidRDefault="000C1F20" w:rsidP="003D68BB">
            <w:pPr>
              <w:pStyle w:val="a4"/>
              <w:ind w:leftChars="0" w:left="0"/>
              <w:jc w:val="center"/>
              <w:rPr>
                <w:b/>
                <w:bCs/>
                <w:sz w:val="16"/>
                <w:szCs w:val="16"/>
              </w:rPr>
            </w:pPr>
            <w:r w:rsidRPr="006655D0">
              <w:rPr>
                <w:rFonts w:hint="eastAsia"/>
                <w:b/>
                <w:bCs/>
                <w:sz w:val="16"/>
                <w:szCs w:val="16"/>
              </w:rPr>
              <w:t>CEID</w:t>
            </w:r>
          </w:p>
        </w:tc>
        <w:tc>
          <w:tcPr>
            <w:tcW w:w="2688" w:type="dxa"/>
            <w:shd w:val="clear" w:color="auto" w:fill="000080"/>
            <w:vAlign w:val="center"/>
          </w:tcPr>
          <w:p w14:paraId="4AE5CB16" w14:textId="77777777" w:rsidR="000C1F20" w:rsidRPr="00F16CB1" w:rsidRDefault="009656C2" w:rsidP="003D68BB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EVNET NAME</w:t>
            </w:r>
          </w:p>
        </w:tc>
        <w:tc>
          <w:tcPr>
            <w:tcW w:w="1593" w:type="dxa"/>
            <w:shd w:val="clear" w:color="auto" w:fill="000080"/>
            <w:vAlign w:val="center"/>
          </w:tcPr>
          <w:p w14:paraId="6CACE009" w14:textId="77777777" w:rsidR="000C1F20" w:rsidRPr="00F16CB1" w:rsidRDefault="009656C2" w:rsidP="003D68BB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OLD STATUS</w:t>
            </w:r>
          </w:p>
        </w:tc>
        <w:tc>
          <w:tcPr>
            <w:tcW w:w="1525" w:type="dxa"/>
            <w:shd w:val="clear" w:color="auto" w:fill="000080"/>
            <w:vAlign w:val="center"/>
          </w:tcPr>
          <w:p w14:paraId="3F1B9954" w14:textId="77777777" w:rsidR="000C1F20" w:rsidRPr="00F16CB1" w:rsidRDefault="009656C2" w:rsidP="003D68BB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NEW STATUS</w:t>
            </w:r>
          </w:p>
        </w:tc>
        <w:tc>
          <w:tcPr>
            <w:tcW w:w="1060" w:type="dxa"/>
            <w:shd w:val="clear" w:color="auto" w:fill="000080"/>
            <w:vAlign w:val="center"/>
          </w:tcPr>
          <w:p w14:paraId="20D60043" w14:textId="77777777" w:rsidR="000C1F20" w:rsidRPr="009656C2" w:rsidRDefault="009656C2" w:rsidP="003D68BB">
            <w:pPr>
              <w:pStyle w:val="a4"/>
              <w:ind w:leftChars="0" w:left="0"/>
              <w:jc w:val="center"/>
              <w:rPr>
                <w:b/>
                <w:bCs/>
                <w:sz w:val="14"/>
                <w:szCs w:val="14"/>
              </w:rPr>
            </w:pPr>
            <w:r w:rsidRPr="009656C2">
              <w:rPr>
                <w:rFonts w:hint="eastAsia"/>
                <w:b/>
                <w:bCs/>
                <w:sz w:val="14"/>
                <w:szCs w:val="14"/>
              </w:rPr>
              <w:t>REPORT</w:t>
            </w:r>
          </w:p>
          <w:p w14:paraId="4CD4CE86" w14:textId="77777777" w:rsidR="000C1F20" w:rsidRPr="006655D0" w:rsidRDefault="000C1F20" w:rsidP="003D68BB">
            <w:pPr>
              <w:pStyle w:val="a4"/>
              <w:ind w:leftChars="0" w:left="0"/>
              <w:jc w:val="center"/>
              <w:rPr>
                <w:b/>
                <w:bCs/>
                <w:sz w:val="16"/>
                <w:szCs w:val="16"/>
              </w:rPr>
            </w:pPr>
            <w:r w:rsidRPr="009656C2">
              <w:rPr>
                <w:rFonts w:hint="eastAsia"/>
                <w:b/>
                <w:bCs/>
                <w:sz w:val="14"/>
                <w:szCs w:val="14"/>
              </w:rPr>
              <w:t>ID</w:t>
            </w:r>
          </w:p>
        </w:tc>
      </w:tr>
      <w:tr w:rsidR="000C1F20" w:rsidRPr="009C54FA" w14:paraId="1570F059" w14:textId="77777777" w:rsidTr="00DB5711">
        <w:trPr>
          <w:trHeight w:val="64"/>
        </w:trPr>
        <w:tc>
          <w:tcPr>
            <w:tcW w:w="696" w:type="dxa"/>
          </w:tcPr>
          <w:p w14:paraId="7C462096" w14:textId="3AC0E6E8" w:rsidR="000C1F20" w:rsidRPr="00AF6C0B" w:rsidRDefault="0003401A" w:rsidP="003D68B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301</w:t>
            </w:r>
          </w:p>
        </w:tc>
        <w:tc>
          <w:tcPr>
            <w:tcW w:w="2688" w:type="dxa"/>
          </w:tcPr>
          <w:p w14:paraId="295D15E7" w14:textId="77777777" w:rsidR="000C1F20" w:rsidRPr="00AF6C0B" w:rsidRDefault="000D0EF1" w:rsidP="003D68B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UnitAlarmCleared</w:t>
            </w:r>
          </w:p>
        </w:tc>
        <w:tc>
          <w:tcPr>
            <w:tcW w:w="1593" w:type="dxa"/>
          </w:tcPr>
          <w:p w14:paraId="731DF8AF" w14:textId="77777777" w:rsidR="000C1F20" w:rsidRPr="00AF6C0B" w:rsidRDefault="000D0EF1" w:rsidP="003D68B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ALARM</w:t>
            </w:r>
          </w:p>
        </w:tc>
        <w:tc>
          <w:tcPr>
            <w:tcW w:w="1525" w:type="dxa"/>
          </w:tcPr>
          <w:p w14:paraId="5FDA5380" w14:textId="77777777" w:rsidR="000C1F20" w:rsidRPr="00AF6C0B" w:rsidRDefault="000D0EF1" w:rsidP="003D68B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NO ALARM</w:t>
            </w:r>
          </w:p>
        </w:tc>
        <w:tc>
          <w:tcPr>
            <w:tcW w:w="1060" w:type="dxa"/>
          </w:tcPr>
          <w:p w14:paraId="55C22E24" w14:textId="4D79FD10" w:rsidR="000D0EF1" w:rsidRPr="00AF6C0B" w:rsidRDefault="0003401A" w:rsidP="000D0EF1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3</w:t>
            </w:r>
          </w:p>
        </w:tc>
      </w:tr>
      <w:tr w:rsidR="000C1F20" w:rsidRPr="009C54FA" w14:paraId="38FF19C6" w14:textId="77777777" w:rsidTr="00DB5711">
        <w:trPr>
          <w:trHeight w:val="64"/>
        </w:trPr>
        <w:tc>
          <w:tcPr>
            <w:tcW w:w="696" w:type="dxa"/>
          </w:tcPr>
          <w:p w14:paraId="28C154EF" w14:textId="0CC0AFEE" w:rsidR="000C1F20" w:rsidRPr="00AF6C0B" w:rsidRDefault="0003401A" w:rsidP="003D68B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302</w:t>
            </w:r>
          </w:p>
        </w:tc>
        <w:tc>
          <w:tcPr>
            <w:tcW w:w="2688" w:type="dxa"/>
          </w:tcPr>
          <w:p w14:paraId="1BE41D0F" w14:textId="77777777" w:rsidR="000C1F20" w:rsidRPr="00AF6C0B" w:rsidRDefault="000D0EF1" w:rsidP="003D68B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UnitAlarmSet</w:t>
            </w:r>
          </w:p>
        </w:tc>
        <w:tc>
          <w:tcPr>
            <w:tcW w:w="1593" w:type="dxa"/>
          </w:tcPr>
          <w:p w14:paraId="193B7FD3" w14:textId="77777777" w:rsidR="000C1F20" w:rsidRPr="00AF6C0B" w:rsidRDefault="000D0EF1" w:rsidP="003D68B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  <w:sz w:val="18"/>
                <w:szCs w:val="18"/>
              </w:rPr>
            </w:pPr>
            <w:r w:rsidRPr="00AF6C0B">
              <w:rPr>
                <w:rFonts w:asciiTheme="minorHAnsi" w:eastAsia="ＭＳ ゴシック" w:hAnsiTheme="minorHAnsi"/>
                <w:sz w:val="18"/>
                <w:szCs w:val="18"/>
              </w:rPr>
              <w:t>NO ALARM|ALARM</w:t>
            </w:r>
          </w:p>
        </w:tc>
        <w:tc>
          <w:tcPr>
            <w:tcW w:w="1525" w:type="dxa"/>
          </w:tcPr>
          <w:p w14:paraId="1AA37E0C" w14:textId="77777777" w:rsidR="000C1F20" w:rsidRPr="00AF6C0B" w:rsidRDefault="000D0EF1" w:rsidP="003D68BB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ALARM</w:t>
            </w:r>
          </w:p>
        </w:tc>
        <w:tc>
          <w:tcPr>
            <w:tcW w:w="1060" w:type="dxa"/>
          </w:tcPr>
          <w:p w14:paraId="0D275546" w14:textId="12E410B6" w:rsidR="000C1F20" w:rsidRPr="00AF6C0B" w:rsidRDefault="0003401A" w:rsidP="003D68BB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3</w:t>
            </w:r>
          </w:p>
        </w:tc>
      </w:tr>
    </w:tbl>
    <w:p w14:paraId="2D8C9560" w14:textId="77777777" w:rsidR="00153584" w:rsidRDefault="00153584" w:rsidP="00153584">
      <w:pPr>
        <w:widowControl w:val="0"/>
        <w:autoSpaceDE w:val="0"/>
        <w:autoSpaceDN w:val="0"/>
        <w:adjustRightInd w:val="0"/>
        <w:snapToGrid/>
        <w:spacing w:before="0" w:after="0" w:line="240" w:lineRule="atLeast"/>
        <w:ind w:leftChars="1400" w:left="3100" w:hangingChars="150" w:hanging="300"/>
        <w:jc w:val="left"/>
        <w:rPr>
          <w:kern w:val="0"/>
          <w:lang w:bidi="pa-IN"/>
        </w:rPr>
      </w:pPr>
    </w:p>
    <w:p w14:paraId="054B528E" w14:textId="77777777" w:rsidR="005C4F81" w:rsidRDefault="003E5E0F" w:rsidP="00130377">
      <w:pPr>
        <w:ind w:leftChars="1347" w:left="2694"/>
        <w:rPr>
          <w:lang w:bidi="pa-IN"/>
        </w:rPr>
      </w:pPr>
      <w:r w:rsidRPr="00B516BD">
        <w:rPr>
          <w:rFonts w:hint="eastAsia"/>
          <w:lang w:bidi="pa-IN"/>
        </w:rPr>
        <w:t>The report c</w:t>
      </w:r>
      <w:r w:rsidR="005C4F81" w:rsidRPr="00B516BD">
        <w:rPr>
          <w:rFonts w:hint="eastAsia"/>
          <w:lang w:bidi="pa-IN"/>
        </w:rPr>
        <w:t>ondition of UnitAlarm</w:t>
      </w:r>
    </w:p>
    <w:p w14:paraId="35AABA6C" w14:textId="77777777" w:rsidR="0064607D" w:rsidRPr="00B516BD" w:rsidRDefault="0064607D" w:rsidP="00130377">
      <w:pPr>
        <w:ind w:leftChars="1417" w:left="2834"/>
        <w:rPr>
          <w:lang w:bidi="pa-IN"/>
        </w:rPr>
      </w:pPr>
      <w:r>
        <w:rPr>
          <w:rFonts w:hint="eastAsia"/>
          <w:lang w:bidi="pa-IN"/>
        </w:rPr>
        <w:t>・</w:t>
      </w:r>
      <w:r w:rsidR="00B1040A">
        <w:rPr>
          <w:rFonts w:hint="eastAsia"/>
          <w:lang w:bidi="pa-IN"/>
        </w:rPr>
        <w:t>Unit</w:t>
      </w:r>
      <w:r w:rsidR="00B1040A">
        <w:rPr>
          <w:lang w:bidi="pa-IN"/>
        </w:rPr>
        <w:t>AlarmSet must be pair with UnitAlarmClear each alarmID and UnitID. (Except for DFK)</w:t>
      </w:r>
    </w:p>
    <w:p w14:paraId="71BE9AD9" w14:textId="77777777" w:rsidR="003E5E0F" w:rsidRPr="00B516BD" w:rsidRDefault="003E5E0F" w:rsidP="003E5E0F">
      <w:pPr>
        <w:widowControl w:val="0"/>
        <w:autoSpaceDE w:val="0"/>
        <w:autoSpaceDN w:val="0"/>
        <w:adjustRightInd w:val="0"/>
        <w:snapToGrid/>
        <w:spacing w:before="0" w:after="0" w:line="240" w:lineRule="atLeast"/>
        <w:ind w:leftChars="1400" w:left="3100" w:hangingChars="150" w:hanging="300"/>
        <w:jc w:val="left"/>
        <w:rPr>
          <w:rFonts w:ascii="MS UI Gothic" w:eastAsia="MS UI Gothic" w:cs="MS UI Gothic"/>
          <w:color w:val="000000"/>
          <w:kern w:val="0"/>
          <w:sz w:val="18"/>
          <w:szCs w:val="18"/>
          <w:lang w:bidi="pa-IN"/>
        </w:rPr>
      </w:pPr>
      <w:r w:rsidRPr="00B516BD">
        <w:rPr>
          <w:rFonts w:hint="eastAsia"/>
          <w:kern w:val="0"/>
          <w:lang w:bidi="pa-IN"/>
        </w:rPr>
        <w:t>・</w:t>
      </w:r>
      <w:r w:rsidRPr="00B516BD">
        <w:rPr>
          <w:rFonts w:ascii="MS UI Gothic" w:eastAsia="MS UI Gothic" w:cs="MS UI Gothic"/>
          <w:color w:val="000000"/>
          <w:kern w:val="0"/>
          <w:sz w:val="18"/>
          <w:szCs w:val="18"/>
          <w:lang w:bidi="pa-IN"/>
        </w:rPr>
        <w:t>AlarmID which may be simultaneously generated in the same Unit is taken as to one.</w:t>
      </w:r>
      <w:r w:rsidR="0064607D" w:rsidRPr="0064607D">
        <w:rPr>
          <w:rFonts w:hint="eastAsia"/>
          <w:kern w:val="0"/>
          <w:lang w:bidi="pa-IN"/>
        </w:rPr>
        <w:t xml:space="preserve"> </w:t>
      </w:r>
      <w:r w:rsidR="0064607D">
        <w:rPr>
          <w:rFonts w:hint="eastAsia"/>
          <w:kern w:val="0"/>
          <w:lang w:bidi="pa-IN"/>
        </w:rPr>
        <w:t>（</w:t>
      </w:r>
      <w:r w:rsidR="0064607D">
        <w:rPr>
          <w:rFonts w:hint="eastAsia"/>
          <w:kern w:val="0"/>
          <w:lang w:bidi="pa-IN"/>
        </w:rPr>
        <w:t>DFK only</w:t>
      </w:r>
      <w:r w:rsidR="0064607D">
        <w:rPr>
          <w:rFonts w:hint="eastAsia"/>
          <w:kern w:val="0"/>
          <w:lang w:bidi="pa-IN"/>
        </w:rPr>
        <w:t>）</w:t>
      </w:r>
    </w:p>
    <w:p w14:paraId="384759F7" w14:textId="77777777" w:rsidR="003E5E0F" w:rsidRPr="00B516BD" w:rsidRDefault="003E5E0F" w:rsidP="003E5E0F">
      <w:pPr>
        <w:widowControl w:val="0"/>
        <w:autoSpaceDE w:val="0"/>
        <w:autoSpaceDN w:val="0"/>
        <w:adjustRightInd w:val="0"/>
        <w:snapToGrid/>
        <w:spacing w:before="0" w:after="0" w:line="240" w:lineRule="atLeast"/>
        <w:ind w:leftChars="1665" w:left="4000" w:hangingChars="372" w:hanging="670"/>
        <w:jc w:val="left"/>
        <w:rPr>
          <w:kern w:val="0"/>
          <w:lang w:bidi="pa-IN"/>
        </w:rPr>
      </w:pPr>
      <w:r w:rsidRPr="00B516BD">
        <w:rPr>
          <w:rFonts w:ascii="MS UI Gothic" w:eastAsia="MS UI Gothic" w:cs="MS UI Gothic"/>
          <w:color w:val="000000"/>
          <w:kern w:val="0"/>
          <w:sz w:val="18"/>
          <w:szCs w:val="18"/>
          <w:lang w:bidi="pa-IN"/>
        </w:rPr>
        <w:t>Example: When AlarmID:</w:t>
      </w:r>
      <w:r w:rsidRPr="00B516BD">
        <w:rPr>
          <w:rFonts w:ascii="MS UI Gothic" w:eastAsia="MS UI Gothic" w:cs="MS UI Gothic" w:hint="eastAsia"/>
          <w:color w:val="000000"/>
          <w:kern w:val="0"/>
          <w:sz w:val="18"/>
          <w:szCs w:val="18"/>
          <w:lang w:bidi="pa-IN"/>
        </w:rPr>
        <w:t xml:space="preserve"> </w:t>
      </w:r>
      <w:r w:rsidRPr="00B516BD">
        <w:rPr>
          <w:rFonts w:ascii="MS UI Gothic" w:eastAsia="MS UI Gothic" w:cs="MS UI Gothic"/>
          <w:color w:val="000000"/>
          <w:kern w:val="0"/>
          <w:sz w:val="18"/>
          <w:szCs w:val="18"/>
          <w:lang w:bidi="pa-IN"/>
        </w:rPr>
        <w:t>4321 occur after AlarmID:</w:t>
      </w:r>
      <w:r w:rsidRPr="00B516BD">
        <w:rPr>
          <w:rFonts w:ascii="MS UI Gothic" w:eastAsia="MS UI Gothic" w:cs="MS UI Gothic" w:hint="eastAsia"/>
          <w:color w:val="000000"/>
          <w:kern w:val="0"/>
          <w:sz w:val="18"/>
          <w:szCs w:val="18"/>
          <w:lang w:bidi="pa-IN"/>
        </w:rPr>
        <w:t xml:space="preserve"> </w:t>
      </w:r>
      <w:r w:rsidRPr="00B516BD">
        <w:rPr>
          <w:rFonts w:ascii="MS UI Gothic" w:eastAsia="MS UI Gothic" w:cs="MS UI Gothic"/>
          <w:color w:val="000000"/>
          <w:kern w:val="0"/>
          <w:sz w:val="18"/>
          <w:szCs w:val="18"/>
          <w:lang w:bidi="pa-IN"/>
        </w:rPr>
        <w:t xml:space="preserve">1234 occurred </w:t>
      </w:r>
      <w:r w:rsidRPr="00B516BD">
        <w:rPr>
          <w:rFonts w:ascii="MS UI Gothic" w:eastAsia="MS UI Gothic" w:cs="MS UI Gothic" w:hint="eastAsia"/>
          <w:color w:val="000000"/>
          <w:kern w:val="0"/>
          <w:sz w:val="18"/>
          <w:szCs w:val="18"/>
          <w:lang w:bidi="pa-IN"/>
        </w:rPr>
        <w:t>at</w:t>
      </w:r>
      <w:r w:rsidRPr="00B516BD">
        <w:rPr>
          <w:rFonts w:ascii="MS UI Gothic" w:eastAsia="MS UI Gothic" w:cs="MS UI Gothic"/>
          <w:color w:val="000000"/>
          <w:kern w:val="0"/>
          <w:sz w:val="18"/>
          <w:szCs w:val="18"/>
          <w:lang w:bidi="pa-IN"/>
        </w:rPr>
        <w:t xml:space="preserve"> Unit Crane01, report UnitAlarmSet of 4321 after reporting UnitAlarmCleared of 1234.</w:t>
      </w:r>
    </w:p>
    <w:p w14:paraId="24531832" w14:textId="77777777" w:rsidR="0067430C" w:rsidRPr="00B516BD" w:rsidRDefault="0067430C" w:rsidP="0067430C">
      <w:pPr>
        <w:pStyle w:val="a4"/>
        <w:ind w:left="2300"/>
        <w:rPr>
          <w:b/>
          <w:bCs/>
          <w:color w:val="FF0000"/>
          <w:sz w:val="16"/>
          <w:szCs w:val="16"/>
        </w:rPr>
      </w:pPr>
      <w:r w:rsidRPr="00B516BD">
        <w:rPr>
          <w:rFonts w:hint="eastAsia"/>
          <w:b/>
          <w:bCs/>
          <w:color w:val="FF0000"/>
          <w:sz w:val="16"/>
          <w:szCs w:val="16"/>
        </w:rPr>
        <w:t>[Japanese]</w:t>
      </w:r>
    </w:p>
    <w:p w14:paraId="22D40A3C" w14:textId="77777777" w:rsidR="00A27AEC" w:rsidRPr="00B516BD" w:rsidRDefault="00A27AEC" w:rsidP="00130377">
      <w:pPr>
        <w:ind w:leftChars="1347" w:left="2694"/>
      </w:pPr>
      <w:r w:rsidRPr="00B516BD">
        <w:rPr>
          <w:rFonts w:hint="eastAsia"/>
        </w:rPr>
        <w:t>UnitAlarm</w:t>
      </w:r>
      <w:r w:rsidRPr="00B516BD">
        <w:rPr>
          <w:rFonts w:hint="eastAsia"/>
        </w:rPr>
        <w:t>の報告条件</w:t>
      </w:r>
    </w:p>
    <w:p w14:paraId="3B9971FE" w14:textId="77777777" w:rsidR="0064607D" w:rsidRDefault="00A27AEC" w:rsidP="00153584">
      <w:pPr>
        <w:widowControl w:val="0"/>
        <w:autoSpaceDE w:val="0"/>
        <w:autoSpaceDN w:val="0"/>
        <w:adjustRightInd w:val="0"/>
        <w:snapToGrid/>
        <w:spacing w:before="0" w:after="0" w:line="240" w:lineRule="atLeast"/>
        <w:ind w:leftChars="1400" w:left="2800"/>
        <w:jc w:val="left"/>
      </w:pPr>
      <w:r w:rsidRPr="00B516BD">
        <w:rPr>
          <w:rFonts w:hint="eastAsia"/>
        </w:rPr>
        <w:t>・</w:t>
      </w:r>
      <w:r w:rsidR="0064607D">
        <w:rPr>
          <w:rFonts w:hint="eastAsia"/>
        </w:rPr>
        <w:t>UnitAlarmSet</w:t>
      </w:r>
      <w:r w:rsidR="0064607D">
        <w:rPr>
          <w:rFonts w:hint="eastAsia"/>
        </w:rPr>
        <w:t>と</w:t>
      </w:r>
      <w:r w:rsidR="0064607D">
        <w:t>UnitAlarmCleared</w:t>
      </w:r>
      <w:r w:rsidR="0064607D">
        <w:t>は必ず</w:t>
      </w:r>
      <w:r w:rsidR="0064607D">
        <w:t>AlarmID, UnitID</w:t>
      </w:r>
      <w:r w:rsidR="0064607D">
        <w:t>で</w:t>
      </w:r>
      <w:r w:rsidR="0064607D">
        <w:rPr>
          <w:rFonts w:hint="eastAsia"/>
        </w:rPr>
        <w:t>対</w:t>
      </w:r>
      <w:r w:rsidR="0064607D">
        <w:t>になっていること</w:t>
      </w:r>
      <w:r w:rsidR="00B1040A">
        <w:rPr>
          <w:rFonts w:hint="eastAsia"/>
        </w:rPr>
        <w:t>（</w:t>
      </w:r>
      <w:r w:rsidR="00B1040A">
        <w:rPr>
          <w:rFonts w:hint="eastAsia"/>
        </w:rPr>
        <w:t>DFK</w:t>
      </w:r>
      <w:r w:rsidR="00B1040A">
        <w:t>は除く</w:t>
      </w:r>
      <w:r w:rsidR="00B1040A">
        <w:rPr>
          <w:rFonts w:hint="eastAsia"/>
        </w:rPr>
        <w:t>）</w:t>
      </w:r>
    </w:p>
    <w:p w14:paraId="08B70115" w14:textId="77777777" w:rsidR="00A27AEC" w:rsidRPr="00B516BD" w:rsidRDefault="0064607D" w:rsidP="0064607D">
      <w:pPr>
        <w:widowControl w:val="0"/>
        <w:autoSpaceDE w:val="0"/>
        <w:autoSpaceDN w:val="0"/>
        <w:adjustRightInd w:val="0"/>
        <w:snapToGrid/>
        <w:spacing w:before="0" w:after="0" w:line="240" w:lineRule="atLeast"/>
        <w:ind w:leftChars="1400" w:left="2800"/>
        <w:jc w:val="left"/>
      </w:pPr>
      <w:r>
        <w:rPr>
          <w:rFonts w:hint="eastAsia"/>
        </w:rPr>
        <w:t>・</w:t>
      </w:r>
      <w:r w:rsidR="00A27AEC" w:rsidRPr="00B516BD">
        <w:rPr>
          <w:rFonts w:hint="eastAsia"/>
        </w:rPr>
        <w:t>同一</w:t>
      </w:r>
      <w:r w:rsidR="00A27AEC" w:rsidRPr="00B516BD">
        <w:rPr>
          <w:rFonts w:hint="eastAsia"/>
        </w:rPr>
        <w:t>Unit</w:t>
      </w:r>
      <w:r w:rsidR="00A27AEC" w:rsidRPr="00B516BD">
        <w:rPr>
          <w:rFonts w:hint="eastAsia"/>
        </w:rPr>
        <w:t>で</w:t>
      </w:r>
      <w:r w:rsidR="0067430C" w:rsidRPr="00B516BD">
        <w:rPr>
          <w:rFonts w:hint="eastAsia"/>
        </w:rPr>
        <w:t>同時に</w:t>
      </w:r>
      <w:r w:rsidR="00A27AEC" w:rsidRPr="00B516BD">
        <w:rPr>
          <w:rFonts w:hint="eastAsia"/>
        </w:rPr>
        <w:t>発生しうる</w:t>
      </w:r>
      <w:r w:rsidR="00A27AEC" w:rsidRPr="00B516BD">
        <w:rPr>
          <w:rFonts w:hint="eastAsia"/>
        </w:rPr>
        <w:t>AlarmID</w:t>
      </w:r>
      <w:r w:rsidR="00A27AEC" w:rsidRPr="00B516BD">
        <w:rPr>
          <w:rFonts w:hint="eastAsia"/>
        </w:rPr>
        <w:t>は一つまで</w:t>
      </w:r>
      <w:r w:rsidR="0067430C" w:rsidRPr="00B516BD">
        <w:rPr>
          <w:rFonts w:hint="eastAsia"/>
        </w:rPr>
        <w:t>とする</w:t>
      </w:r>
      <w:r>
        <w:rPr>
          <w:rFonts w:hint="eastAsia"/>
        </w:rPr>
        <w:t xml:space="preserve"> (</w:t>
      </w:r>
      <w:r>
        <w:t>DFK</w:t>
      </w:r>
      <w:r>
        <w:rPr>
          <w:rFonts w:hint="eastAsia"/>
        </w:rPr>
        <w:t>のみ</w:t>
      </w:r>
      <w:r>
        <w:rPr>
          <w:rFonts w:hint="eastAsia"/>
        </w:rPr>
        <w:t>)</w:t>
      </w:r>
    </w:p>
    <w:p w14:paraId="32F230FB" w14:textId="087089C7" w:rsidR="006D7DFE" w:rsidRPr="006D7DFE" w:rsidRDefault="00A27AEC" w:rsidP="00EC1707">
      <w:pPr>
        <w:widowControl w:val="0"/>
        <w:autoSpaceDE w:val="0"/>
        <w:autoSpaceDN w:val="0"/>
        <w:adjustRightInd w:val="0"/>
        <w:snapToGrid/>
        <w:spacing w:before="0" w:after="0" w:line="240" w:lineRule="atLeast"/>
        <w:ind w:leftChars="1650" w:left="3600" w:hangingChars="150" w:hanging="300"/>
        <w:jc w:val="left"/>
      </w:pPr>
      <w:r w:rsidRPr="00B516BD">
        <w:rPr>
          <w:rFonts w:hint="eastAsia"/>
        </w:rPr>
        <w:t>例：</w:t>
      </w:r>
      <w:r w:rsidRPr="00B516BD">
        <w:rPr>
          <w:rFonts w:hint="eastAsia"/>
        </w:rPr>
        <w:t>Unit</w:t>
      </w:r>
      <w:r w:rsidRPr="00B516BD">
        <w:rPr>
          <w:rFonts w:hint="eastAsia"/>
        </w:rPr>
        <w:t xml:space="preserve">　</w:t>
      </w:r>
      <w:r w:rsidRPr="00B516BD">
        <w:rPr>
          <w:rFonts w:hint="eastAsia"/>
        </w:rPr>
        <w:t>Crane01</w:t>
      </w:r>
      <w:r w:rsidRPr="00B516BD">
        <w:rPr>
          <w:rFonts w:hint="eastAsia"/>
        </w:rPr>
        <w:t>で</w:t>
      </w:r>
      <w:r w:rsidRPr="00B516BD">
        <w:rPr>
          <w:rFonts w:hint="eastAsia"/>
        </w:rPr>
        <w:t>AlarmID</w:t>
      </w:r>
      <w:r w:rsidRPr="00B516BD">
        <w:rPr>
          <w:rFonts w:hint="eastAsia"/>
        </w:rPr>
        <w:t>：</w:t>
      </w:r>
      <w:r w:rsidRPr="00B516BD">
        <w:rPr>
          <w:rFonts w:hint="eastAsia"/>
        </w:rPr>
        <w:t>1234</w:t>
      </w:r>
      <w:r w:rsidRPr="00B516BD">
        <w:rPr>
          <w:rFonts w:hint="eastAsia"/>
        </w:rPr>
        <w:t>が発生した後に</w:t>
      </w:r>
      <w:r w:rsidRPr="00B516BD">
        <w:rPr>
          <w:rFonts w:hint="eastAsia"/>
        </w:rPr>
        <w:t>AlarmID</w:t>
      </w:r>
      <w:r w:rsidRPr="00B516BD">
        <w:rPr>
          <w:rFonts w:hint="eastAsia"/>
        </w:rPr>
        <w:t>：</w:t>
      </w:r>
      <w:r w:rsidRPr="00B516BD">
        <w:rPr>
          <w:rFonts w:hint="eastAsia"/>
        </w:rPr>
        <w:t>4321</w:t>
      </w:r>
      <w:r w:rsidRPr="00B516BD">
        <w:rPr>
          <w:rFonts w:hint="eastAsia"/>
        </w:rPr>
        <w:t>が発生した場合、</w:t>
      </w:r>
      <w:r w:rsidRPr="00B516BD">
        <w:rPr>
          <w:rFonts w:hint="eastAsia"/>
        </w:rPr>
        <w:t>1234</w:t>
      </w:r>
      <w:r w:rsidRPr="00B516BD">
        <w:rPr>
          <w:rFonts w:hint="eastAsia"/>
        </w:rPr>
        <w:t>の</w:t>
      </w:r>
      <w:r w:rsidRPr="00B516BD">
        <w:rPr>
          <w:rFonts w:eastAsia="ＭＳ ゴシック"/>
        </w:rPr>
        <w:t>UnitAlarmCleared</w:t>
      </w:r>
      <w:r w:rsidRPr="00B516BD">
        <w:rPr>
          <w:rFonts w:ascii="ＭＳ Ｐ明朝" w:hAnsi="ＭＳ Ｐ明朝" w:hint="eastAsia"/>
        </w:rPr>
        <w:t>を報告してから、</w:t>
      </w:r>
      <w:r w:rsidR="00BF35AE" w:rsidRPr="00B516BD">
        <w:rPr>
          <w:rFonts w:ascii="ＭＳ Ｐ明朝" w:hAnsi="ＭＳ Ｐ明朝" w:hint="eastAsia"/>
        </w:rPr>
        <w:t>4321のUnitAlarmSetを報告すること。</w:t>
      </w:r>
    </w:p>
    <w:p w14:paraId="104DE6E0" w14:textId="77777777" w:rsidR="00A27AEC" w:rsidRPr="00C66404" w:rsidRDefault="00A27AEC" w:rsidP="00A27AEC">
      <w:pPr>
        <w:pStyle w:val="a4"/>
        <w:ind w:left="2300"/>
      </w:pPr>
      <w:r w:rsidRPr="00C66404">
        <w:br w:type="page"/>
      </w:r>
    </w:p>
    <w:p w14:paraId="179EE31D" w14:textId="7938E538" w:rsidR="00845585" w:rsidRDefault="00A7081F" w:rsidP="00AD4BB7">
      <w:pPr>
        <w:pStyle w:val="3"/>
      </w:pPr>
      <w:r>
        <w:t xml:space="preserve"> </w:t>
      </w:r>
      <w:bookmarkStart w:id="39" w:name="_Toc76025876"/>
      <w:bookmarkStart w:id="40" w:name="_Toc176784171"/>
      <w:r w:rsidR="00B24AED">
        <w:rPr>
          <w:rFonts w:hint="eastAsia"/>
        </w:rPr>
        <w:t>NPC</w:t>
      </w:r>
      <w:r w:rsidR="004C2873" w:rsidRPr="004C2873">
        <w:t xml:space="preserve"> Event Reports</w:t>
      </w:r>
      <w:bookmarkEnd w:id="39"/>
      <w:bookmarkEnd w:id="40"/>
    </w:p>
    <w:p w14:paraId="457B8ACE" w14:textId="21197C23" w:rsidR="00836DC8" w:rsidRPr="004C2873" w:rsidRDefault="004C2873" w:rsidP="004C2873">
      <w:pPr>
        <w:pStyle w:val="a4"/>
        <w:ind w:left="2300"/>
      </w:pPr>
      <w:r w:rsidRPr="004C2873">
        <w:t xml:space="preserve">The following chart reveals the report format (default) the host uses in regards to the </w:t>
      </w:r>
      <w:r w:rsidR="00B24AED">
        <w:rPr>
          <w:rFonts w:hint="eastAsia"/>
        </w:rPr>
        <w:t>NPC</w:t>
      </w:r>
      <w:r w:rsidRPr="004C2873">
        <w:t xml:space="preserve"> as</w:t>
      </w:r>
      <w:r>
        <w:rPr>
          <w:rFonts w:hint="eastAsia"/>
        </w:rPr>
        <w:t xml:space="preserve"> </w:t>
      </w:r>
      <w:r w:rsidRPr="004C2873">
        <w:t>an example of a dynamic event report:</w:t>
      </w:r>
    </w:p>
    <w:p w14:paraId="2F88CE50" w14:textId="77777777" w:rsidR="00836DC8" w:rsidRPr="004C2873" w:rsidRDefault="00836DC8">
      <w:pPr>
        <w:pStyle w:val="a4"/>
        <w:ind w:left="2300"/>
      </w:pPr>
    </w:p>
    <w:p w14:paraId="2E5FA5DC" w14:textId="77777777" w:rsidR="00836DC8" w:rsidRPr="001F517B" w:rsidRDefault="008C2DE7" w:rsidP="00DC5B8B">
      <w:pPr>
        <w:pStyle w:val="a4"/>
        <w:ind w:left="2300"/>
      </w:pPr>
      <w:r w:rsidRPr="001F517B">
        <w:rPr>
          <w:rFonts w:hint="eastAsia"/>
        </w:rPr>
        <w:t>The host is able to define</w:t>
      </w:r>
      <w:r w:rsidR="00455D15" w:rsidRPr="001F517B">
        <w:rPr>
          <w:rFonts w:hint="eastAsia"/>
        </w:rPr>
        <w:t xml:space="preserve"> </w:t>
      </w:r>
      <w:r w:rsidR="00DC5B8B" w:rsidRPr="001F517B">
        <w:rPr>
          <w:rFonts w:hint="eastAsia"/>
        </w:rPr>
        <w:t xml:space="preserve">the format of </w:t>
      </w:r>
      <w:r w:rsidRPr="001F517B">
        <w:rPr>
          <w:rFonts w:hint="eastAsia"/>
        </w:rPr>
        <w:t>event report by S2F33.</w:t>
      </w:r>
    </w:p>
    <w:p w14:paraId="266AB7C0" w14:textId="77777777" w:rsidR="00836DC8" w:rsidRPr="001F517B" w:rsidRDefault="008C2DE7" w:rsidP="001F517B">
      <w:pPr>
        <w:pStyle w:val="a4"/>
        <w:ind w:left="2300"/>
      </w:pPr>
      <w:r w:rsidRPr="001F517B">
        <w:rPr>
          <w:rFonts w:hint="eastAsia"/>
        </w:rPr>
        <w:t xml:space="preserve">When an event report </w:t>
      </w:r>
      <w:r w:rsidR="00DC5B8B" w:rsidRPr="001F517B">
        <w:rPr>
          <w:rFonts w:hint="eastAsia"/>
        </w:rPr>
        <w:t xml:space="preserve">format </w:t>
      </w:r>
      <w:r w:rsidRPr="001F517B">
        <w:rPr>
          <w:rFonts w:hint="eastAsia"/>
        </w:rPr>
        <w:t xml:space="preserve">is defined, </w:t>
      </w:r>
      <w:r w:rsidR="001F517B" w:rsidRPr="001F517B">
        <w:rPr>
          <w:rFonts w:hint="eastAsia"/>
        </w:rPr>
        <w:t xml:space="preserve">it is not necessary to comply with the report format in </w:t>
      </w:r>
      <w:r w:rsidR="00455D15" w:rsidRPr="001F517B">
        <w:rPr>
          <w:rFonts w:hint="eastAsia"/>
        </w:rPr>
        <w:t>this section.</w:t>
      </w:r>
    </w:p>
    <w:p w14:paraId="6717F785" w14:textId="77777777" w:rsidR="00836DC8" w:rsidRPr="00455D15" w:rsidRDefault="00836DC8">
      <w:pPr>
        <w:pStyle w:val="a4"/>
        <w:ind w:left="2300"/>
        <w:rPr>
          <w:highlight w:val="yellow"/>
        </w:rPr>
      </w:pPr>
    </w:p>
    <w:p w14:paraId="1D7FA10E" w14:textId="77777777" w:rsidR="00CE0E08" w:rsidRPr="008C2DE7" w:rsidRDefault="00646CA0" w:rsidP="00DC5B8B">
      <w:pPr>
        <w:pStyle w:val="a4"/>
        <w:ind w:left="2600" w:hangingChars="150" w:hanging="300"/>
      </w:pPr>
      <w:r w:rsidRPr="00DC5B8B">
        <w:rPr>
          <w:rFonts w:hint="eastAsia"/>
        </w:rPr>
        <w:t>※</w:t>
      </w:r>
      <w:r w:rsidR="008C2DE7" w:rsidRPr="00DC5B8B">
        <w:rPr>
          <w:rFonts w:hint="eastAsia"/>
        </w:rPr>
        <w:t xml:space="preserve">Report format in the following chart only indicates reporting section of an event report by S6F11. </w:t>
      </w:r>
    </w:p>
    <w:p w14:paraId="4452539A" w14:textId="77777777" w:rsidR="00CE0E08" w:rsidRPr="008C2DE7" w:rsidRDefault="00CE0E08">
      <w:pPr>
        <w:pStyle w:val="a4"/>
        <w:ind w:left="2300"/>
      </w:pPr>
    </w:p>
    <w:p w14:paraId="255E19A8" w14:textId="77777777" w:rsidR="00646CA0" w:rsidRPr="008C2DE7" w:rsidRDefault="00646CA0">
      <w:pPr>
        <w:pStyle w:val="a4"/>
        <w:ind w:left="2300"/>
      </w:pPr>
    </w:p>
    <w:p w14:paraId="260B0C49" w14:textId="2C117C9C" w:rsidR="0020049D" w:rsidRPr="00455D15" w:rsidRDefault="003D4346" w:rsidP="00DC5B8B">
      <w:pPr>
        <w:pStyle w:val="a4"/>
        <w:ind w:left="2300"/>
      </w:pPr>
      <w:bookmarkStart w:id="41" w:name="_Toc76022256"/>
      <w:bookmarkStart w:id="42" w:name="_Toc176784191"/>
      <w:r>
        <w:rPr>
          <w:rFonts w:hint="eastAsia"/>
        </w:rPr>
        <w:t>Table</w:t>
      </w:r>
      <w:r w:rsidR="0020049D">
        <w:rPr>
          <w:rFonts w:hint="eastAsia"/>
        </w:rPr>
        <w:t xml:space="preserve"> </w:t>
      </w:r>
      <w:r w:rsidR="009B4C84">
        <w:rPr>
          <w:rFonts w:hint="eastAsia"/>
        </w:rPr>
        <w:t>13</w:t>
      </w:r>
      <w:r w:rsidR="0020049D">
        <w:fldChar w:fldCharType="begin"/>
      </w:r>
      <w:r w:rsidR="0020049D">
        <w:instrText xml:space="preserve"> SEQ </w:instrText>
      </w:r>
      <w:r w:rsidR="0020049D">
        <w:rPr>
          <w:rFonts w:hint="eastAsia"/>
        </w:rPr>
        <w:instrText>表</w:instrText>
      </w:r>
      <w:r w:rsidR="0020049D">
        <w:rPr>
          <w:rFonts w:hint="eastAsia"/>
        </w:rPr>
        <w:instrText xml:space="preserve"> \* ARABIC</w:instrText>
      </w:r>
      <w:r w:rsidR="0020049D">
        <w:instrText xml:space="preserve"> </w:instrText>
      </w:r>
      <w:r w:rsidR="00000000">
        <w:fldChar w:fldCharType="separate"/>
      </w:r>
      <w:r w:rsidR="0020049D">
        <w:fldChar w:fldCharType="end"/>
      </w:r>
      <w:r w:rsidR="0020049D">
        <w:rPr>
          <w:rFonts w:hint="eastAsia"/>
        </w:rPr>
        <w:tab/>
      </w:r>
      <w:r w:rsidR="00B90D58">
        <w:rPr>
          <w:rFonts w:hint="eastAsia"/>
        </w:rPr>
        <w:t>-</w:t>
      </w:r>
      <w:r w:rsidR="00B90D58">
        <w:t xml:space="preserve"> </w:t>
      </w:r>
      <w:r w:rsidR="00455D15" w:rsidRPr="00DC5B8B">
        <w:rPr>
          <w:rFonts w:hint="eastAsia"/>
        </w:rPr>
        <w:t>Basic Event Report Format</w:t>
      </w:r>
      <w:bookmarkEnd w:id="41"/>
      <w:bookmarkEnd w:id="42"/>
    </w:p>
    <w:tbl>
      <w:tblPr>
        <w:tblW w:w="7307" w:type="dxa"/>
        <w:tblInd w:w="2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56"/>
        <w:gridCol w:w="2590"/>
        <w:gridCol w:w="3961"/>
      </w:tblGrid>
      <w:tr w:rsidR="0020049D" w:rsidRPr="00F16CB1" w14:paraId="184DCC02" w14:textId="77777777" w:rsidTr="002D6F7B">
        <w:trPr>
          <w:cantSplit/>
          <w:tblHeader/>
        </w:trPr>
        <w:tc>
          <w:tcPr>
            <w:tcW w:w="756" w:type="dxa"/>
            <w:shd w:val="clear" w:color="auto" w:fill="000080"/>
            <w:vAlign w:val="center"/>
          </w:tcPr>
          <w:p w14:paraId="10E32696" w14:textId="77777777" w:rsidR="0020049D" w:rsidRPr="006655D0" w:rsidRDefault="0020049D" w:rsidP="00CE0E08">
            <w:pPr>
              <w:pStyle w:val="a4"/>
              <w:ind w:leftChars="0" w:lef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RPTID</w:t>
            </w:r>
          </w:p>
        </w:tc>
        <w:tc>
          <w:tcPr>
            <w:tcW w:w="2590" w:type="dxa"/>
            <w:shd w:val="clear" w:color="auto" w:fill="000080"/>
            <w:vAlign w:val="center"/>
          </w:tcPr>
          <w:p w14:paraId="754C08B4" w14:textId="77777777" w:rsidR="0020049D" w:rsidRPr="00F16CB1" w:rsidRDefault="004C2873" w:rsidP="00CE0E08">
            <w:pPr>
              <w:pStyle w:val="a4"/>
              <w:ind w:leftChars="0"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VARIABLE</w:t>
            </w:r>
            <w:r w:rsidR="0020049D">
              <w:rPr>
                <w:rFonts w:hint="eastAsia"/>
                <w:b/>
                <w:bCs/>
              </w:rPr>
              <w:t>（</w:t>
            </w:r>
            <w:r w:rsidR="0020049D">
              <w:rPr>
                <w:rFonts w:hint="eastAsia"/>
                <w:b/>
                <w:bCs/>
              </w:rPr>
              <w:t>VID</w:t>
            </w:r>
            <w:r w:rsidR="0020049D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3961" w:type="dxa"/>
            <w:shd w:val="clear" w:color="auto" w:fill="000080"/>
            <w:vAlign w:val="center"/>
          </w:tcPr>
          <w:p w14:paraId="00F6D4C9" w14:textId="77777777" w:rsidR="0020049D" w:rsidRPr="006655D0" w:rsidRDefault="004C2873" w:rsidP="00CE0E08">
            <w:pPr>
              <w:pStyle w:val="a4"/>
              <w:ind w:leftChars="0" w:lef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</w:rPr>
              <w:t>REPORT FORMAT</w:t>
            </w:r>
          </w:p>
        </w:tc>
      </w:tr>
      <w:tr w:rsidR="00E70150" w:rsidRPr="00CE0E08" w14:paraId="3919398C" w14:textId="77777777" w:rsidTr="002D6F7B">
        <w:trPr>
          <w:cantSplit/>
          <w:trHeight w:val="64"/>
          <w:tblHeader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5163" w14:textId="4D429AF8" w:rsidR="00E70150" w:rsidRPr="00AF6C0B" w:rsidRDefault="00D477FC" w:rsidP="00045F64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1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FABF" w14:textId="501AD08E" w:rsidR="00E70150" w:rsidRPr="00AF6C0B" w:rsidRDefault="00E70150" w:rsidP="00E70150">
            <w:pPr>
              <w:rPr>
                <w:rFonts w:asciiTheme="minorHAnsi" w:eastAsia="ＭＳ ゴシック" w:hAnsiTheme="minorHAnsi"/>
              </w:rPr>
            </w:pP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2D02" w14:textId="2380A780" w:rsidR="00E70150" w:rsidRPr="00AF6C0B" w:rsidRDefault="00E70150" w:rsidP="00D477FC">
            <w:pPr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&lt;L[</w:t>
            </w:r>
            <w:r w:rsidR="00D477FC" w:rsidRPr="00AF6C0B">
              <w:rPr>
                <w:rFonts w:asciiTheme="minorHAnsi" w:eastAsia="ＭＳ ゴシック" w:hAnsiTheme="minorHAnsi"/>
                <w:lang w:val="pt-BR"/>
              </w:rPr>
              <w:t>0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]</w:t>
            </w:r>
          </w:p>
          <w:p w14:paraId="158E5742" w14:textId="77777777" w:rsidR="00E70150" w:rsidRPr="00AF6C0B" w:rsidRDefault="00E70150" w:rsidP="00E70150">
            <w:pPr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&gt;</w:t>
            </w:r>
          </w:p>
          <w:p w14:paraId="10B634EE" w14:textId="77777777" w:rsidR="00E70150" w:rsidRPr="00AF6C0B" w:rsidRDefault="00E70150" w:rsidP="00E70150">
            <w:pPr>
              <w:rPr>
                <w:rFonts w:asciiTheme="minorHAnsi" w:eastAsia="ＭＳ ゴシック" w:hAnsiTheme="minorHAnsi"/>
              </w:rPr>
            </w:pPr>
          </w:p>
        </w:tc>
      </w:tr>
      <w:tr w:rsidR="0003401A" w:rsidRPr="00CE0E08" w14:paraId="0CED94F7" w14:textId="77777777" w:rsidTr="002D6F7B">
        <w:trPr>
          <w:cantSplit/>
          <w:trHeight w:val="64"/>
          <w:tblHeader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1663" w14:textId="2B9A1C80" w:rsidR="0003401A" w:rsidRPr="00AF6C0B" w:rsidRDefault="0003401A" w:rsidP="00045F64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2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AE40" w14:textId="6D6E60FF" w:rsidR="0003401A" w:rsidRPr="00AF6C0B" w:rsidRDefault="0003401A" w:rsidP="00E70150">
            <w:pPr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PortID</w:t>
            </w: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8E00C" w14:textId="77777777" w:rsidR="0003401A" w:rsidRPr="00AF6C0B" w:rsidRDefault="0003401A" w:rsidP="0003401A">
            <w:pPr>
              <w:pStyle w:val="a4"/>
              <w:ind w:leftChars="0" w:left="0"/>
              <w:rPr>
                <w:rFonts w:asciiTheme="minorHAnsi" w:eastAsiaTheme="majorEastAsia" w:hAnsiTheme="minorHAnsi"/>
                <w:lang w:val="pt-BR"/>
              </w:rPr>
            </w:pPr>
            <w:r w:rsidRPr="00AF6C0B">
              <w:rPr>
                <w:rFonts w:asciiTheme="minorHAnsi" w:eastAsiaTheme="majorEastAsia" w:hAnsiTheme="minorHAnsi"/>
                <w:lang w:val="pt-BR"/>
              </w:rPr>
              <w:t>&lt;L[1]</w:t>
            </w:r>
          </w:p>
          <w:p w14:paraId="7327F689" w14:textId="77777777" w:rsidR="0003401A" w:rsidRPr="00AF6C0B" w:rsidRDefault="0003401A" w:rsidP="0003401A">
            <w:pPr>
              <w:pStyle w:val="a4"/>
              <w:ind w:leftChars="0" w:left="0" w:firstLineChars="100" w:firstLine="200"/>
              <w:rPr>
                <w:rFonts w:asciiTheme="minorHAnsi" w:eastAsiaTheme="majorEastAsia" w:hAnsiTheme="minorHAnsi"/>
                <w:lang w:val="pt-BR"/>
              </w:rPr>
            </w:pPr>
            <w:r w:rsidRPr="00AF6C0B">
              <w:rPr>
                <w:rFonts w:asciiTheme="minorHAnsi" w:eastAsiaTheme="majorEastAsia" w:hAnsiTheme="minorHAnsi"/>
                <w:lang w:val="pt-BR"/>
              </w:rPr>
              <w:t>&lt;A  $PortID&gt;</w:t>
            </w:r>
          </w:p>
          <w:p w14:paraId="5F29DF3A" w14:textId="77777777" w:rsidR="0003401A" w:rsidRPr="00AF6C0B" w:rsidRDefault="0003401A" w:rsidP="0003401A">
            <w:pPr>
              <w:pStyle w:val="a4"/>
              <w:ind w:leftChars="0" w:left="0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Theme="majorEastAsia" w:hAnsiTheme="minorHAnsi"/>
                <w:lang w:val="pt-BR"/>
              </w:rPr>
              <w:t>&gt;</w:t>
            </w:r>
          </w:p>
          <w:p w14:paraId="4E3CC8BB" w14:textId="77777777" w:rsidR="0003401A" w:rsidRPr="00AF6C0B" w:rsidRDefault="0003401A" w:rsidP="00E70150">
            <w:pPr>
              <w:rPr>
                <w:rFonts w:asciiTheme="minorHAnsi" w:eastAsia="ＭＳ ゴシック" w:hAnsiTheme="minorHAnsi"/>
                <w:lang w:val="pt-BR"/>
              </w:rPr>
            </w:pPr>
          </w:p>
        </w:tc>
      </w:tr>
      <w:tr w:rsidR="001B1504" w14:paraId="7E8F57AD" w14:textId="77777777" w:rsidTr="002D6F7B">
        <w:trPr>
          <w:cantSplit/>
          <w:trHeight w:val="64"/>
          <w:tblHeader/>
        </w:trPr>
        <w:tc>
          <w:tcPr>
            <w:tcW w:w="756" w:type="dxa"/>
          </w:tcPr>
          <w:p w14:paraId="17C17459" w14:textId="337C5D42" w:rsidR="001B1504" w:rsidRPr="00AF6C0B" w:rsidRDefault="001B1504" w:rsidP="001B1504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2</w:t>
            </w:r>
          </w:p>
        </w:tc>
        <w:tc>
          <w:tcPr>
            <w:tcW w:w="2590" w:type="dxa"/>
          </w:tcPr>
          <w:p w14:paraId="73992E8E" w14:textId="78C98B60" w:rsidR="001B1504" w:rsidRPr="00AF6C0B" w:rsidRDefault="00D477FC" w:rsidP="001B150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UnitID</w:t>
            </w:r>
          </w:p>
          <w:p w14:paraId="569BEE94" w14:textId="77777777" w:rsidR="001B1504" w:rsidRPr="00AF6C0B" w:rsidRDefault="001B1504" w:rsidP="001B150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AlarmID</w:t>
            </w:r>
          </w:p>
          <w:p w14:paraId="6D796762" w14:textId="179B52B3" w:rsidR="001B1504" w:rsidRPr="00AF6C0B" w:rsidRDefault="001B1504" w:rsidP="001B150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  <w:r w:rsidRPr="00AF6C0B">
              <w:rPr>
                <w:rFonts w:asciiTheme="minorHAnsi" w:eastAsia="ＭＳ ゴシック" w:hAnsiTheme="minorHAnsi"/>
              </w:rPr>
              <w:t>AlarmText</w:t>
            </w:r>
          </w:p>
        </w:tc>
        <w:tc>
          <w:tcPr>
            <w:tcW w:w="3961" w:type="dxa"/>
          </w:tcPr>
          <w:p w14:paraId="657FFEB4" w14:textId="5B0F64EF" w:rsidR="00B724BC" w:rsidRPr="00AF6C0B" w:rsidRDefault="009D6591" w:rsidP="001B1504">
            <w:pPr>
              <w:pStyle w:val="a4"/>
              <w:ind w:leftChars="0" w:left="0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&lt;L[</w:t>
            </w:r>
            <w:r w:rsidR="00D477FC" w:rsidRPr="00AF6C0B">
              <w:rPr>
                <w:rFonts w:asciiTheme="minorHAnsi" w:eastAsia="ＭＳ ゴシック" w:hAnsiTheme="minorHAnsi"/>
                <w:lang w:val="pt-BR"/>
              </w:rPr>
              <w:t>3</w:t>
            </w:r>
            <w:r w:rsidR="00B724BC" w:rsidRPr="00AF6C0B">
              <w:rPr>
                <w:rFonts w:asciiTheme="minorHAnsi" w:eastAsia="ＭＳ ゴシック" w:hAnsiTheme="minorHAnsi"/>
                <w:lang w:val="pt-BR"/>
              </w:rPr>
              <w:t>]</w:t>
            </w:r>
          </w:p>
          <w:p w14:paraId="7A5B3300" w14:textId="3BBC17B3" w:rsidR="00B724BC" w:rsidRPr="00AF6C0B" w:rsidRDefault="00B724BC" w:rsidP="001B1504">
            <w:pPr>
              <w:pStyle w:val="a4"/>
              <w:ind w:leftChars="0" w:left="0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&lt;A  $</w:t>
            </w:r>
            <w:r w:rsidR="00D477FC" w:rsidRPr="00AF6C0B">
              <w:rPr>
                <w:rFonts w:asciiTheme="minorHAnsi" w:eastAsia="ＭＳ ゴシック" w:hAnsiTheme="minorHAnsi"/>
                <w:lang w:val="pt-BR"/>
              </w:rPr>
              <w:t>UnitID</w:t>
            </w:r>
            <w:r w:rsidRPr="00AF6C0B">
              <w:rPr>
                <w:rFonts w:asciiTheme="minorHAnsi" w:eastAsia="ＭＳ ゴシック" w:hAnsiTheme="minorHAnsi"/>
                <w:lang w:val="pt-BR"/>
              </w:rPr>
              <w:t>&gt;</w:t>
            </w:r>
          </w:p>
          <w:p w14:paraId="17C0919F" w14:textId="77777777" w:rsidR="00B724BC" w:rsidRPr="00AF6C0B" w:rsidRDefault="00B724BC" w:rsidP="001B1504">
            <w:pPr>
              <w:pStyle w:val="a4"/>
              <w:ind w:leftChars="0" w:left="0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&lt;U4 $AlarmID&gt;</w:t>
            </w:r>
          </w:p>
          <w:p w14:paraId="3D68DF95" w14:textId="578D6C7F" w:rsidR="009D6591" w:rsidRPr="00AF6C0B" w:rsidRDefault="00B724BC" w:rsidP="00467D63">
            <w:pPr>
              <w:pStyle w:val="a4"/>
              <w:ind w:leftChars="0" w:left="0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 xml:space="preserve">  &lt;A  $AlarmText&gt;</w:t>
            </w:r>
          </w:p>
          <w:p w14:paraId="340352E1" w14:textId="24723F61" w:rsidR="00C97637" w:rsidRPr="00AF6C0B" w:rsidRDefault="00B724BC" w:rsidP="001B1504">
            <w:pPr>
              <w:pStyle w:val="a4"/>
              <w:ind w:leftChars="0" w:left="0"/>
              <w:rPr>
                <w:rFonts w:asciiTheme="minorHAnsi" w:eastAsia="ＭＳ ゴシック" w:hAnsiTheme="minorHAnsi"/>
                <w:lang w:val="pt-BR"/>
              </w:rPr>
            </w:pPr>
            <w:r w:rsidRPr="00AF6C0B">
              <w:rPr>
                <w:rFonts w:asciiTheme="minorHAnsi" w:eastAsia="ＭＳ ゴシック" w:hAnsiTheme="minorHAnsi"/>
                <w:lang w:val="pt-BR"/>
              </w:rPr>
              <w:t>&gt;</w:t>
            </w:r>
          </w:p>
        </w:tc>
      </w:tr>
      <w:tr w:rsidR="0003401A" w14:paraId="2C6F88DF" w14:textId="77777777" w:rsidTr="002D6F7B">
        <w:trPr>
          <w:cantSplit/>
          <w:trHeight w:val="64"/>
          <w:tblHeader/>
        </w:trPr>
        <w:tc>
          <w:tcPr>
            <w:tcW w:w="756" w:type="dxa"/>
          </w:tcPr>
          <w:p w14:paraId="1168661C" w14:textId="77777777" w:rsidR="0003401A" w:rsidRPr="00AF6C0B" w:rsidRDefault="0003401A" w:rsidP="001B1504">
            <w:pPr>
              <w:pStyle w:val="a4"/>
              <w:ind w:leftChars="0" w:left="0"/>
              <w:jc w:val="center"/>
              <w:rPr>
                <w:rFonts w:asciiTheme="minorHAnsi" w:eastAsia="ＭＳ ゴシック" w:hAnsiTheme="minorHAnsi"/>
              </w:rPr>
            </w:pPr>
          </w:p>
        </w:tc>
        <w:tc>
          <w:tcPr>
            <w:tcW w:w="2590" w:type="dxa"/>
          </w:tcPr>
          <w:p w14:paraId="6D220939" w14:textId="77777777" w:rsidR="0003401A" w:rsidRPr="00AF6C0B" w:rsidRDefault="0003401A" w:rsidP="001B1504">
            <w:pPr>
              <w:pStyle w:val="a4"/>
              <w:ind w:leftChars="0" w:left="0"/>
              <w:jc w:val="left"/>
              <w:rPr>
                <w:rFonts w:asciiTheme="minorHAnsi" w:eastAsia="ＭＳ ゴシック" w:hAnsiTheme="minorHAnsi"/>
              </w:rPr>
            </w:pPr>
          </w:p>
        </w:tc>
        <w:tc>
          <w:tcPr>
            <w:tcW w:w="3961" w:type="dxa"/>
          </w:tcPr>
          <w:p w14:paraId="4DC8D3BB" w14:textId="77777777" w:rsidR="0003401A" w:rsidRPr="00AF6C0B" w:rsidRDefault="0003401A" w:rsidP="001B1504">
            <w:pPr>
              <w:pStyle w:val="a4"/>
              <w:ind w:leftChars="0" w:left="0"/>
              <w:rPr>
                <w:rFonts w:asciiTheme="minorHAnsi" w:eastAsia="ＭＳ ゴシック" w:hAnsiTheme="minorHAnsi"/>
                <w:lang w:val="pt-BR"/>
              </w:rPr>
            </w:pPr>
          </w:p>
        </w:tc>
      </w:tr>
    </w:tbl>
    <w:p w14:paraId="2DD20664" w14:textId="27347025" w:rsidR="00C2016C" w:rsidRDefault="005B2167" w:rsidP="00AD4BB7">
      <w:pPr>
        <w:pStyle w:val="1"/>
      </w:pPr>
      <w:bookmarkStart w:id="43" w:name="_Toc176784172"/>
      <w:r>
        <w:rPr>
          <w:rFonts w:hint="eastAsia"/>
        </w:rPr>
        <w:t>SCENARIO</w:t>
      </w:r>
      <w:bookmarkEnd w:id="43"/>
      <w:r w:rsidR="00C2016C">
        <w:rPr>
          <w:rFonts w:hint="eastAsia"/>
        </w:rPr>
        <w:tab/>
      </w:r>
    </w:p>
    <w:p w14:paraId="6D4BE4FF" w14:textId="4C0CC34C" w:rsidR="00884FB9" w:rsidRDefault="00960AD0" w:rsidP="00455D15">
      <w:pPr>
        <w:pStyle w:val="a4"/>
        <w:ind w:left="2300"/>
      </w:pPr>
      <w:r>
        <w:rPr>
          <w:rFonts w:hint="eastAsia"/>
        </w:rPr>
        <w:t xml:space="preserve">This chapter </w:t>
      </w:r>
      <w:r w:rsidR="00455D15">
        <w:rPr>
          <w:rFonts w:hint="eastAsia"/>
        </w:rPr>
        <w:t>describes</w:t>
      </w:r>
      <w:r>
        <w:rPr>
          <w:rFonts w:hint="eastAsia"/>
        </w:rPr>
        <w:t xml:space="preserve"> various scenarios.</w:t>
      </w:r>
    </w:p>
    <w:p w14:paraId="139CED18" w14:textId="3AD8D277" w:rsidR="00C2016C" w:rsidRDefault="00C2016C">
      <w:pPr>
        <w:pStyle w:val="a4"/>
        <w:ind w:left="2300"/>
      </w:pPr>
    </w:p>
    <w:p w14:paraId="06407F46" w14:textId="78D41474" w:rsidR="004228A8" w:rsidRDefault="008714D3" w:rsidP="00AD4BB7">
      <w:pPr>
        <w:pStyle w:val="2"/>
      </w:pPr>
      <w:r>
        <w:t xml:space="preserve"> </w:t>
      </w:r>
      <w:bookmarkStart w:id="44" w:name="_Toc176784173"/>
      <w:r w:rsidR="00707241">
        <w:rPr>
          <w:rFonts w:hint="eastAsia"/>
        </w:rPr>
        <w:t>COMMON SCENARIO</w:t>
      </w:r>
      <w:bookmarkEnd w:id="44"/>
      <w:r w:rsidR="008F17B8">
        <w:rPr>
          <w:rFonts w:hint="eastAsia"/>
        </w:rPr>
        <w:t xml:space="preserve"> </w:t>
      </w:r>
    </w:p>
    <w:p w14:paraId="735F53D4" w14:textId="43AE28B6" w:rsidR="00A87B70" w:rsidRDefault="00AD3E69" w:rsidP="008F17B8">
      <w:pPr>
        <w:pStyle w:val="a4"/>
        <w:ind w:left="2300"/>
      </w:pPr>
      <w:r>
        <w:rPr>
          <w:rFonts w:hint="eastAsia"/>
        </w:rPr>
        <w:t xml:space="preserve">This section describes basic scenarios for </w:t>
      </w:r>
      <w:r w:rsidR="00B24AED">
        <w:rPr>
          <w:rFonts w:hint="eastAsia"/>
        </w:rPr>
        <w:t>NPC</w:t>
      </w:r>
      <w:r>
        <w:rPr>
          <w:rFonts w:hint="eastAsia"/>
        </w:rPr>
        <w:t>.</w:t>
      </w:r>
    </w:p>
    <w:p w14:paraId="448FB9A1" w14:textId="6DE510FF" w:rsidR="003C3613" w:rsidRDefault="00216F3E" w:rsidP="005A576D">
      <w:pPr>
        <w:pStyle w:val="a4"/>
        <w:ind w:left="2300"/>
      </w:pPr>
      <w:r w:rsidRPr="00EF327F">
        <w:rPr>
          <w:rFonts w:hint="eastAsia"/>
        </w:rPr>
        <w:t xml:space="preserve">Each event in the scenarios occurs </w:t>
      </w:r>
      <w:r w:rsidR="00EF327F" w:rsidRPr="00EF327F">
        <w:rPr>
          <w:rFonts w:hint="eastAsia"/>
        </w:rPr>
        <w:t>when a c</w:t>
      </w:r>
      <w:r w:rsidRPr="00EF327F">
        <w:rPr>
          <w:rFonts w:hint="eastAsia"/>
        </w:rPr>
        <w:t xml:space="preserve">orresponding event occurs.  </w:t>
      </w:r>
      <w:r w:rsidR="00EF327F" w:rsidRPr="00EF327F">
        <w:rPr>
          <w:rFonts w:hint="eastAsia"/>
        </w:rPr>
        <w:t xml:space="preserve">The following </w:t>
      </w:r>
      <w:r w:rsidR="00D11CCF">
        <w:rPr>
          <w:rFonts w:hint="eastAsia"/>
        </w:rPr>
        <w:t xml:space="preserve">scenario </w:t>
      </w:r>
      <w:r w:rsidR="009F3749">
        <w:rPr>
          <w:rFonts w:hint="eastAsia"/>
        </w:rPr>
        <w:t>is just an example and does not have to be fully complied.</w:t>
      </w:r>
      <w:r w:rsidR="00EF327F">
        <w:rPr>
          <w:rFonts w:hint="eastAsia"/>
        </w:rPr>
        <w:t xml:space="preserve"> </w:t>
      </w:r>
    </w:p>
    <w:p w14:paraId="58D11B95" w14:textId="77777777" w:rsidR="003C3613" w:rsidRDefault="008D5BDC" w:rsidP="00AD4BB7">
      <w:pPr>
        <w:pStyle w:val="3"/>
        <w:ind w:left="1200"/>
      </w:pPr>
      <w:bookmarkStart w:id="45" w:name="_Toc176784174"/>
      <w:r w:rsidRPr="008D5BDC">
        <w:t>ACTIVATION FROM THE AMHS</w:t>
      </w:r>
      <w:r>
        <w:rPr>
          <w:rFonts w:hint="eastAsia"/>
        </w:rPr>
        <w:br/>
      </w:r>
      <w:r w:rsidRPr="005A67F9">
        <w:rPr>
          <w:sz w:val="28"/>
          <w:szCs w:val="28"/>
        </w:rPr>
        <w:t xml:space="preserve"> (</w:t>
      </w:r>
      <w:r w:rsidR="0043412B">
        <w:rPr>
          <w:sz w:val="28"/>
          <w:szCs w:val="28"/>
        </w:rPr>
        <w:t xml:space="preserve">from </w:t>
      </w:r>
      <w:r w:rsidRPr="005A67F9">
        <w:rPr>
          <w:sz w:val="28"/>
          <w:szCs w:val="28"/>
        </w:rPr>
        <w:t>EQUIPMENT OFFLINE)</w:t>
      </w:r>
      <w:bookmarkEnd w:id="45"/>
    </w:p>
    <w:p w14:paraId="691C0D3A" w14:textId="56B91A51" w:rsidR="003C3613" w:rsidRPr="003C3613" w:rsidRDefault="00F84AEE" w:rsidP="00375ABA">
      <w:pPr>
        <w:pStyle w:val="a4"/>
        <w:ind w:leftChars="0" w:left="0"/>
      </w:pPr>
      <w:bookmarkStart w:id="46" w:name="_MON_1522854009"/>
      <w:bookmarkEnd w:id="46"/>
      <w:r>
        <w:rPr>
          <w:noProof/>
        </w:rPr>
        <mc:AlternateContent>
          <mc:Choice Requires="wpc">
            <w:drawing>
              <wp:inline distT="0" distB="0" distL="0" distR="0" wp14:anchorId="64359360" wp14:editId="3D34AFF1">
                <wp:extent cx="5386070" cy="5596890"/>
                <wp:effectExtent l="0" t="0" r="100330" b="0"/>
                <wp:docPr id="532674718" name="キャンバス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507554645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516890" y="266065"/>
                            <a:ext cx="1168400" cy="94615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337122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3907790" y="266065"/>
                            <a:ext cx="1167765" cy="94615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461889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2103754" y="1242695"/>
                            <a:ext cx="3282316" cy="45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843727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0" y="1330960"/>
                            <a:ext cx="3188970" cy="94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2917186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3338195" y="1843378"/>
                            <a:ext cx="315595" cy="94615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5097379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3494405" y="1330960"/>
                            <a:ext cx="1995170" cy="94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803943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0" y="1419860"/>
                            <a:ext cx="5489575" cy="94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775417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1995170" y="1508760"/>
                            <a:ext cx="113665" cy="93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305847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1995170" y="1597660"/>
                            <a:ext cx="113665" cy="93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686786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4683125" y="1686560"/>
                            <a:ext cx="392430" cy="93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7544081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4683125" y="1774825"/>
                            <a:ext cx="392430" cy="94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0693362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4683125" y="1863725"/>
                            <a:ext cx="392430" cy="94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503606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0" y="1929325"/>
                            <a:ext cx="5386070" cy="271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127625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15240" y="77470"/>
                            <a:ext cx="25831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007C27" w14:textId="7B8DEB3D" w:rsidR="00F84AEE" w:rsidRDefault="00F84AEE"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8.1.1. ACTIVATION FROM THE AMHS (EQUIPMENT OFFLINE)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7054178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3923030" y="144145"/>
                            <a:ext cx="58801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5A24F5" w14:textId="0AC1A239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AMHS INFORMATION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6789318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645683" y="243840"/>
                            <a:ext cx="16446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93C327" w14:textId="43BBE425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FFFFFF"/>
                                  <w:kern w:val="0"/>
                                  <w:sz w:val="10"/>
                                  <w:szCs w:val="10"/>
                                </w:rPr>
                                <w:t>HSMS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1511422" name="Rectangle 148"/>
                        <wps:cNvSpPr>
                          <a:spLocks noChangeArrowheads="1"/>
                        </wps:cNvSpPr>
                        <wps:spPr bwMode="auto">
                          <a:xfrm>
                            <a:off x="925251" y="260350"/>
                            <a:ext cx="360045" cy="10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1E3AC0" w14:textId="749D6961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FFFFFF"/>
                                  <w:kern w:val="0"/>
                                  <w:sz w:val="6"/>
                                  <w:szCs w:val="6"/>
                                </w:rPr>
                                <w:t>Communication Status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91445220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1301115" y="239193"/>
                            <a:ext cx="38989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F855A2" w14:textId="06F69C2C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FFFFFF"/>
                                  <w:kern w:val="0"/>
                                  <w:sz w:val="10"/>
                                  <w:szCs w:val="10"/>
                                </w:rPr>
                                <w:t>Control Status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09604065" name="Rectangle 150"/>
                        <wps:cNvSpPr>
                          <a:spLocks noChangeArrowheads="1"/>
                        </wps:cNvSpPr>
                        <wps:spPr bwMode="auto">
                          <a:xfrm>
                            <a:off x="4026535" y="243840"/>
                            <a:ext cx="16446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4F421F" w14:textId="2BB33F68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FFFFFF"/>
                                  <w:kern w:val="0"/>
                                  <w:sz w:val="10"/>
                                  <w:szCs w:val="10"/>
                                </w:rPr>
                                <w:t>HSMS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12398644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4316151" y="258410"/>
                            <a:ext cx="360045" cy="10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4D435" w14:textId="6021A4F0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FFFFFF"/>
                                  <w:kern w:val="0"/>
                                  <w:sz w:val="6"/>
                                  <w:szCs w:val="6"/>
                                </w:rPr>
                                <w:t>Communication Status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7432049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4692015" y="248473"/>
                            <a:ext cx="38989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E73C97" w14:textId="4705EB75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FFFFFF"/>
                                  <w:kern w:val="0"/>
                                  <w:sz w:val="10"/>
                                  <w:szCs w:val="10"/>
                                </w:rPr>
                                <w:t>Control Status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85840606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532130" y="377190"/>
                            <a:ext cx="403225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3DA16" w14:textId="20AFC1D4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NOT CONNECTED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41392135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1023620" y="371475"/>
                            <a:ext cx="1625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913C75" w14:textId="3D49EF0C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69785072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1410970" y="371475"/>
                            <a:ext cx="1625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871225" w14:textId="3C08C67A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61166060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3199765" y="371475"/>
                            <a:ext cx="6197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36DDE" w14:textId="2C30F3CA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Op: toggled to ENABLE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26416141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3923030" y="377190"/>
                            <a:ext cx="403225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0373C2" w14:textId="76C90064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NOT CONNECTED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06000538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4372610" y="371475"/>
                            <a:ext cx="24384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D40553" w14:textId="21FB0A9C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DiSABLE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3894101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4714240" y="371475"/>
                            <a:ext cx="34163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29CAEA" w14:textId="3F4240FB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EQ OFFLINE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92969173" name="Rectangle 160"/>
                        <wps:cNvSpPr>
                          <a:spLocks noChangeArrowheads="1"/>
                        </wps:cNvSpPr>
                        <wps:spPr bwMode="auto">
                          <a:xfrm>
                            <a:off x="2010410" y="460375"/>
                            <a:ext cx="46228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AA6D6" w14:textId="1F6E08A3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Connect(exanple)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56390390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532130" y="554990"/>
                            <a:ext cx="354965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610DEE" w14:textId="493BEB7A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NOT SELECTED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4212960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2010410" y="549275"/>
                            <a:ext cx="43307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5259C8" w14:textId="05EB70C3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accept(example)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77424833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4321175" y="560070"/>
                            <a:ext cx="370840" cy="10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8B8FE" w14:textId="7663CAEE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6"/>
                                  <w:szCs w:val="6"/>
                                </w:rPr>
                                <w:t>NOT COMMUNICATED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78302708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3923030" y="643255"/>
                            <a:ext cx="354965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3F8CFA" w14:textId="7D72631C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NOT SELECTED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80863922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3959225" y="815340"/>
                            <a:ext cx="3016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2D2B5" w14:textId="16CA6E34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SELECTED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1944040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568325" y="904240"/>
                            <a:ext cx="3016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DCF36" w14:textId="1FB0AAEC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SELECTED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63448955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2010410" y="904240"/>
                            <a:ext cx="26797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871B3E" w14:textId="4E81CEA8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Select.req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55590257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920115" y="998220"/>
                            <a:ext cx="398145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BFBCD" w14:textId="3AE172A1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COMMUNICATING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8850487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2010410" y="993140"/>
                            <a:ext cx="26543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8B059A" w14:textId="6DF1265B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Select.rsp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8949833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4295140" y="1053465"/>
                            <a:ext cx="434340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6A1A7E" w14:textId="0068D793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COMMUNICATINOG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92334141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1995170" y="1406185"/>
                            <a:ext cx="11017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A379B9" w14:textId="09099D46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S1F13 Establish Communication Requiest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99079942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1988741" y="1506874"/>
                            <a:ext cx="12414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3C68E5" w14:textId="2E1AD693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S1F14 Establish Communication Requiest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57522608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3183890" y="1810350"/>
                            <a:ext cx="469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49C88" w14:textId="70B5A50E" w:rsidR="00F84AEE" w:rsidRDefault="00F84AEE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Case: ONLACK=</w:t>
                              </w:r>
                              <w:r w:rsidR="00A67F05">
                                <w:rPr>
                                  <w:rFonts w:ascii="ＭＳ Ｐゴシック" w:eastAsia="ＭＳ Ｐゴシック" w:cs="ＭＳ Ｐゴシック" w:hint="eastAsia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83215187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2005330" y="1710028"/>
                            <a:ext cx="59245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0673E9" w14:textId="39C0DEAD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S1F17 Online Request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25604160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2005330" y="1795975"/>
                            <a:ext cx="73215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5AE38" w14:textId="496723CC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S1F18 Online Request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86279648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4688205" y="3699098"/>
                            <a:ext cx="378460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75ED7" w14:textId="4BA91E15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ONLINE REMOTE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62898934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1959610" y="3236357"/>
                            <a:ext cx="9239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D62DBD" w14:textId="7EE3B235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S2F31 Date and Time Set Request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75398610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1959610" y="3331896"/>
                            <a:ext cx="82613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23C17F" w14:textId="17CAC8F1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S2F32 Date and Time Set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7844194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1995170" y="1944846"/>
                            <a:ext cx="5562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395CA5" w14:textId="011FAABF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S2F33 Define Report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44221387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1995170" y="2042001"/>
                            <a:ext cx="6959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78E95" w14:textId="746E7278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S2F34 Define Report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58904822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1988741" y="2201105"/>
                            <a:ext cx="5562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C10E7A" w14:textId="516A4BB5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S2F33 Define Report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82690971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1981835" y="2312812"/>
                            <a:ext cx="6959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E08C8C" w14:textId="10FDF065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S2F34 Define Report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7588015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1975485" y="2434842"/>
                            <a:ext cx="66738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914DD9" w14:textId="4825A249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S2F35 Link Event Report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98465101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1975485" y="2536175"/>
                            <a:ext cx="8064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4ADCD4" w14:textId="2F8DD6DF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S2F36 Link Event Report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78102571" name="Rectangle 191"/>
                        <wps:cNvSpPr>
                          <a:spLocks noChangeArrowheads="1"/>
                        </wps:cNvSpPr>
                        <wps:spPr bwMode="auto">
                          <a:xfrm>
                            <a:off x="1975485" y="2683005"/>
                            <a:ext cx="9556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5EED9" w14:textId="2FBBADE8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S2F37 Enable/Disable Event Report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7568734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1975485" y="2806573"/>
                            <a:ext cx="10953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CBFFA7" w14:textId="103D5F56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S2F38 Enable/Disable Event Report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69218126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1967074" y="2953403"/>
                            <a:ext cx="9556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B2FD0B" w14:textId="6C372FEE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S2F37 Enable/Disable Event Report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58090545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1959610" y="3055304"/>
                            <a:ext cx="10953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D79370" w14:textId="3C62E153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S2F38 Enable/Disable Event Report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0335928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2010410" y="3566795"/>
                            <a:ext cx="112585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2E3A3C" w14:textId="234EBEA4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S1F3 Specified Equipment Status Request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93779525" name="Rectangle 198"/>
                        <wps:cNvSpPr>
                          <a:spLocks noChangeArrowheads="1"/>
                        </wps:cNvSpPr>
                        <wps:spPr bwMode="auto">
                          <a:xfrm>
                            <a:off x="3199765" y="3566795"/>
                            <a:ext cx="63373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0B8CD4" w14:textId="5F592F74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All data synchronization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58916255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2010410" y="3655695"/>
                            <a:ext cx="10318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792128" w14:textId="6AAE8005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S1F4 Specified Equipment Status Data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99411308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1327116" y="3700145"/>
                            <a:ext cx="378460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C47ED8" w14:textId="0EA0E8F9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ONLINE REMOTE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38455938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1814195" y="194310"/>
                            <a:ext cx="16129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D28C12" w14:textId="3844E2A6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38589622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3044190" y="194310"/>
                            <a:ext cx="8064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35F53E" w14:textId="10FD4AD2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72827846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3318510" y="277495"/>
                            <a:ext cx="40068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E94280" w14:textId="12810043" w:rsidR="00F84AEE" w:rsidRDefault="00F84AEE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COMMENTS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93364070" name="Rectangle 204"/>
                        <wps:cNvSpPr>
                          <a:spLocks noChangeArrowheads="1"/>
                        </wps:cNvSpPr>
                        <wps:spPr bwMode="auto">
                          <a:xfrm>
                            <a:off x="521970" y="260985"/>
                            <a:ext cx="1163320" cy="107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8609109" name="Line 205"/>
                        <wps:cNvCnPr>
                          <a:cxnSpLocks noChangeShapeType="1"/>
                        </wps:cNvCnPr>
                        <wps:spPr bwMode="auto">
                          <a:xfrm>
                            <a:off x="3080385" y="266065"/>
                            <a:ext cx="0" cy="8934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4859116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3080385" y="266065"/>
                            <a:ext cx="5080" cy="8934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8183543" name="Line 207"/>
                        <wps:cNvCnPr>
                          <a:cxnSpLocks noChangeShapeType="1"/>
                        </wps:cNvCnPr>
                        <wps:spPr bwMode="auto">
                          <a:xfrm>
                            <a:off x="3080385" y="1330960"/>
                            <a:ext cx="0" cy="17805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4707833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3080385" y="1330960"/>
                            <a:ext cx="5080" cy="178054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753317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3080385" y="3195320"/>
                            <a:ext cx="0" cy="182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7296113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3080385" y="3195320"/>
                            <a:ext cx="5080" cy="1828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237197" name="Line 211"/>
                        <wps:cNvCnPr>
                          <a:cxnSpLocks noChangeShapeType="1"/>
                        </wps:cNvCnPr>
                        <wps:spPr bwMode="auto">
                          <a:xfrm>
                            <a:off x="3080385" y="3461385"/>
                            <a:ext cx="0" cy="939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4031175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3080385" y="3461385"/>
                            <a:ext cx="5080" cy="939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617849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521970" y="3899535"/>
                            <a:ext cx="1163320" cy="107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49834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511810" y="260985"/>
                            <a:ext cx="10160" cy="36493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495776" name="Line 215"/>
                        <wps:cNvCnPr>
                          <a:cxnSpLocks noChangeShapeType="1"/>
                        </wps:cNvCnPr>
                        <wps:spPr bwMode="auto">
                          <a:xfrm>
                            <a:off x="1886585" y="266065"/>
                            <a:ext cx="0" cy="36442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1972077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1886585" y="266065"/>
                            <a:ext cx="5080" cy="36442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265103" name="Line 217"/>
                        <wps:cNvCnPr>
                          <a:cxnSpLocks noChangeShapeType="1"/>
                        </wps:cNvCnPr>
                        <wps:spPr bwMode="auto">
                          <a:xfrm>
                            <a:off x="3080385" y="3638550"/>
                            <a:ext cx="0" cy="2717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0787031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3080385" y="3638550"/>
                            <a:ext cx="5080" cy="2717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62881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3902710" y="260985"/>
                            <a:ext cx="10160" cy="36493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478949" name="Line 220"/>
                        <wps:cNvCnPr>
                          <a:cxnSpLocks noChangeShapeType="1"/>
                        </wps:cNvCnPr>
                        <wps:spPr bwMode="auto">
                          <a:xfrm>
                            <a:off x="904240" y="354965"/>
                            <a:ext cx="0" cy="35445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9555436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904240" y="354965"/>
                            <a:ext cx="5715" cy="3544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346971" name="Line 222"/>
                        <wps:cNvCnPr>
                          <a:cxnSpLocks noChangeShapeType="1"/>
                        </wps:cNvCnPr>
                        <wps:spPr bwMode="auto">
                          <a:xfrm>
                            <a:off x="1292225" y="354965"/>
                            <a:ext cx="0" cy="35445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7946301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1292225" y="354965"/>
                            <a:ext cx="5080" cy="3544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888165" name="Line 224"/>
                        <wps:cNvCnPr>
                          <a:cxnSpLocks noChangeShapeType="1"/>
                        </wps:cNvCnPr>
                        <wps:spPr bwMode="auto">
                          <a:xfrm>
                            <a:off x="1679575" y="354965"/>
                            <a:ext cx="0" cy="35445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711424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1679575" y="354965"/>
                            <a:ext cx="5715" cy="3544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47682" name="Line 226"/>
                        <wps:cNvCnPr>
                          <a:cxnSpLocks noChangeShapeType="1"/>
                        </wps:cNvCnPr>
                        <wps:spPr bwMode="auto">
                          <a:xfrm>
                            <a:off x="4295140" y="354965"/>
                            <a:ext cx="0" cy="35445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2555634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4295140" y="354965"/>
                            <a:ext cx="5080" cy="3544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2128493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4683125" y="354965"/>
                            <a:ext cx="0" cy="35445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3114639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4683125" y="354965"/>
                            <a:ext cx="5080" cy="3544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250782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5070475" y="354965"/>
                            <a:ext cx="0" cy="35445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1474554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5070475" y="354965"/>
                            <a:ext cx="5080" cy="3544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8094738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3912870" y="260985"/>
                            <a:ext cx="1162685" cy="107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926815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3912870" y="3899535"/>
                            <a:ext cx="1162685" cy="107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907929" name="Oval 234"/>
                        <wps:cNvSpPr>
                          <a:spLocks noChangeArrowheads="1"/>
                        </wps:cNvSpPr>
                        <wps:spPr bwMode="auto">
                          <a:xfrm>
                            <a:off x="3049905" y="377190"/>
                            <a:ext cx="56515" cy="552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190628" name="Oval 235"/>
                        <wps:cNvSpPr>
                          <a:spLocks noChangeArrowheads="1"/>
                        </wps:cNvSpPr>
                        <wps:spPr bwMode="auto">
                          <a:xfrm>
                            <a:off x="3049905" y="377190"/>
                            <a:ext cx="56515" cy="55245"/>
                          </a:xfrm>
                          <a:prstGeom prst="ellipse">
                            <a:avLst/>
                          </a:prstGeom>
                          <a:noFill/>
                          <a:ln w="698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2092222" name="Freeform 236"/>
                        <wps:cNvSpPr>
                          <a:spLocks noEditPoints="1"/>
                        </wps:cNvSpPr>
                        <wps:spPr bwMode="auto">
                          <a:xfrm>
                            <a:off x="1915160" y="551815"/>
                            <a:ext cx="1116330" cy="44450"/>
                          </a:xfrm>
                          <a:custGeom>
                            <a:avLst/>
                            <a:gdLst>
                              <a:gd name="T0" fmla="*/ 0 w 1758"/>
                              <a:gd name="T1" fmla="*/ 26 h 70"/>
                              <a:gd name="T2" fmla="*/ 1704 w 1758"/>
                              <a:gd name="T3" fmla="*/ 26 h 70"/>
                              <a:gd name="T4" fmla="*/ 1704 w 1758"/>
                              <a:gd name="T5" fmla="*/ 44 h 70"/>
                              <a:gd name="T6" fmla="*/ 0 w 1758"/>
                              <a:gd name="T7" fmla="*/ 44 h 70"/>
                              <a:gd name="T8" fmla="*/ 0 w 1758"/>
                              <a:gd name="T9" fmla="*/ 26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0" y="26"/>
                                </a:moveTo>
                                <a:lnTo>
                                  <a:pt x="1704" y="26"/>
                                </a:lnTo>
                                <a:lnTo>
                                  <a:pt x="1704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6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046565" name="Freeform 237"/>
                        <wps:cNvSpPr>
                          <a:spLocks noEditPoints="1"/>
                        </wps:cNvSpPr>
                        <wps:spPr bwMode="auto">
                          <a:xfrm>
                            <a:off x="1920240" y="660400"/>
                            <a:ext cx="1116330" cy="44450"/>
                          </a:xfrm>
                          <a:custGeom>
                            <a:avLst/>
                            <a:gdLst>
                              <a:gd name="T0" fmla="*/ 1758 w 1758"/>
                              <a:gd name="T1" fmla="*/ 44 h 70"/>
                              <a:gd name="T2" fmla="*/ 54 w 1758"/>
                              <a:gd name="T3" fmla="*/ 44 h 70"/>
                              <a:gd name="T4" fmla="*/ 54 w 1758"/>
                              <a:gd name="T5" fmla="*/ 26 h 70"/>
                              <a:gd name="T6" fmla="*/ 1758 w 1758"/>
                              <a:gd name="T7" fmla="*/ 26 h 70"/>
                              <a:gd name="T8" fmla="*/ 1758 w 1758"/>
                              <a:gd name="T9" fmla="*/ 44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58" y="44"/>
                                </a:moveTo>
                                <a:lnTo>
                                  <a:pt x="54" y="44"/>
                                </a:lnTo>
                                <a:lnTo>
                                  <a:pt x="54" y="26"/>
                                </a:lnTo>
                                <a:lnTo>
                                  <a:pt x="1758" y="26"/>
                                </a:lnTo>
                                <a:lnTo>
                                  <a:pt x="1758" y="44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315317" name="Freeform 238"/>
                        <wps:cNvSpPr>
                          <a:spLocks noEditPoints="1"/>
                        </wps:cNvSpPr>
                        <wps:spPr bwMode="auto">
                          <a:xfrm>
                            <a:off x="1930400" y="1007187"/>
                            <a:ext cx="1116330" cy="44450"/>
                          </a:xfrm>
                          <a:custGeom>
                            <a:avLst/>
                            <a:gdLst>
                              <a:gd name="T0" fmla="*/ 0 w 1758"/>
                              <a:gd name="T1" fmla="*/ 26 h 70"/>
                              <a:gd name="T2" fmla="*/ 1705 w 1758"/>
                              <a:gd name="T3" fmla="*/ 26 h 70"/>
                              <a:gd name="T4" fmla="*/ 1705 w 1758"/>
                              <a:gd name="T5" fmla="*/ 44 h 70"/>
                              <a:gd name="T6" fmla="*/ 0 w 1758"/>
                              <a:gd name="T7" fmla="*/ 44 h 70"/>
                              <a:gd name="T8" fmla="*/ 0 w 1758"/>
                              <a:gd name="T9" fmla="*/ 26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0" y="26"/>
                                </a:moveTo>
                                <a:lnTo>
                                  <a:pt x="1705" y="26"/>
                                </a:lnTo>
                                <a:lnTo>
                                  <a:pt x="170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6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120491" name="Freeform 239"/>
                        <wps:cNvSpPr>
                          <a:spLocks noEditPoints="1"/>
                        </wps:cNvSpPr>
                        <wps:spPr bwMode="auto">
                          <a:xfrm>
                            <a:off x="1910080" y="1092835"/>
                            <a:ext cx="1116330" cy="44450"/>
                          </a:xfrm>
                          <a:custGeom>
                            <a:avLst/>
                            <a:gdLst>
                              <a:gd name="T0" fmla="*/ 1758 w 1758"/>
                              <a:gd name="T1" fmla="*/ 44 h 70"/>
                              <a:gd name="T2" fmla="*/ 54 w 1758"/>
                              <a:gd name="T3" fmla="*/ 44 h 70"/>
                              <a:gd name="T4" fmla="*/ 54 w 1758"/>
                              <a:gd name="T5" fmla="*/ 26 h 70"/>
                              <a:gd name="T6" fmla="*/ 1758 w 1758"/>
                              <a:gd name="T7" fmla="*/ 26 h 70"/>
                              <a:gd name="T8" fmla="*/ 1758 w 1758"/>
                              <a:gd name="T9" fmla="*/ 44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58" y="44"/>
                                </a:moveTo>
                                <a:lnTo>
                                  <a:pt x="54" y="44"/>
                                </a:lnTo>
                                <a:lnTo>
                                  <a:pt x="54" y="26"/>
                                </a:lnTo>
                                <a:lnTo>
                                  <a:pt x="1758" y="26"/>
                                </a:lnTo>
                                <a:lnTo>
                                  <a:pt x="1758" y="44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984602" name="Freeform 240"/>
                        <wps:cNvSpPr>
                          <a:spLocks noEditPoints="1"/>
                        </wps:cNvSpPr>
                        <wps:spPr bwMode="auto">
                          <a:xfrm>
                            <a:off x="1910080" y="1611290"/>
                            <a:ext cx="1116330" cy="44450"/>
                          </a:xfrm>
                          <a:custGeom>
                            <a:avLst/>
                            <a:gdLst>
                              <a:gd name="T0" fmla="*/ 55 w 1758"/>
                              <a:gd name="T1" fmla="*/ 27 h 70"/>
                              <a:gd name="T2" fmla="*/ 1758 w 1758"/>
                              <a:gd name="T3" fmla="*/ 27 h 70"/>
                              <a:gd name="T4" fmla="*/ 1758 w 1758"/>
                              <a:gd name="T5" fmla="*/ 44 h 70"/>
                              <a:gd name="T6" fmla="*/ 55 w 1758"/>
                              <a:gd name="T7" fmla="*/ 44 h 70"/>
                              <a:gd name="T8" fmla="*/ 55 w 1758"/>
                              <a:gd name="T9" fmla="*/ 27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55" y="27"/>
                                </a:moveTo>
                                <a:lnTo>
                                  <a:pt x="1758" y="27"/>
                                </a:lnTo>
                                <a:lnTo>
                                  <a:pt x="1758" y="44"/>
                                </a:lnTo>
                                <a:lnTo>
                                  <a:pt x="55" y="44"/>
                                </a:lnTo>
                                <a:lnTo>
                                  <a:pt x="55" y="27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1511956" name="Freeform 241"/>
                        <wps:cNvSpPr>
                          <a:spLocks noEditPoints="1"/>
                        </wps:cNvSpPr>
                        <wps:spPr bwMode="auto">
                          <a:xfrm>
                            <a:off x="1910080" y="1810350"/>
                            <a:ext cx="1116330" cy="44450"/>
                          </a:xfrm>
                          <a:custGeom>
                            <a:avLst/>
                            <a:gdLst>
                              <a:gd name="T0" fmla="*/ 0 w 1758"/>
                              <a:gd name="T1" fmla="*/ 27 h 70"/>
                              <a:gd name="T2" fmla="*/ 1704 w 1758"/>
                              <a:gd name="T3" fmla="*/ 27 h 70"/>
                              <a:gd name="T4" fmla="*/ 1704 w 1758"/>
                              <a:gd name="T5" fmla="*/ 44 h 70"/>
                              <a:gd name="T6" fmla="*/ 0 w 1758"/>
                              <a:gd name="T7" fmla="*/ 44 h 70"/>
                              <a:gd name="T8" fmla="*/ 0 w 1758"/>
                              <a:gd name="T9" fmla="*/ 27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0" y="27"/>
                                </a:moveTo>
                                <a:lnTo>
                                  <a:pt x="1704" y="27"/>
                                </a:lnTo>
                                <a:lnTo>
                                  <a:pt x="1704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4697308" name="Freeform 242"/>
                        <wps:cNvSpPr>
                          <a:spLocks noEditPoints="1"/>
                        </wps:cNvSpPr>
                        <wps:spPr bwMode="auto">
                          <a:xfrm>
                            <a:off x="1910080" y="1893130"/>
                            <a:ext cx="1116330" cy="44450"/>
                          </a:xfrm>
                          <a:custGeom>
                            <a:avLst/>
                            <a:gdLst>
                              <a:gd name="T0" fmla="*/ 1758 w 1758"/>
                              <a:gd name="T1" fmla="*/ 44 h 70"/>
                              <a:gd name="T2" fmla="*/ 54 w 1758"/>
                              <a:gd name="T3" fmla="*/ 44 h 70"/>
                              <a:gd name="T4" fmla="*/ 54 w 1758"/>
                              <a:gd name="T5" fmla="*/ 26 h 70"/>
                              <a:gd name="T6" fmla="*/ 1758 w 1758"/>
                              <a:gd name="T7" fmla="*/ 26 h 70"/>
                              <a:gd name="T8" fmla="*/ 1758 w 1758"/>
                              <a:gd name="T9" fmla="*/ 44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58" y="44"/>
                                </a:moveTo>
                                <a:lnTo>
                                  <a:pt x="54" y="44"/>
                                </a:lnTo>
                                <a:lnTo>
                                  <a:pt x="54" y="26"/>
                                </a:lnTo>
                                <a:lnTo>
                                  <a:pt x="1758" y="26"/>
                                </a:lnTo>
                                <a:lnTo>
                                  <a:pt x="1758" y="44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805102" name="Freeform 244"/>
                        <wps:cNvSpPr>
                          <a:spLocks noEditPoints="1"/>
                        </wps:cNvSpPr>
                        <wps:spPr bwMode="auto">
                          <a:xfrm>
                            <a:off x="1920240" y="3674075"/>
                            <a:ext cx="1116330" cy="44450"/>
                          </a:xfrm>
                          <a:custGeom>
                            <a:avLst/>
                            <a:gdLst>
                              <a:gd name="T0" fmla="*/ 0 w 1758"/>
                              <a:gd name="T1" fmla="*/ 26 h 70"/>
                              <a:gd name="T2" fmla="*/ 1704 w 1758"/>
                              <a:gd name="T3" fmla="*/ 26 h 70"/>
                              <a:gd name="T4" fmla="*/ 1704 w 1758"/>
                              <a:gd name="T5" fmla="*/ 44 h 70"/>
                              <a:gd name="T6" fmla="*/ 0 w 1758"/>
                              <a:gd name="T7" fmla="*/ 44 h 70"/>
                              <a:gd name="T8" fmla="*/ 0 w 1758"/>
                              <a:gd name="T9" fmla="*/ 26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0" y="26"/>
                                </a:moveTo>
                                <a:lnTo>
                                  <a:pt x="1704" y="26"/>
                                </a:lnTo>
                                <a:lnTo>
                                  <a:pt x="1704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6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761947" name="Freeform 245"/>
                        <wps:cNvSpPr>
                          <a:spLocks noEditPoints="1"/>
                        </wps:cNvSpPr>
                        <wps:spPr bwMode="auto">
                          <a:xfrm>
                            <a:off x="1920240" y="3762975"/>
                            <a:ext cx="1116330" cy="44450"/>
                          </a:xfrm>
                          <a:custGeom>
                            <a:avLst/>
                            <a:gdLst>
                              <a:gd name="T0" fmla="*/ 1758 w 1758"/>
                              <a:gd name="T1" fmla="*/ 43 h 70"/>
                              <a:gd name="T2" fmla="*/ 54 w 1758"/>
                              <a:gd name="T3" fmla="*/ 43 h 70"/>
                              <a:gd name="T4" fmla="*/ 54 w 1758"/>
                              <a:gd name="T5" fmla="*/ 26 h 70"/>
                              <a:gd name="T6" fmla="*/ 1758 w 1758"/>
                              <a:gd name="T7" fmla="*/ 26 h 70"/>
                              <a:gd name="T8" fmla="*/ 1758 w 1758"/>
                              <a:gd name="T9" fmla="*/ 43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58" y="43"/>
                                </a:moveTo>
                                <a:lnTo>
                                  <a:pt x="54" y="43"/>
                                </a:lnTo>
                                <a:lnTo>
                                  <a:pt x="54" y="26"/>
                                </a:lnTo>
                                <a:lnTo>
                                  <a:pt x="1758" y="26"/>
                                </a:lnTo>
                                <a:lnTo>
                                  <a:pt x="1758" y="43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656197" name="Oval 246"/>
                        <wps:cNvSpPr>
                          <a:spLocks noChangeArrowheads="1"/>
                        </wps:cNvSpPr>
                        <wps:spPr bwMode="auto">
                          <a:xfrm>
                            <a:off x="3054985" y="1525270"/>
                            <a:ext cx="56515" cy="558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746051" name="Oval 247"/>
                        <wps:cNvSpPr>
                          <a:spLocks noChangeArrowheads="1"/>
                        </wps:cNvSpPr>
                        <wps:spPr bwMode="auto">
                          <a:xfrm>
                            <a:off x="3054985" y="1525270"/>
                            <a:ext cx="56515" cy="55880"/>
                          </a:xfrm>
                          <a:prstGeom prst="ellipse">
                            <a:avLst/>
                          </a:prstGeom>
                          <a:noFill/>
                          <a:ln w="698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342539" name="Freeform 248"/>
                        <wps:cNvSpPr>
                          <a:spLocks noEditPoints="1"/>
                        </wps:cNvSpPr>
                        <wps:spPr bwMode="auto">
                          <a:xfrm>
                            <a:off x="1920240" y="2042001"/>
                            <a:ext cx="1116330" cy="44450"/>
                          </a:xfrm>
                          <a:custGeom>
                            <a:avLst/>
                            <a:gdLst>
                              <a:gd name="T0" fmla="*/ 1705 w 1758"/>
                              <a:gd name="T1" fmla="*/ 44 h 70"/>
                              <a:gd name="T2" fmla="*/ 0 w 1758"/>
                              <a:gd name="T3" fmla="*/ 44 h 70"/>
                              <a:gd name="T4" fmla="*/ 0 w 1758"/>
                              <a:gd name="T5" fmla="*/ 27 h 70"/>
                              <a:gd name="T6" fmla="*/ 1705 w 1758"/>
                              <a:gd name="T7" fmla="*/ 27 h 70"/>
                              <a:gd name="T8" fmla="*/ 1705 w 1758"/>
                              <a:gd name="T9" fmla="*/ 44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05" y="44"/>
                                </a:move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705" y="27"/>
                                </a:lnTo>
                                <a:lnTo>
                                  <a:pt x="1705" y="44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145795" name="Freeform 249"/>
                        <wps:cNvSpPr>
                          <a:spLocks noEditPoints="1"/>
                        </wps:cNvSpPr>
                        <wps:spPr bwMode="auto">
                          <a:xfrm>
                            <a:off x="1896838" y="2145033"/>
                            <a:ext cx="1116330" cy="43815"/>
                          </a:xfrm>
                          <a:custGeom>
                            <a:avLst/>
                            <a:gdLst>
                              <a:gd name="T0" fmla="*/ 54 w 1758"/>
                              <a:gd name="T1" fmla="*/ 26 h 69"/>
                              <a:gd name="T2" fmla="*/ 1758 w 1758"/>
                              <a:gd name="T3" fmla="*/ 26 h 69"/>
                              <a:gd name="T4" fmla="*/ 1758 w 1758"/>
                              <a:gd name="T5" fmla="*/ 43 h 69"/>
                              <a:gd name="T6" fmla="*/ 54 w 1758"/>
                              <a:gd name="T7" fmla="*/ 43 h 69"/>
                              <a:gd name="T8" fmla="*/ 54 w 1758"/>
                              <a:gd name="T9" fmla="*/ 26 h 69"/>
                              <a:gd name="T10" fmla="*/ 65 w 1758"/>
                              <a:gd name="T11" fmla="*/ 69 h 69"/>
                              <a:gd name="T12" fmla="*/ 0 w 1758"/>
                              <a:gd name="T13" fmla="*/ 35 h 69"/>
                              <a:gd name="T14" fmla="*/ 65 w 1758"/>
                              <a:gd name="T15" fmla="*/ 0 h 69"/>
                              <a:gd name="T16" fmla="*/ 65 w 1758"/>
                              <a:gd name="T17" fmla="*/ 69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69">
                                <a:moveTo>
                                  <a:pt x="54" y="26"/>
                                </a:moveTo>
                                <a:lnTo>
                                  <a:pt x="1758" y="26"/>
                                </a:lnTo>
                                <a:lnTo>
                                  <a:pt x="1758" y="43"/>
                                </a:lnTo>
                                <a:lnTo>
                                  <a:pt x="54" y="43"/>
                                </a:lnTo>
                                <a:lnTo>
                                  <a:pt x="54" y="26"/>
                                </a:lnTo>
                                <a:close/>
                                <a:moveTo>
                                  <a:pt x="65" y="69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598680" name="Freeform 250"/>
                        <wps:cNvSpPr>
                          <a:spLocks noEditPoints="1"/>
                        </wps:cNvSpPr>
                        <wps:spPr bwMode="auto">
                          <a:xfrm>
                            <a:off x="1896838" y="2290640"/>
                            <a:ext cx="1116330" cy="43815"/>
                          </a:xfrm>
                          <a:custGeom>
                            <a:avLst/>
                            <a:gdLst>
                              <a:gd name="T0" fmla="*/ 1705 w 1758"/>
                              <a:gd name="T1" fmla="*/ 43 h 69"/>
                              <a:gd name="T2" fmla="*/ 0 w 1758"/>
                              <a:gd name="T3" fmla="*/ 43 h 69"/>
                              <a:gd name="T4" fmla="*/ 0 w 1758"/>
                              <a:gd name="T5" fmla="*/ 26 h 69"/>
                              <a:gd name="T6" fmla="*/ 1705 w 1758"/>
                              <a:gd name="T7" fmla="*/ 26 h 69"/>
                              <a:gd name="T8" fmla="*/ 1705 w 1758"/>
                              <a:gd name="T9" fmla="*/ 43 h 69"/>
                              <a:gd name="T10" fmla="*/ 1693 w 1758"/>
                              <a:gd name="T11" fmla="*/ 0 h 69"/>
                              <a:gd name="T12" fmla="*/ 1758 w 1758"/>
                              <a:gd name="T13" fmla="*/ 35 h 69"/>
                              <a:gd name="T14" fmla="*/ 1693 w 1758"/>
                              <a:gd name="T15" fmla="*/ 69 h 69"/>
                              <a:gd name="T16" fmla="*/ 1693 w 1758"/>
                              <a:gd name="T17" fmla="*/ 0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69">
                                <a:moveTo>
                                  <a:pt x="1705" y="43"/>
                                </a:move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705" y="26"/>
                                </a:lnTo>
                                <a:lnTo>
                                  <a:pt x="1705" y="43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69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001257" name="Freeform 251"/>
                        <wps:cNvSpPr>
                          <a:spLocks noEditPoints="1"/>
                        </wps:cNvSpPr>
                        <wps:spPr bwMode="auto">
                          <a:xfrm>
                            <a:off x="1886585" y="2403696"/>
                            <a:ext cx="1116330" cy="44450"/>
                          </a:xfrm>
                          <a:custGeom>
                            <a:avLst/>
                            <a:gdLst>
                              <a:gd name="T0" fmla="*/ 54 w 1758"/>
                              <a:gd name="T1" fmla="*/ 26 h 70"/>
                              <a:gd name="T2" fmla="*/ 1758 w 1758"/>
                              <a:gd name="T3" fmla="*/ 26 h 70"/>
                              <a:gd name="T4" fmla="*/ 1758 w 1758"/>
                              <a:gd name="T5" fmla="*/ 44 h 70"/>
                              <a:gd name="T6" fmla="*/ 54 w 1758"/>
                              <a:gd name="T7" fmla="*/ 44 h 70"/>
                              <a:gd name="T8" fmla="*/ 54 w 1758"/>
                              <a:gd name="T9" fmla="*/ 26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54" y="26"/>
                                </a:moveTo>
                                <a:lnTo>
                                  <a:pt x="1758" y="26"/>
                                </a:lnTo>
                                <a:lnTo>
                                  <a:pt x="1758" y="44"/>
                                </a:lnTo>
                                <a:lnTo>
                                  <a:pt x="54" y="44"/>
                                </a:lnTo>
                                <a:lnTo>
                                  <a:pt x="54" y="26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854083" name="Freeform 252"/>
                        <wps:cNvSpPr>
                          <a:spLocks noEditPoints="1"/>
                        </wps:cNvSpPr>
                        <wps:spPr bwMode="auto">
                          <a:xfrm>
                            <a:off x="1905505" y="2541554"/>
                            <a:ext cx="1116330" cy="44450"/>
                          </a:xfrm>
                          <a:custGeom>
                            <a:avLst/>
                            <a:gdLst>
                              <a:gd name="T0" fmla="*/ 1705 w 1758"/>
                              <a:gd name="T1" fmla="*/ 44 h 70"/>
                              <a:gd name="T2" fmla="*/ 0 w 1758"/>
                              <a:gd name="T3" fmla="*/ 44 h 70"/>
                              <a:gd name="T4" fmla="*/ 0 w 1758"/>
                              <a:gd name="T5" fmla="*/ 26 h 70"/>
                              <a:gd name="T6" fmla="*/ 1705 w 1758"/>
                              <a:gd name="T7" fmla="*/ 26 h 70"/>
                              <a:gd name="T8" fmla="*/ 1705 w 1758"/>
                              <a:gd name="T9" fmla="*/ 44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05" y="44"/>
                                </a:moveTo>
                                <a:lnTo>
                                  <a:pt x="0" y="44"/>
                                </a:lnTo>
                                <a:lnTo>
                                  <a:pt x="0" y="26"/>
                                </a:lnTo>
                                <a:lnTo>
                                  <a:pt x="1705" y="26"/>
                                </a:lnTo>
                                <a:lnTo>
                                  <a:pt x="1705" y="44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225951" name="Freeform 253"/>
                        <wps:cNvSpPr>
                          <a:spLocks noEditPoints="1"/>
                        </wps:cNvSpPr>
                        <wps:spPr bwMode="auto">
                          <a:xfrm>
                            <a:off x="1891665" y="2647098"/>
                            <a:ext cx="1116330" cy="44450"/>
                          </a:xfrm>
                          <a:custGeom>
                            <a:avLst/>
                            <a:gdLst>
                              <a:gd name="T0" fmla="*/ 54 w 1758"/>
                              <a:gd name="T1" fmla="*/ 26 h 70"/>
                              <a:gd name="T2" fmla="*/ 1758 w 1758"/>
                              <a:gd name="T3" fmla="*/ 26 h 70"/>
                              <a:gd name="T4" fmla="*/ 1758 w 1758"/>
                              <a:gd name="T5" fmla="*/ 44 h 70"/>
                              <a:gd name="T6" fmla="*/ 54 w 1758"/>
                              <a:gd name="T7" fmla="*/ 44 h 70"/>
                              <a:gd name="T8" fmla="*/ 54 w 1758"/>
                              <a:gd name="T9" fmla="*/ 26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54" y="26"/>
                                </a:moveTo>
                                <a:lnTo>
                                  <a:pt x="1758" y="26"/>
                                </a:lnTo>
                                <a:lnTo>
                                  <a:pt x="1758" y="44"/>
                                </a:lnTo>
                                <a:lnTo>
                                  <a:pt x="54" y="44"/>
                                </a:lnTo>
                                <a:lnTo>
                                  <a:pt x="54" y="26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651035" name="Freeform 254"/>
                        <wps:cNvSpPr>
                          <a:spLocks noEditPoints="1"/>
                        </wps:cNvSpPr>
                        <wps:spPr bwMode="auto">
                          <a:xfrm>
                            <a:off x="1905505" y="2777284"/>
                            <a:ext cx="1116330" cy="44450"/>
                          </a:xfrm>
                          <a:custGeom>
                            <a:avLst/>
                            <a:gdLst>
                              <a:gd name="T0" fmla="*/ 1705 w 1758"/>
                              <a:gd name="T1" fmla="*/ 44 h 70"/>
                              <a:gd name="T2" fmla="*/ 0 w 1758"/>
                              <a:gd name="T3" fmla="*/ 44 h 70"/>
                              <a:gd name="T4" fmla="*/ 0 w 1758"/>
                              <a:gd name="T5" fmla="*/ 26 h 70"/>
                              <a:gd name="T6" fmla="*/ 1705 w 1758"/>
                              <a:gd name="T7" fmla="*/ 26 h 70"/>
                              <a:gd name="T8" fmla="*/ 1705 w 1758"/>
                              <a:gd name="T9" fmla="*/ 44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05" y="44"/>
                                </a:moveTo>
                                <a:lnTo>
                                  <a:pt x="0" y="44"/>
                                </a:lnTo>
                                <a:lnTo>
                                  <a:pt x="0" y="26"/>
                                </a:lnTo>
                                <a:lnTo>
                                  <a:pt x="1705" y="26"/>
                                </a:lnTo>
                                <a:lnTo>
                                  <a:pt x="1705" y="44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022721" name="Freeform 255"/>
                        <wps:cNvSpPr>
                          <a:spLocks noEditPoints="1"/>
                        </wps:cNvSpPr>
                        <wps:spPr bwMode="auto">
                          <a:xfrm>
                            <a:off x="1896838" y="2908953"/>
                            <a:ext cx="1116330" cy="44450"/>
                          </a:xfrm>
                          <a:custGeom>
                            <a:avLst/>
                            <a:gdLst>
                              <a:gd name="T0" fmla="*/ 54 w 1758"/>
                              <a:gd name="T1" fmla="*/ 27 h 70"/>
                              <a:gd name="T2" fmla="*/ 1758 w 1758"/>
                              <a:gd name="T3" fmla="*/ 27 h 70"/>
                              <a:gd name="T4" fmla="*/ 1758 w 1758"/>
                              <a:gd name="T5" fmla="*/ 44 h 70"/>
                              <a:gd name="T6" fmla="*/ 54 w 1758"/>
                              <a:gd name="T7" fmla="*/ 44 h 70"/>
                              <a:gd name="T8" fmla="*/ 54 w 1758"/>
                              <a:gd name="T9" fmla="*/ 27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54" y="27"/>
                                </a:moveTo>
                                <a:lnTo>
                                  <a:pt x="1758" y="27"/>
                                </a:lnTo>
                                <a:lnTo>
                                  <a:pt x="1758" y="44"/>
                                </a:lnTo>
                                <a:lnTo>
                                  <a:pt x="54" y="44"/>
                                </a:lnTo>
                                <a:lnTo>
                                  <a:pt x="54" y="27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442889" name="Freeform 256"/>
                        <wps:cNvSpPr>
                          <a:spLocks noEditPoints="1"/>
                        </wps:cNvSpPr>
                        <wps:spPr bwMode="auto">
                          <a:xfrm>
                            <a:off x="1910080" y="3047682"/>
                            <a:ext cx="1116330" cy="44450"/>
                          </a:xfrm>
                          <a:custGeom>
                            <a:avLst/>
                            <a:gdLst>
                              <a:gd name="T0" fmla="*/ 1705 w 1758"/>
                              <a:gd name="T1" fmla="*/ 44 h 70"/>
                              <a:gd name="T2" fmla="*/ 0 w 1758"/>
                              <a:gd name="T3" fmla="*/ 44 h 70"/>
                              <a:gd name="T4" fmla="*/ 0 w 1758"/>
                              <a:gd name="T5" fmla="*/ 27 h 70"/>
                              <a:gd name="T6" fmla="*/ 1705 w 1758"/>
                              <a:gd name="T7" fmla="*/ 27 h 70"/>
                              <a:gd name="T8" fmla="*/ 1705 w 1758"/>
                              <a:gd name="T9" fmla="*/ 44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05" y="44"/>
                                </a:move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705" y="27"/>
                                </a:lnTo>
                                <a:lnTo>
                                  <a:pt x="1705" y="44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503285" name="Freeform 257"/>
                        <wps:cNvSpPr>
                          <a:spLocks noEditPoints="1"/>
                        </wps:cNvSpPr>
                        <wps:spPr bwMode="auto">
                          <a:xfrm>
                            <a:off x="1891665" y="3162528"/>
                            <a:ext cx="1116330" cy="44450"/>
                          </a:xfrm>
                          <a:custGeom>
                            <a:avLst/>
                            <a:gdLst>
                              <a:gd name="T0" fmla="*/ 54 w 1758"/>
                              <a:gd name="T1" fmla="*/ 26 h 70"/>
                              <a:gd name="T2" fmla="*/ 1758 w 1758"/>
                              <a:gd name="T3" fmla="*/ 26 h 70"/>
                              <a:gd name="T4" fmla="*/ 1758 w 1758"/>
                              <a:gd name="T5" fmla="*/ 43 h 70"/>
                              <a:gd name="T6" fmla="*/ 54 w 1758"/>
                              <a:gd name="T7" fmla="*/ 43 h 70"/>
                              <a:gd name="T8" fmla="*/ 54 w 1758"/>
                              <a:gd name="T9" fmla="*/ 26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54" y="26"/>
                                </a:moveTo>
                                <a:lnTo>
                                  <a:pt x="1758" y="26"/>
                                </a:lnTo>
                                <a:lnTo>
                                  <a:pt x="1758" y="43"/>
                                </a:lnTo>
                                <a:lnTo>
                                  <a:pt x="54" y="43"/>
                                </a:lnTo>
                                <a:lnTo>
                                  <a:pt x="54" y="26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75317" name="Freeform 258"/>
                        <wps:cNvSpPr>
                          <a:spLocks noEditPoints="1"/>
                        </wps:cNvSpPr>
                        <wps:spPr bwMode="auto">
                          <a:xfrm>
                            <a:off x="1896838" y="3331896"/>
                            <a:ext cx="1116330" cy="43815"/>
                          </a:xfrm>
                          <a:custGeom>
                            <a:avLst/>
                            <a:gdLst>
                              <a:gd name="T0" fmla="*/ 0 w 1758"/>
                              <a:gd name="T1" fmla="*/ 26 h 69"/>
                              <a:gd name="T2" fmla="*/ 1704 w 1758"/>
                              <a:gd name="T3" fmla="*/ 26 h 69"/>
                              <a:gd name="T4" fmla="*/ 1704 w 1758"/>
                              <a:gd name="T5" fmla="*/ 43 h 69"/>
                              <a:gd name="T6" fmla="*/ 0 w 1758"/>
                              <a:gd name="T7" fmla="*/ 43 h 69"/>
                              <a:gd name="T8" fmla="*/ 0 w 1758"/>
                              <a:gd name="T9" fmla="*/ 26 h 69"/>
                              <a:gd name="T10" fmla="*/ 1693 w 1758"/>
                              <a:gd name="T11" fmla="*/ 0 h 69"/>
                              <a:gd name="T12" fmla="*/ 1758 w 1758"/>
                              <a:gd name="T13" fmla="*/ 34 h 69"/>
                              <a:gd name="T14" fmla="*/ 1693 w 1758"/>
                              <a:gd name="T15" fmla="*/ 69 h 69"/>
                              <a:gd name="T16" fmla="*/ 1693 w 1758"/>
                              <a:gd name="T17" fmla="*/ 0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69">
                                <a:moveTo>
                                  <a:pt x="0" y="26"/>
                                </a:moveTo>
                                <a:lnTo>
                                  <a:pt x="1704" y="26"/>
                                </a:lnTo>
                                <a:lnTo>
                                  <a:pt x="1704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4"/>
                                </a:lnTo>
                                <a:lnTo>
                                  <a:pt x="1693" y="69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593720" name="Freeform 259"/>
                        <wps:cNvSpPr>
                          <a:spLocks noEditPoints="1"/>
                        </wps:cNvSpPr>
                        <wps:spPr bwMode="auto">
                          <a:xfrm>
                            <a:off x="1880804" y="3425670"/>
                            <a:ext cx="1116330" cy="44450"/>
                          </a:xfrm>
                          <a:custGeom>
                            <a:avLst/>
                            <a:gdLst>
                              <a:gd name="T0" fmla="*/ 1758 w 1758"/>
                              <a:gd name="T1" fmla="*/ 43 h 70"/>
                              <a:gd name="T2" fmla="*/ 54 w 1758"/>
                              <a:gd name="T3" fmla="*/ 43 h 70"/>
                              <a:gd name="T4" fmla="*/ 54 w 1758"/>
                              <a:gd name="T5" fmla="*/ 26 h 70"/>
                              <a:gd name="T6" fmla="*/ 1758 w 1758"/>
                              <a:gd name="T7" fmla="*/ 26 h 70"/>
                              <a:gd name="T8" fmla="*/ 1758 w 1758"/>
                              <a:gd name="T9" fmla="*/ 43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58" y="43"/>
                                </a:moveTo>
                                <a:lnTo>
                                  <a:pt x="54" y="43"/>
                                </a:lnTo>
                                <a:lnTo>
                                  <a:pt x="54" y="26"/>
                                </a:lnTo>
                                <a:lnTo>
                                  <a:pt x="1758" y="26"/>
                                </a:lnTo>
                                <a:lnTo>
                                  <a:pt x="1758" y="43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0066611" name="Freeform 261"/>
                        <wps:cNvSpPr>
                          <a:spLocks noEditPoints="1"/>
                        </wps:cNvSpPr>
                        <wps:spPr bwMode="auto">
                          <a:xfrm>
                            <a:off x="1915160" y="1514135"/>
                            <a:ext cx="1116330" cy="44450"/>
                          </a:xfrm>
                          <a:custGeom>
                            <a:avLst/>
                            <a:gdLst>
                              <a:gd name="T0" fmla="*/ 0 w 1758"/>
                              <a:gd name="T1" fmla="*/ 27 h 70"/>
                              <a:gd name="T2" fmla="*/ 1705 w 1758"/>
                              <a:gd name="T3" fmla="*/ 27 h 70"/>
                              <a:gd name="T4" fmla="*/ 1705 w 1758"/>
                              <a:gd name="T5" fmla="*/ 44 h 70"/>
                              <a:gd name="T6" fmla="*/ 0 w 1758"/>
                              <a:gd name="T7" fmla="*/ 44 h 70"/>
                              <a:gd name="T8" fmla="*/ 0 w 1758"/>
                              <a:gd name="T9" fmla="*/ 27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0" y="27"/>
                                </a:moveTo>
                                <a:lnTo>
                                  <a:pt x="1705" y="27"/>
                                </a:lnTo>
                                <a:lnTo>
                                  <a:pt x="170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7563128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1975485" y="1137285"/>
                            <a:ext cx="11017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D831A" w14:textId="77777777" w:rsidR="007B7D8A" w:rsidRPr="007B7D8A" w:rsidRDefault="007B7D8A" w:rsidP="007B7D8A">
                              <w:pPr>
                                <w:rPr>
                                  <w:rFonts w:ascii="ＭＳ Ｐゴシック" w:eastAsia="ＭＳ Ｐゴシック" w:hAnsi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</w:pPr>
                              <w:r w:rsidRPr="007B7D8A">
                                <w:rPr>
                                  <w:rFonts w:ascii="ＭＳ Ｐゴシック" w:eastAsia="ＭＳ Ｐゴシック" w:hAnsi="ＭＳ Ｐゴシック" w:hint="eastAsia"/>
                                  <w:color w:val="000000"/>
                                  <w:sz w:val="10"/>
                                  <w:szCs w:val="10"/>
                                </w:rPr>
                                <w:t>S1F13 Establish Communication Requiest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0459440" name="Freeform 240"/>
                        <wps:cNvSpPr>
                          <a:spLocks noEditPoints="1"/>
                        </wps:cNvSpPr>
                        <wps:spPr bwMode="auto">
                          <a:xfrm>
                            <a:off x="1905505" y="1242695"/>
                            <a:ext cx="1139573" cy="45719"/>
                          </a:xfrm>
                          <a:custGeom>
                            <a:avLst/>
                            <a:gdLst>
                              <a:gd name="T0" fmla="*/ 55 w 1758"/>
                              <a:gd name="T1" fmla="*/ 27 h 70"/>
                              <a:gd name="T2" fmla="*/ 1758 w 1758"/>
                              <a:gd name="T3" fmla="*/ 27 h 70"/>
                              <a:gd name="T4" fmla="*/ 1758 w 1758"/>
                              <a:gd name="T5" fmla="*/ 44 h 70"/>
                              <a:gd name="T6" fmla="*/ 55 w 1758"/>
                              <a:gd name="T7" fmla="*/ 44 h 70"/>
                              <a:gd name="T8" fmla="*/ 55 w 1758"/>
                              <a:gd name="T9" fmla="*/ 27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55" y="27"/>
                                </a:moveTo>
                                <a:lnTo>
                                  <a:pt x="1758" y="27"/>
                                </a:lnTo>
                                <a:lnTo>
                                  <a:pt x="1758" y="44"/>
                                </a:lnTo>
                                <a:lnTo>
                                  <a:pt x="55" y="44"/>
                                </a:lnTo>
                                <a:lnTo>
                                  <a:pt x="55" y="27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904618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1975485" y="1249424"/>
                            <a:ext cx="12414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90F3AC" w14:textId="77777777" w:rsidR="007B7D8A" w:rsidRPr="007B7D8A" w:rsidRDefault="007B7D8A" w:rsidP="007B7D8A">
                              <w:pPr>
                                <w:rPr>
                                  <w:rFonts w:ascii="ＭＳ Ｐゴシック" w:eastAsia="ＭＳ Ｐゴシック" w:hAnsi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</w:pPr>
                              <w:r w:rsidRPr="007B7D8A">
                                <w:rPr>
                                  <w:rFonts w:ascii="ＭＳ Ｐゴシック" w:eastAsia="ＭＳ Ｐゴシック" w:hAnsi="ＭＳ Ｐゴシック" w:hint="eastAsia"/>
                                  <w:color w:val="000000"/>
                                  <w:sz w:val="10"/>
                                  <w:szCs w:val="10"/>
                                </w:rPr>
                                <w:t>S1F14 Establish Communication Requiest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52990967" name="Freeform 261"/>
                        <wps:cNvSpPr>
                          <a:spLocks noEditPoints="1"/>
                        </wps:cNvSpPr>
                        <wps:spPr bwMode="auto">
                          <a:xfrm>
                            <a:off x="1915160" y="1361735"/>
                            <a:ext cx="1116330" cy="44450"/>
                          </a:xfrm>
                          <a:custGeom>
                            <a:avLst/>
                            <a:gdLst>
                              <a:gd name="T0" fmla="*/ 0 w 1758"/>
                              <a:gd name="T1" fmla="*/ 27 h 70"/>
                              <a:gd name="T2" fmla="*/ 1705 w 1758"/>
                              <a:gd name="T3" fmla="*/ 27 h 70"/>
                              <a:gd name="T4" fmla="*/ 1705 w 1758"/>
                              <a:gd name="T5" fmla="*/ 44 h 70"/>
                              <a:gd name="T6" fmla="*/ 0 w 1758"/>
                              <a:gd name="T7" fmla="*/ 44 h 70"/>
                              <a:gd name="T8" fmla="*/ 0 w 1758"/>
                              <a:gd name="T9" fmla="*/ 27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0" y="27"/>
                                </a:moveTo>
                                <a:lnTo>
                                  <a:pt x="1705" y="27"/>
                                </a:lnTo>
                                <a:lnTo>
                                  <a:pt x="170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4359360" id="キャンバス 2" o:spid="_x0000_s1028" editas="canvas" style="width:424.1pt;height:440.7pt;mso-position-horizontal-relative:char;mso-position-vertical-relative:line" coordsize="53860,5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53860;height:55968;visibility:visible;mso-wrap-style:square">
                  <v:fill o:detectmouseclick="t"/>
                  <v:path o:connecttype="none"/>
                </v:shape>
                <v:rect id="Rectangle 130" o:spid="_x0000_s1030" style="position:absolute;left:5168;top:2660;width:11684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" fillcolor="blue" stroked="f"/>
                <v:rect id="Rectangle 131" o:spid="_x0000_s1031" style="position:absolute;left:39077;top:2660;width:11678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" fillcolor="blue" stroked="f"/>
                <v:rect id="Rectangle 133" o:spid="_x0000_s1032" style="position:absolute;left:21037;top:12426;width:32823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" stroked="f"/>
                <v:rect id="Rectangle 134" o:spid="_x0000_s1033" style="position:absolute;top:13309;width:31889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" stroked="f"/>
                <v:rect id="Rectangle 135" o:spid="_x0000_s1034" style="position:absolute;left:33381;top:18433;width:3156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" fillcolor="yellow" stroked="f"/>
                <v:rect id="Rectangle 136" o:spid="_x0000_s1035" style="position:absolute;left:34944;top:13309;width:19951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" stroked="f"/>
                <v:rect id="Rectangle 137" o:spid="_x0000_s1036" style="position:absolute;top:14198;width:54895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" stroked="f"/>
                <v:rect id="Rectangle 138" o:spid="_x0000_s1037" style="position:absolute;left:19951;top:15087;width:1137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" stroked="f"/>
                <v:rect id="Rectangle 139" o:spid="_x0000_s1038" style="position:absolute;left:19951;top:15976;width:1137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" stroked="f"/>
                <v:rect id="Rectangle 140" o:spid="_x0000_s1039" style="position:absolute;left:46831;top:16865;width:3924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" stroked="f"/>
                <v:rect id="Rectangle 141" o:spid="_x0000_s1040" style="position:absolute;left:46831;top:17748;width:3924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" stroked="f"/>
                <v:rect id="Rectangle 142" o:spid="_x0000_s1041" style="position:absolute;left:46831;top:18637;width:3924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" stroked="f"/>
                <v:rect id="Rectangle 143" o:spid="_x0000_s1042" style="position:absolute;top:19293;width:5386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" stroked="f"/>
                <v:rect id="Rectangle 144" o:spid="_x0000_s1043" style="position:absolute;left:152;top:774;width:25832;height:15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" filled="f" stroked="f">
                  <v:textbox style="mso-fit-shape-to-text:t" inset="0,0,0,0">
                    <w:txbxContent>
                      <w:p w14:paraId="2C007C27" w14:textId="7B8DEB3D" w:rsidR="00F84AEE" w:rsidRDefault="00F84AEE"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0"/>
                            <w:sz w:val="14"/>
                            <w:szCs w:val="14"/>
                          </w:rPr>
                          <w:t>8.1.1. ACTIVATION FROM THE AMHS (EQUIPMENT OFFLINE)</w:t>
                        </w:r>
                      </w:p>
                    </w:txbxContent>
                  </v:textbox>
                </v:rect>
                <v:rect id="Rectangle 146" o:spid="_x0000_s1044" style="position:absolute;left:39230;top:1441;width:5880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" filled="f" stroked="f">
                  <v:textbox style="mso-fit-shape-to-text:t" inset="0,0,0,0">
                    <w:txbxContent>
                      <w:p w14:paraId="4A5A24F5" w14:textId="0AC1A239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AMHS INFORMATION</w:t>
                        </w:r>
                      </w:p>
                    </w:txbxContent>
                  </v:textbox>
                </v:rect>
                <v:rect id="Rectangle 147" o:spid="_x0000_s1045" style="position:absolute;left:6456;top:2438;width:1645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1893C327" w14:textId="43BBE425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FFFFFF"/>
                            <w:kern w:val="0"/>
                            <w:sz w:val="10"/>
                            <w:szCs w:val="10"/>
                          </w:rPr>
                          <w:t>HSMS</w:t>
                        </w:r>
                      </w:p>
                    </w:txbxContent>
                  </v:textbox>
                </v:rect>
                <v:rect id="Rectangle 148" o:spid="_x0000_s1046" style="position:absolute;left:9252;top:2603;width:3600;height:100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" filled="f" stroked="f">
                  <v:textbox style="mso-fit-shape-to-text:t" inset="0,0,0,0">
                    <w:txbxContent>
                      <w:p w14:paraId="581E3AC0" w14:textId="749D6961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FFFFFF"/>
                            <w:kern w:val="0"/>
                            <w:sz w:val="6"/>
                            <w:szCs w:val="6"/>
                          </w:rPr>
                          <w:t>Communication Status</w:t>
                        </w:r>
                      </w:p>
                    </w:txbxContent>
                  </v:textbox>
                </v:rect>
                <v:rect id="Rectangle 149" o:spid="_x0000_s1047" style="position:absolute;left:13011;top:2391;width:3899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78F855A2" w14:textId="06F69C2C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FFFFFF"/>
                            <w:kern w:val="0"/>
                            <w:sz w:val="10"/>
                            <w:szCs w:val="10"/>
                          </w:rPr>
                          <w:t>Control Status</w:t>
                        </w:r>
                      </w:p>
                    </w:txbxContent>
                  </v:textbox>
                </v:rect>
                <v:rect id="Rectangle 150" o:spid="_x0000_s1048" style="position:absolute;left:40265;top:2438;width:1645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" filled="f" stroked="f">
                  <v:textbox style="mso-fit-shape-to-text:t" inset="0,0,0,0">
                    <w:txbxContent>
                      <w:p w14:paraId="114F421F" w14:textId="2BB33F68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FFFFFF"/>
                            <w:kern w:val="0"/>
                            <w:sz w:val="10"/>
                            <w:szCs w:val="10"/>
                          </w:rPr>
                          <w:t>HSMS</w:t>
                        </w:r>
                      </w:p>
                    </w:txbxContent>
                  </v:textbox>
                </v:rect>
                <v:rect id="Rectangle 151" o:spid="_x0000_s1049" style="position:absolute;left:43161;top:2584;width:3600;height:100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" filled="f" stroked="f">
                  <v:textbox style="mso-fit-shape-to-text:t" inset="0,0,0,0">
                    <w:txbxContent>
                      <w:p w14:paraId="6D34D435" w14:textId="6021A4F0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FFFFFF"/>
                            <w:kern w:val="0"/>
                            <w:sz w:val="6"/>
                            <w:szCs w:val="6"/>
                          </w:rPr>
                          <w:t>Communication Status</w:t>
                        </w:r>
                      </w:p>
                    </w:txbxContent>
                  </v:textbox>
                </v:rect>
                <v:rect id="Rectangle 152" o:spid="_x0000_s1050" style="position:absolute;left:46920;top:2484;width:3899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" filled="f" stroked="f">
                  <v:textbox style="mso-fit-shape-to-text:t" inset="0,0,0,0">
                    <w:txbxContent>
                      <w:p w14:paraId="74E73C97" w14:textId="4705EB75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FFFFFF"/>
                            <w:kern w:val="0"/>
                            <w:sz w:val="10"/>
                            <w:szCs w:val="10"/>
                          </w:rPr>
                          <w:t>Control Status</w:t>
                        </w:r>
                      </w:p>
                    </w:txbxContent>
                  </v:textbox>
                </v:rect>
                <v:rect id="Rectangle 153" o:spid="_x0000_s1051" style="position:absolute;left:5321;top:3771;width:4032;height:11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" filled="f" stroked="f">
                  <v:textbox style="mso-fit-shape-to-text:t" inset="0,0,0,0">
                    <w:txbxContent>
                      <w:p w14:paraId="2A83DA16" w14:textId="20AFC1D4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NOT CONNECTED</w:t>
                        </w:r>
                      </w:p>
                    </w:txbxContent>
                  </v:textbox>
                </v:rect>
                <v:rect id="Rectangle 154" o:spid="_x0000_s1052" style="position:absolute;left:10236;top:3714;width:1625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" filled="f" stroked="f">
                  <v:textbox style="mso-fit-shape-to-text:t" inset="0,0,0,0">
                    <w:txbxContent>
                      <w:p w14:paraId="2D913C75" w14:textId="3D49EF0C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NONE</w:t>
                        </w:r>
                      </w:p>
                    </w:txbxContent>
                  </v:textbox>
                </v:rect>
                <v:rect id="Rectangle 155" o:spid="_x0000_s1053" style="position:absolute;left:14109;top:3714;width:1626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" filled="f" stroked="f">
                  <v:textbox style="mso-fit-shape-to-text:t" inset="0,0,0,0">
                    <w:txbxContent>
                      <w:p w14:paraId="4F871225" w14:textId="3C08C67A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NONE</w:t>
                        </w:r>
                      </w:p>
                    </w:txbxContent>
                  </v:textbox>
                </v:rect>
                <v:rect id="Rectangle 156" o:spid="_x0000_s1054" style="position:absolute;left:31997;top:3714;width:6198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" filled="f" stroked="f">
                  <v:textbox style="mso-fit-shape-to-text:t" inset="0,0,0,0">
                    <w:txbxContent>
                      <w:p w14:paraId="39636DDE" w14:textId="2C30F3CA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Op: toggled to ENABLE</w:t>
                        </w:r>
                      </w:p>
                    </w:txbxContent>
                  </v:textbox>
                </v:rect>
                <v:rect id="Rectangle 157" o:spid="_x0000_s1055" style="position:absolute;left:39230;top:3771;width:4032;height:11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" filled="f" stroked="f">
                  <v:textbox style="mso-fit-shape-to-text:t" inset="0,0,0,0">
                    <w:txbxContent>
                      <w:p w14:paraId="420373C2" w14:textId="76C90064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NOT CONNECTED</w:t>
                        </w:r>
                      </w:p>
                    </w:txbxContent>
                  </v:textbox>
                </v:rect>
                <v:rect id="Rectangle 158" o:spid="_x0000_s1056" style="position:absolute;left:43726;top:3714;width:2438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" filled="f" stroked="f">
                  <v:textbox style="mso-fit-shape-to-text:t" inset="0,0,0,0">
                    <w:txbxContent>
                      <w:p w14:paraId="25D40553" w14:textId="21FB0A9C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DiSABLE</w:t>
                        </w:r>
                      </w:p>
                    </w:txbxContent>
                  </v:textbox>
                </v:rect>
                <v:rect id="Rectangle 159" o:spid="_x0000_s1057" style="position:absolute;left:47142;top:3714;width:3416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" filled="f" stroked="f">
                  <v:textbox style="mso-fit-shape-to-text:t" inset="0,0,0,0">
                    <w:txbxContent>
                      <w:p w14:paraId="7129CAEA" w14:textId="3F4240FB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EQ OFFLINE</w:t>
                        </w:r>
                      </w:p>
                    </w:txbxContent>
                  </v:textbox>
                </v:rect>
                <v:rect id="Rectangle 160" o:spid="_x0000_s1058" style="position:absolute;left:20104;top:4603;width:4622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" filled="f" stroked="f">
                  <v:textbox style="mso-fit-shape-to-text:t" inset="0,0,0,0">
                    <w:txbxContent>
                      <w:p w14:paraId="39EAA6D6" w14:textId="1F6E08A3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Connect(exanple)</w:t>
                        </w:r>
                      </w:p>
                    </w:txbxContent>
                  </v:textbox>
                </v:rect>
                <v:rect id="Rectangle 161" o:spid="_x0000_s1059" style="position:absolute;left:5321;top:5549;width:3549;height:11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" filled="f" stroked="f">
                  <v:textbox style="mso-fit-shape-to-text:t" inset="0,0,0,0">
                    <w:txbxContent>
                      <w:p w14:paraId="3C610DEE" w14:textId="493BEB7A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NOT SELECTED</w:t>
                        </w:r>
                      </w:p>
                    </w:txbxContent>
                  </v:textbox>
                </v:rect>
                <v:rect id="Rectangle 162" o:spid="_x0000_s1060" style="position:absolute;left:20104;top:5492;width:4330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" filled="f" stroked="f">
                  <v:textbox style="mso-fit-shape-to-text:t" inset="0,0,0,0">
                    <w:txbxContent>
                      <w:p w14:paraId="655259C8" w14:textId="05EB70C3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accept(example)</w:t>
                        </w:r>
                      </w:p>
                    </w:txbxContent>
                  </v:textbox>
                </v:rect>
                <v:rect id="Rectangle 163" o:spid="_x0000_s1061" style="position:absolute;left:43211;top:5600;width:3709;height:100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" filled="f" stroked="f">
                  <v:textbox style="mso-fit-shape-to-text:t" inset="0,0,0,0">
                    <w:txbxContent>
                      <w:p w14:paraId="28E8B8FE" w14:textId="7663CAEE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6"/>
                            <w:szCs w:val="6"/>
                          </w:rPr>
                          <w:t>NOT COMMUNICATED</w:t>
                        </w:r>
                      </w:p>
                    </w:txbxContent>
                  </v:textbox>
                </v:rect>
                <v:rect id="Rectangle 164" o:spid="_x0000_s1062" style="position:absolute;left:39230;top:6432;width:3549;height:11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" filled="f" stroked="f">
                  <v:textbox style="mso-fit-shape-to-text:t" inset="0,0,0,0">
                    <w:txbxContent>
                      <w:p w14:paraId="003F8CFA" w14:textId="7D72631C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NOT SELECTED</w:t>
                        </w:r>
                      </w:p>
                    </w:txbxContent>
                  </v:textbox>
                </v:rect>
                <v:rect id="Rectangle 165" o:spid="_x0000_s1063" style="position:absolute;left:39592;top:8153;width:3016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" filled="f" stroked="f">
                  <v:textbox style="mso-fit-shape-to-text:t" inset="0,0,0,0">
                    <w:txbxContent>
                      <w:p w14:paraId="7522D2B5" w14:textId="16CA6E34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SELECTED</w:t>
                        </w:r>
                      </w:p>
                    </w:txbxContent>
                  </v:textbox>
                </v:rect>
                <v:rect id="Rectangle 166" o:spid="_x0000_s1064" style="position:absolute;left:5683;top:9042;width:3016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" filled="f" stroked="f">
                  <v:textbox style="mso-fit-shape-to-text:t" inset="0,0,0,0">
                    <w:txbxContent>
                      <w:p w14:paraId="3ECDCF36" w14:textId="1FB0AAEC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SELECTED</w:t>
                        </w:r>
                      </w:p>
                    </w:txbxContent>
                  </v:textbox>
                </v:rect>
                <v:rect id="Rectangle 167" o:spid="_x0000_s1065" style="position:absolute;left:20104;top:9042;width:2679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" filled="f" stroked="f">
                  <v:textbox style="mso-fit-shape-to-text:t" inset="0,0,0,0">
                    <w:txbxContent>
                      <w:p w14:paraId="0B871B3E" w14:textId="4E81CEA8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Select.req</w:t>
                        </w:r>
                      </w:p>
                    </w:txbxContent>
                  </v:textbox>
                </v:rect>
                <v:rect id="Rectangle 168" o:spid="_x0000_s1066" style="position:absolute;left:9201;top:9982;width:3981;height:11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" filled="f" stroked="f">
                  <v:textbox style="mso-fit-shape-to-text:t" inset="0,0,0,0">
                    <w:txbxContent>
                      <w:p w14:paraId="428BFBCD" w14:textId="3AE172A1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COMMUNICATING</w:t>
                        </w:r>
                      </w:p>
                    </w:txbxContent>
                  </v:textbox>
                </v:rect>
                <v:rect id="Rectangle 169" o:spid="_x0000_s1067" style="position:absolute;left:20104;top:9931;width:2654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" filled="f" stroked="f">
                  <v:textbox style="mso-fit-shape-to-text:t" inset="0,0,0,0">
                    <w:txbxContent>
                      <w:p w14:paraId="668B059A" w14:textId="6DF1265B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Select.rsp</w:t>
                        </w:r>
                      </w:p>
                    </w:txbxContent>
                  </v:textbox>
                </v:rect>
                <v:rect id="Rectangle 170" o:spid="_x0000_s1068" style="position:absolute;left:42951;top:10534;width:4343;height:11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" filled="f" stroked="f">
                  <v:textbox style="mso-fit-shape-to-text:t" inset="0,0,0,0">
                    <w:txbxContent>
                      <w:p w14:paraId="686A1A7E" w14:textId="0068D793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COMMUNICATINOG</w:t>
                        </w:r>
                      </w:p>
                    </w:txbxContent>
                  </v:textbox>
                </v:rect>
                <v:rect id="Rectangle 171" o:spid="_x0000_s1069" style="position:absolute;left:19951;top:14061;width:11017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" filled="f" stroked="f">
                  <v:textbox style="mso-fit-shape-to-text:t" inset="0,0,0,0">
                    <w:txbxContent>
                      <w:p w14:paraId="3CA379B9" w14:textId="09099D46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S1F13 Establish Communication Requiest</w:t>
                        </w:r>
                      </w:p>
                    </w:txbxContent>
                  </v:textbox>
                </v:rect>
                <v:rect id="Rectangle 172" o:spid="_x0000_s1070" style="position:absolute;left:19887;top:15068;width:12414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" filled="f" stroked="f">
                  <v:textbox style="mso-fit-shape-to-text:t" inset="0,0,0,0">
                    <w:txbxContent>
                      <w:p w14:paraId="0E3C68E5" w14:textId="2E1AD693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S1F14 Establish Communication Requiest ACK</w:t>
                        </w:r>
                      </w:p>
                    </w:txbxContent>
                  </v:textbox>
                </v:rect>
                <v:rect id="Rectangle 173" o:spid="_x0000_s1071" style="position:absolute;left:31838;top:18103;width:4699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" filled="f" stroked="f">
                  <v:textbox style="mso-fit-shape-to-text:t" inset="0,0,0,0">
                    <w:txbxContent>
                      <w:p w14:paraId="52549C88" w14:textId="70B5A50E" w:rsidR="00F84AEE" w:rsidRDefault="00F84AEE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Case: ONLACK=</w:t>
                        </w:r>
                        <w:r w:rsidR="00A67F05">
                          <w:rPr>
                            <w:rFonts w:ascii="ＭＳ Ｐゴシック" w:eastAsia="ＭＳ Ｐゴシック" w:cs="ＭＳ Ｐゴシック" w:hint="eastAsia"/>
                            <w:color w:val="000000"/>
                            <w:kern w:val="0"/>
                            <w:sz w:val="10"/>
                            <w:szCs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174" o:spid="_x0000_s1072" style="position:absolute;left:20053;top:17100;width:5924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" filled="f" stroked="f">
                  <v:textbox style="mso-fit-shape-to-text:t" inset="0,0,0,0">
                    <w:txbxContent>
                      <w:p w14:paraId="080673E9" w14:textId="39C0DEAD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S1F17 Online Request</w:t>
                        </w:r>
                      </w:p>
                    </w:txbxContent>
                  </v:textbox>
                </v:rect>
                <v:rect id="Rectangle 175" o:spid="_x0000_s1073" style="position:absolute;left:20053;top:17959;width:7321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5D75AE38" w14:textId="496723CC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S1F18 Online Request ACK</w:t>
                        </w:r>
                      </w:p>
                    </w:txbxContent>
                  </v:textbox>
                </v:rect>
                <v:rect id="Rectangle 179" o:spid="_x0000_s1074" style="position:absolute;left:46882;top:36990;width:3784;height:11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42F75ED7" w14:textId="4BA91E15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ONLINE REMOTE</w:t>
                        </w:r>
                      </w:p>
                    </w:txbxContent>
                  </v:textbox>
                </v:rect>
                <v:rect id="Rectangle 181" o:spid="_x0000_s1075" style="position:absolute;left:19596;top:32363;width:9239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" filled="f" stroked="f">
                  <v:textbox style="mso-fit-shape-to-text:t" inset="0,0,0,0">
                    <w:txbxContent>
                      <w:p w14:paraId="3ED62DBD" w14:textId="7EE3B235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S2F31 Date and Time Set Request</w:t>
                        </w:r>
                      </w:p>
                    </w:txbxContent>
                  </v:textbox>
                </v:rect>
                <v:rect id="Rectangle 182" o:spid="_x0000_s1076" style="position:absolute;left:19596;top:33318;width:8261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" filled="f" stroked="f">
                  <v:textbox style="mso-fit-shape-to-text:t" inset="0,0,0,0">
                    <w:txbxContent>
                      <w:p w14:paraId="5223C17F" w14:textId="17CAC8F1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S2F32 Date and Time Set ACK</w:t>
                        </w:r>
                      </w:p>
                    </w:txbxContent>
                  </v:textbox>
                </v:rect>
                <v:rect id="Rectangle 183" o:spid="_x0000_s1077" style="position:absolute;left:19951;top:19448;width:5563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" filled="f" stroked="f">
                  <v:textbox style="mso-fit-shape-to-text:t" inset="0,0,0,0">
                    <w:txbxContent>
                      <w:p w14:paraId="47395CA5" w14:textId="011FAABF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S2F33 Define Report</w:t>
                        </w:r>
                      </w:p>
                    </w:txbxContent>
                  </v:textbox>
                </v:rect>
                <v:rect id="Rectangle 185" o:spid="_x0000_s1078" style="position:absolute;left:19951;top:20420;width:6960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" filled="f" stroked="f">
                  <v:textbox style="mso-fit-shape-to-text:t" inset="0,0,0,0">
                    <w:txbxContent>
                      <w:p w14:paraId="0A978E95" w14:textId="746E7278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S2F34 Define Report ACK</w:t>
                        </w:r>
                      </w:p>
                    </w:txbxContent>
                  </v:textbox>
                </v:rect>
                <v:rect id="Rectangle 186" o:spid="_x0000_s1079" style="position:absolute;left:19887;top:22011;width:5563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" filled="f" stroked="f">
                  <v:textbox style="mso-fit-shape-to-text:t" inset="0,0,0,0">
                    <w:txbxContent>
                      <w:p w14:paraId="61C10E7A" w14:textId="516A4BB5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S2F33 Define Report</w:t>
                        </w:r>
                      </w:p>
                    </w:txbxContent>
                  </v:textbox>
                </v:rect>
                <v:rect id="Rectangle 188" o:spid="_x0000_s1080" style="position:absolute;left:19818;top:23128;width:6959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" filled="f" stroked="f">
                  <v:textbox style="mso-fit-shape-to-text:t" inset="0,0,0,0">
                    <w:txbxContent>
                      <w:p w14:paraId="4FE08C8C" w14:textId="10FDF065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S2F34 Define Report ACK</w:t>
                        </w:r>
                      </w:p>
                    </w:txbxContent>
                  </v:textbox>
                </v:rect>
                <v:rect id="Rectangle 189" o:spid="_x0000_s1081" style="position:absolute;left:19754;top:24348;width:6674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" filled="f" stroked="f">
                  <v:textbox style="mso-fit-shape-to-text:t" inset="0,0,0,0">
                    <w:txbxContent>
                      <w:p w14:paraId="66914DD9" w14:textId="4825A249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S2F35 Link Event Report</w:t>
                        </w:r>
                      </w:p>
                    </w:txbxContent>
                  </v:textbox>
                </v:rect>
                <v:rect id="Rectangle 190" o:spid="_x0000_s1082" style="position:absolute;left:19754;top:25361;width:8065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" filled="f" stroked="f">
                  <v:textbox style="mso-fit-shape-to-text:t" inset="0,0,0,0">
                    <w:txbxContent>
                      <w:p w14:paraId="164ADCD4" w14:textId="2F8DD6DF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S2F36 Link Event Report ACK</w:t>
                        </w:r>
                      </w:p>
                    </w:txbxContent>
                  </v:textbox>
                </v:rect>
                <v:rect id="Rectangle 191" o:spid="_x0000_s1083" style="position:absolute;left:19754;top:26830;width:9557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" filled="f" stroked="f">
                  <v:textbox style="mso-fit-shape-to-text:t" inset="0,0,0,0">
                    <w:txbxContent>
                      <w:p w14:paraId="0725EED9" w14:textId="2FBBADE8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S2F37 Enable/Disable Event Report</w:t>
                        </w:r>
                      </w:p>
                    </w:txbxContent>
                  </v:textbox>
                </v:rect>
                <v:rect id="Rectangle 193" o:spid="_x0000_s1084" style="position:absolute;left:19754;top:28065;width:10954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" filled="f" stroked="f">
                  <v:textbox style="mso-fit-shape-to-text:t" inset="0,0,0,0">
                    <w:txbxContent>
                      <w:p w14:paraId="29CBFFA7" w14:textId="103D5F56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S2F38 Enable/Disable Event Report ACK</w:t>
                        </w:r>
                      </w:p>
                    </w:txbxContent>
                  </v:textbox>
                </v:rect>
                <v:rect id="Rectangle 194" o:spid="_x0000_s1085" style="position:absolute;left:19670;top:29534;width:9557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" filled="f" stroked="f">
                  <v:textbox style="mso-fit-shape-to-text:t" inset="0,0,0,0">
                    <w:txbxContent>
                      <w:p w14:paraId="19B2FD0B" w14:textId="6C372FEE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S2F37 Enable/Disable Event Report</w:t>
                        </w:r>
                      </w:p>
                    </w:txbxContent>
                  </v:textbox>
                </v:rect>
                <v:rect id="Rectangle 196" o:spid="_x0000_s1086" style="position:absolute;left:19596;top:30553;width:10953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" filled="f" stroked="f">
                  <v:textbox style="mso-fit-shape-to-text:t" inset="0,0,0,0">
                    <w:txbxContent>
                      <w:p w14:paraId="69D79370" w14:textId="3C62E153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S2F38 Enable/Disable Event Report ACK</w:t>
                        </w:r>
                      </w:p>
                    </w:txbxContent>
                  </v:textbox>
                </v:rect>
                <v:rect id="Rectangle 197" o:spid="_x0000_s1087" style="position:absolute;left:20104;top:35667;width:11258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" filled="f" stroked="f">
                  <v:textbox style="mso-fit-shape-to-text:t" inset="0,0,0,0">
                    <w:txbxContent>
                      <w:p w14:paraId="642E3A3C" w14:textId="234EBEA4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S1F3 Specified Equipment Status Request</w:t>
                        </w:r>
                      </w:p>
                    </w:txbxContent>
                  </v:textbox>
                </v:rect>
                <v:rect id="Rectangle 198" o:spid="_x0000_s1088" style="position:absolute;left:31997;top:35667;width:6337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" filled="f" stroked="f">
                  <v:textbox style="mso-fit-shape-to-text:t" inset="0,0,0,0">
                    <w:txbxContent>
                      <w:p w14:paraId="560B8CD4" w14:textId="5F592F74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All data synchronization</w:t>
                        </w:r>
                      </w:p>
                    </w:txbxContent>
                  </v:textbox>
                </v:rect>
                <v:rect id="Rectangle 199" o:spid="_x0000_s1089" style="position:absolute;left:20104;top:36556;width:10318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" filled="f" stroked="f">
                  <v:textbox style="mso-fit-shape-to-text:t" inset="0,0,0,0">
                    <w:txbxContent>
                      <w:p w14:paraId="77792128" w14:textId="6AAE8005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S1F4 Specified Equipment Status Data</w:t>
                        </w:r>
                      </w:p>
                    </w:txbxContent>
                  </v:textbox>
                </v:rect>
                <v:rect id="Rectangle 200" o:spid="_x0000_s1090" style="position:absolute;left:13271;top:37001;width:3784;height:11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66C47ED8" w14:textId="0EA0E8F9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ONLINE REMOTE</w:t>
                        </w:r>
                      </w:p>
                    </w:txbxContent>
                  </v:textbox>
                </v:rect>
                <v:rect id="Rectangle 201" o:spid="_x0000_s1091" style="position:absolute;left:18141;top:1943;width:1613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54D28C12" w14:textId="3844E2A6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HOST</w:t>
                        </w:r>
                      </w:p>
                    </w:txbxContent>
                  </v:textbox>
                </v:rect>
                <v:rect id="Rectangle 202" o:spid="_x0000_s1092" style="position:absolute;left:30441;top:1943;width:807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" filled="f" stroked="f">
                  <v:textbox style="mso-fit-shape-to-text:t" inset="0,0,0,0">
                    <w:txbxContent>
                      <w:p w14:paraId="1635F53E" w14:textId="10FD4AD2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SC</w:t>
                        </w:r>
                      </w:p>
                    </w:txbxContent>
                  </v:textbox>
                </v:rect>
                <v:rect id="Rectangle 203" o:spid="_x0000_s1093" style="position:absolute;left:33185;top:2774;width:4006;height:14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" filled="f" stroked="f">
                  <v:textbox style="mso-fit-shape-to-text:t" inset="0,0,0,0">
                    <w:txbxContent>
                      <w:p w14:paraId="75E94280" w14:textId="12810043" w:rsidR="00F84AEE" w:rsidRDefault="00F84AEE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2"/>
                            <w:szCs w:val="12"/>
                          </w:rPr>
                          <w:t>COMMENTS</w:t>
                        </w:r>
                      </w:p>
                    </w:txbxContent>
                  </v:textbox>
                </v:rect>
                <v:rect id="Rectangle 204" o:spid="_x0000_s1094" style="position:absolute;left:5219;top:2609;width:11633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" fillcolor="black" stroked="f"/>
                <v:line id="Line 205" o:spid="_x0000_s1095" style="position:absolute;visibility:visible;mso-wrap-style:square" from="30803,2660" to="30803,11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" strokeweight="0"/>
                <v:rect id="Rectangle 206" o:spid="_x0000_s1096" style="position:absolute;left:30803;top:2660;width:51;height:8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" fillcolor="black" stroked="f"/>
                <v:line id="Line 207" o:spid="_x0000_s1097" style="position:absolute;visibility:visible;mso-wrap-style:square" from="30803,13309" to="30803,31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" strokeweight="0"/>
                <v:rect id="Rectangle 208" o:spid="_x0000_s1098" style="position:absolute;left:30803;top:13309;width:51;height:17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" fillcolor="black" stroked="f"/>
                <v:line id="Line 209" o:spid="_x0000_s1099" style="position:absolute;visibility:visible;mso-wrap-style:square" from="30803,31953" to="30803,33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" strokeweight="0"/>
                <v:rect id="Rectangle 210" o:spid="_x0000_s1100" style="position:absolute;left:30803;top:31953;width:51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" fillcolor="black" stroked="f"/>
                <v:line id="Line 211" o:spid="_x0000_s1101" style="position:absolute;visibility:visible;mso-wrap-style:square" from="30803,34613" to="30803,35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" strokeweight="0"/>
                <v:rect id="Rectangle 212" o:spid="_x0000_s1102" style="position:absolute;left:30803;top:34613;width:51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" fillcolor="black" stroked="f"/>
                <v:rect id="Rectangle 213" o:spid="_x0000_s1103" style="position:absolute;left:5219;top:38995;width:11633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" fillcolor="black" stroked="f"/>
                <v:rect id="Rectangle 214" o:spid="_x0000_s1104" style="position:absolute;left:5118;top:2609;width:101;height:36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" fillcolor="black" stroked="f"/>
                <v:line id="Line 215" o:spid="_x0000_s1105" style="position:absolute;visibility:visible;mso-wrap-style:square" from="18865,2660" to="18865,39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" strokeweight="0"/>
                <v:rect id="Rectangle 216" o:spid="_x0000_s1106" style="position:absolute;left:18865;top:2660;width:51;height:36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" fillcolor="black" stroked="f"/>
                <v:line id="Line 217" o:spid="_x0000_s1107" style="position:absolute;visibility:visible;mso-wrap-style:square" from="30803,36385" to="30803,39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" strokeweight="0"/>
                <v:rect id="Rectangle 218" o:spid="_x0000_s1108" style="position:absolute;left:30803;top:36385;width:51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" fillcolor="black" stroked="f"/>
                <v:rect id="Rectangle 219" o:spid="_x0000_s1109" style="position:absolute;left:39027;top:2609;width:101;height:36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" fillcolor="black" stroked="f"/>
                <v:line id="Line 220" o:spid="_x0000_s1110" style="position:absolute;visibility:visible;mso-wrap-style:square" from="9042,3549" to="9042,3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" strokeweight="0"/>
                <v:rect id="Rectangle 221" o:spid="_x0000_s1111" style="position:absolute;left:9042;top:3549;width:57;height:3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" fillcolor="black" stroked="f"/>
                <v:line id="Line 222" o:spid="_x0000_s1112" style="position:absolute;visibility:visible;mso-wrap-style:square" from="12922,3549" to="12922,3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" strokeweight="0"/>
                <v:rect id="Rectangle 223" o:spid="_x0000_s1113" style="position:absolute;left:12922;top:3549;width:51;height:3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" fillcolor="black" stroked="f"/>
                <v:line id="Line 224" o:spid="_x0000_s1114" style="position:absolute;visibility:visible;mso-wrap-style:square" from="16795,3549" to="16795,3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" strokeweight="0"/>
                <v:rect id="Rectangle 225" o:spid="_x0000_s1115" style="position:absolute;left:16795;top:3549;width:57;height:3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" fillcolor="black"/>
                <v:line id="Line 226" o:spid="_x0000_s1116" style="position:absolute;visibility:visible;mso-wrap-style:square" from="42951,3549" to="42951,3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" strokeweight="0"/>
                <v:rect id="Rectangle 227" o:spid="_x0000_s1117" style="position:absolute;left:42951;top:3549;width:51;height:3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" fillcolor="black" stroked="f"/>
                <v:line id="Line 228" o:spid="_x0000_s1118" style="position:absolute;visibility:visible;mso-wrap-style:square" from="46831,3549" to="46831,3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" strokeweight="0"/>
                <v:rect id="Rectangle 229" o:spid="_x0000_s1119" style="position:absolute;left:46831;top:3549;width:51;height:3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" fillcolor="black" stroked="f"/>
                <v:line id="Line 230" o:spid="_x0000_s1120" style="position:absolute;visibility:visible;mso-wrap-style:square" from="50704,3549" to="50704,3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" strokeweight="0"/>
                <v:rect id="Rectangle 231" o:spid="_x0000_s1121" style="position:absolute;left:50704;top:3549;width:51;height:3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" fillcolor="black"/>
                <v:rect id="Rectangle 232" o:spid="_x0000_s1122" style="position:absolute;left:39128;top:2609;width:116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" fillcolor="black" stroked="f"/>
                <v:rect id="Rectangle 233" o:spid="_x0000_s1123" style="position:absolute;left:39128;top:38995;width:116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" fillcolor="black" stroked="f"/>
                <v:oval id="Oval 234" o:spid="_x0000_s1124" style="position:absolute;left:30499;top:3771;width:565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" strokeweight="0"/>
                <v:oval id="Oval 235" o:spid="_x0000_s1125" style="position:absolute;left:30499;top:3771;width:565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" filled="f" strokeweight=".55pt">
                  <v:stroke joinstyle="miter"/>
                </v:oval>
                <v:shape id="Freeform 236" o:spid="_x0000_s1126" style="position:absolute;left:19151;top:5518;width:11163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" path="m,26r1704,l1704,44,,44,,26xm1693,r65,35l1693,70r,-70xe" fillcolor="black" strokeweight=".05pt">
                  <v:path arrowok="t" o:connecttype="custom" o:connectlocs="0,16510;1082040,16510;1082040,27940;0,27940;0,16510;1075055,0;1116330,22225;1075055,44450;1075055,0" o:connectangles="0,0,0,0,0,0,0,0,0"/>
                  <o:lock v:ext="edit" verticies="t"/>
                </v:shape>
                <v:shape id="Freeform 237" o:spid="_x0000_s1127" style="position:absolute;left:19202;top:6604;width:11163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" path="m1758,44l54,44r,-18l1758,26r,18xm65,70l,35,65,r,70xe" fillcolor="black" strokeweight=".05pt">
                  <v:path arrowok="t" o:connecttype="custom" o:connectlocs="1116330,27940;34290,27940;34290,16510;1116330,16510;1116330,27940;41275,44450;0,22225;41275,0;41275,44450" o:connectangles="0,0,0,0,0,0,0,0,0"/>
                  <o:lock v:ext="edit" verticies="t"/>
                </v:shape>
                <v:shape id="Freeform 238" o:spid="_x0000_s1128" style="position:absolute;left:19304;top:10071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" path="m,26r1705,l1705,44,,44,,26xm1693,r65,35l1693,70r,-70xe" fillcolor="black" strokeweight=".05pt">
                  <v:path arrowok="t" o:connecttype="custom" o:connectlocs="0,16510;1082675,16510;1082675,27940;0,27940;0,16510;1075055,0;1116330,22225;1075055,44450;1075055,0" o:connectangles="0,0,0,0,0,0,0,0,0"/>
                  <o:lock v:ext="edit" verticies="t"/>
                </v:shape>
                <v:shape id="Freeform 239" o:spid="_x0000_s1129" style="position:absolute;left:19100;top:10928;width:11164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" path="m1758,44l54,44r,-18l1758,26r,18xm65,70l,35,65,r,70xe" fillcolor="black" strokeweight=".05pt">
                  <v:path arrowok="t" o:connecttype="custom" o:connectlocs="1116330,27940;34290,27940;34290,16510;1116330,16510;1116330,27940;41275,44450;0,22225;41275,0;41275,44450" o:connectangles="0,0,0,0,0,0,0,0,0"/>
                  <o:lock v:ext="edit" verticies="t"/>
                </v:shape>
                <v:shape id="Freeform 240" o:spid="_x0000_s1130" style="position:absolute;left:19100;top:16112;width:11164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" path="m55,27r1703,l1758,44,55,44r,-17xm65,70l,35,65,r,70xe" fillcolor="black" strokeweight=".05pt">
                  <v:path arrowok="t" o:connecttype="custom" o:connectlocs="34925,17145;1116330,17145;1116330,27940;34925,27940;34925,17145;41275,44450;0,22225;41275,0;41275,44450" o:connectangles="0,0,0,0,0,0,0,0,0"/>
                  <o:lock v:ext="edit" verticies="t"/>
                </v:shape>
                <v:shape id="Freeform 241" o:spid="_x0000_s1131" style="position:absolute;left:19100;top:18103;width:11164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" path="m,27r1704,l1704,44,,44,,27xm1693,r65,35l1693,70r,-70xe" fillcolor="black" strokeweight=".05pt">
                  <v:path arrowok="t" o:connecttype="custom" o:connectlocs="0,17145;1082040,17145;1082040,27940;0,27940;0,17145;1075055,0;1116330,22225;1075055,44450;1075055,0" o:connectangles="0,0,0,0,0,0,0,0,0"/>
                  <o:lock v:ext="edit" verticies="t"/>
                </v:shape>
                <v:shape id="Freeform 242" o:spid="_x0000_s1132" style="position:absolute;left:19100;top:18931;width:11164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" path="m1758,44l54,44r,-18l1758,26r,18xm65,70l,35,65,r,70xe" fillcolor="black" strokeweight=".05pt">
                  <v:path arrowok="t" o:connecttype="custom" o:connectlocs="1116330,27940;34290,27940;34290,16510;1116330,16510;1116330,27940;41275,44450;0,22225;41275,0;41275,44450" o:connectangles="0,0,0,0,0,0,0,0,0"/>
                  <o:lock v:ext="edit" verticies="t"/>
                </v:shape>
                <v:shape id="Freeform 244" o:spid="_x0000_s1133" style="position:absolute;left:19202;top:36740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" path="m,26r1704,l1704,44,,44,,26xm1693,r65,35l1693,70r,-70xe" fillcolor="black" strokeweight=".05pt">
                  <v:path arrowok="t" o:connecttype="custom" o:connectlocs="0,16510;1082040,16510;1082040,27940;0,27940;0,16510;1075055,0;1116330,22225;1075055,44450;1075055,0" o:connectangles="0,0,0,0,0,0,0,0,0"/>
                  <o:lock v:ext="edit" verticies="t"/>
                </v:shape>
                <v:shape id="Freeform 245" o:spid="_x0000_s1134" style="position:absolute;left:19202;top:37629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" path="m1758,43l54,43r,-17l1758,26r,17xm65,70l,35,65,r,70xe" fillcolor="black" strokeweight=".05pt">
                  <v:path arrowok="t" o:connecttype="custom" o:connectlocs="1116330,27305;34290,27305;34290,16510;1116330,16510;1116330,27305;41275,44450;0,22225;41275,0;41275,44450" o:connectangles="0,0,0,0,0,0,0,0,0"/>
                  <o:lock v:ext="edit" verticies="t"/>
                </v:shape>
                <v:oval id="Oval 246" o:spid="_x0000_s1135" style="position:absolute;left:30549;top:15252;width:566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" strokeweight="0"/>
                <v:oval id="Oval 247" o:spid="_x0000_s1136" style="position:absolute;left:30549;top:15252;width:566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" filled="f" strokeweight=".55pt">
                  <v:stroke joinstyle="miter"/>
                </v:oval>
                <v:shape id="Freeform 248" o:spid="_x0000_s1137" style="position:absolute;left:19202;top:20420;width:11163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" path="m1705,44l,44,,27r1705,l1705,44xm1693,r65,35l1693,70r,-70xe" fillcolor="black" strokeweight=".05pt">
                  <v:path arrowok="t" o:connecttype="custom" o:connectlocs="1082675,27940;0,27940;0,17145;1082675,17145;1082675,27940;1075055,0;1116330,22225;1075055,44450;1075055,0" o:connectangles="0,0,0,0,0,0,0,0,0"/>
                  <o:lock v:ext="edit" verticies="t"/>
                </v:shape>
                <v:shape id="Freeform 249" o:spid="_x0000_s1138" style="position:absolute;left:18968;top:21450;width:11163;height:438;visibility:visible;mso-wrap-style:square;v-text-anchor:top" coordsize="175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" path="m54,26r1704,l1758,43,54,43r,-17xm65,69l,35,65,r,69xe" fillcolor="black" strokeweight=".05pt">
                  <v:path arrowok="t" o:connecttype="custom" o:connectlocs="34290,16510;1116330,16510;1116330,27305;34290,27305;34290,16510;41275,43815;0,22225;41275,0;41275,43815" o:connectangles="0,0,0,0,0,0,0,0,0"/>
                  <o:lock v:ext="edit" verticies="t"/>
                </v:shape>
                <v:shape id="Freeform 250" o:spid="_x0000_s1139" style="position:absolute;left:18968;top:22906;width:11163;height:438;visibility:visible;mso-wrap-style:square;v-text-anchor:top" coordsize="175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" path="m1705,43l,43,,26r1705,l1705,43xm1693,r65,35l1693,69r,-69xe" fillcolor="black" strokeweight=".05pt">
                  <v:path arrowok="t" o:connecttype="custom" o:connectlocs="1082675,27305;0,27305;0,16510;1082675,16510;1082675,27305;1075055,0;1116330,22225;1075055,43815;1075055,0" o:connectangles="0,0,0,0,0,0,0,0,0"/>
                  <o:lock v:ext="edit" verticies="t"/>
                </v:shape>
                <v:shape id="Freeform 251" o:spid="_x0000_s1140" style="position:absolute;left:18865;top:24036;width:11164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" path="m54,26r1704,l1758,44,54,44r,-18xm65,70l,35,65,r,70xe" fillcolor="black" strokeweight=".05pt">
                  <v:path arrowok="t" o:connecttype="custom" o:connectlocs="34290,16510;1116330,16510;1116330,27940;34290,27940;34290,16510;41275,44450;0,22225;41275,0;41275,44450" o:connectangles="0,0,0,0,0,0,0,0,0"/>
                  <o:lock v:ext="edit" verticies="t"/>
                </v:shape>
                <v:shape id="Freeform 252" o:spid="_x0000_s1141" style="position:absolute;left:19055;top:25415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" path="m1705,44l,44,,26r1705,l1705,44xm1693,r65,35l1693,70r,-70xe" fillcolor="black" strokeweight=".05pt">
                  <v:path arrowok="t" o:connecttype="custom" o:connectlocs="1082675,27940;0,27940;0,16510;1082675,16510;1082675,27940;1075055,0;1116330,22225;1075055,44450;1075055,0" o:connectangles="0,0,0,0,0,0,0,0,0"/>
                  <o:lock v:ext="edit" verticies="t"/>
                </v:shape>
                <v:shape id="Freeform 253" o:spid="_x0000_s1142" style="position:absolute;left:18916;top:26470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" path="m54,26r1704,l1758,44,54,44r,-18xm65,70l,35,65,r,70xe" fillcolor="black" strokeweight=".05pt">
                  <v:path arrowok="t" o:connecttype="custom" o:connectlocs="34290,16510;1116330,16510;1116330,27940;34290,27940;34290,16510;41275,44450;0,22225;41275,0;41275,44450" o:connectangles="0,0,0,0,0,0,0,0,0"/>
                  <o:lock v:ext="edit" verticies="t"/>
                </v:shape>
                <v:shape id="Freeform 254" o:spid="_x0000_s1143" style="position:absolute;left:19055;top:27772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" path="m1705,44l,44,,26r1705,l1705,44xm1693,r65,35l1693,70r,-70xe" fillcolor="black" strokeweight=".05pt">
                  <v:path arrowok="t" o:connecttype="custom" o:connectlocs="1082675,27940;0,27940;0,16510;1082675,16510;1082675,27940;1075055,0;1116330,22225;1075055,44450;1075055,0" o:connectangles="0,0,0,0,0,0,0,0,0"/>
                  <o:lock v:ext="edit" verticies="t"/>
                </v:shape>
                <v:shape id="Freeform 255" o:spid="_x0000_s1144" style="position:absolute;left:18968;top:29089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" path="m54,27r1704,l1758,44,54,44r,-17xm65,70l,35,65,r,70xe" fillcolor="black" strokeweight=".05pt">
                  <v:path arrowok="t" o:connecttype="custom" o:connectlocs="34290,17145;1116330,17145;1116330,27940;34290,27940;34290,17145;41275,44450;0,22225;41275,0;41275,44450" o:connectangles="0,0,0,0,0,0,0,0,0"/>
                  <o:lock v:ext="edit" verticies="t"/>
                </v:shape>
                <v:shape id="Freeform 256" o:spid="_x0000_s1145" style="position:absolute;left:19100;top:30476;width:11164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" path="m1705,44l,44,,27r1705,l1705,44xm1693,r65,35l1693,70r,-70xe" fillcolor="black" strokeweight=".05pt">
                  <v:path arrowok="t" o:connecttype="custom" o:connectlocs="1082675,27940;0,27940;0,17145;1082675,17145;1082675,27940;1075055,0;1116330,22225;1075055,44450;1075055,0" o:connectangles="0,0,0,0,0,0,0,0,0"/>
                  <o:lock v:ext="edit" verticies="t"/>
                </v:shape>
                <v:shape id="Freeform 257" o:spid="_x0000_s1146" style="position:absolute;left:18916;top:31625;width:11163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" path="m54,26r1704,l1758,43,54,43r,-17xm65,70l,35,65,r,70xe" fillcolor="black" strokeweight=".05pt">
                  <v:path arrowok="t" o:connecttype="custom" o:connectlocs="34290,16510;1116330,16510;1116330,27305;34290,27305;34290,16510;41275,44450;0,22225;41275,0;41275,44450" o:connectangles="0,0,0,0,0,0,0,0,0"/>
                  <o:lock v:ext="edit" verticies="t"/>
                </v:shape>
                <v:shape id="Freeform 258" o:spid="_x0000_s1147" style="position:absolute;left:18968;top:33318;width:11163;height:439;visibility:visible;mso-wrap-style:square;v-text-anchor:top" coordsize="175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" path="m,26r1704,l1704,43,,43,,26xm1693,r65,34l1693,69r,-69xe" fillcolor="black" strokeweight=".05pt">
                  <v:path arrowok="t" o:connecttype="custom" o:connectlocs="0,16510;1082040,16510;1082040,27305;0,27305;0,16510;1075055,0;1116330,21590;1075055,43815;1075055,0" o:connectangles="0,0,0,0,0,0,0,0,0"/>
                  <o:lock v:ext="edit" verticies="t"/>
                </v:shape>
                <v:shape id="Freeform 259" o:spid="_x0000_s1148" style="position:absolute;left:18808;top:34256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" path="m1758,43l54,43r,-17l1758,26r,17xm65,70l,35,65,r,70xe" fillcolor="black" strokeweight=".05pt">
                  <v:path arrowok="t" o:connecttype="custom" o:connectlocs="1116330,27305;34290,27305;34290,16510;1116330,16510;1116330,27305;41275,44450;0,22225;41275,0;41275,44450" o:connectangles="0,0,0,0,0,0,0,0,0"/>
                  <o:lock v:ext="edit" verticies="t"/>
                </v:shape>
                <v:shape id="Freeform 261" o:spid="_x0000_s1149" style="position:absolute;left:19151;top:15141;width:11163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" path="m,27r1705,l1705,44,,44,,27xm1693,r65,35l1693,70r,-70xe" fillcolor="black" strokeweight=".05pt">
                  <v:path arrowok="t" o:connecttype="custom" o:connectlocs="0,17145;1082675,17145;1082675,27940;0,27940;0,17145;1075055,0;1116330,22225;1075055,44450;1075055,0" o:connectangles="0,0,0,0,0,0,0,0,0"/>
                  <o:lock v:ext="edit" verticies="t"/>
                </v:shape>
                <v:rect id="Rectangle 171" o:spid="_x0000_s1150" style="position:absolute;left:19754;top:11372;width:11018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" filled="f" stroked="f">
                  <v:textbox style="mso-fit-shape-to-text:t" inset="0,0,0,0">
                    <w:txbxContent>
                      <w:p w14:paraId="28AD831A" w14:textId="77777777" w:rsidR="007B7D8A" w:rsidRPr="007B7D8A" w:rsidRDefault="007B7D8A" w:rsidP="007B7D8A">
                        <w:pPr>
                          <w:rPr>
                            <w:rFonts w:ascii="ＭＳ Ｐゴシック" w:eastAsia="ＭＳ Ｐゴシック" w:hAnsi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</w:pPr>
                        <w:r w:rsidRPr="007B7D8A">
                          <w:rPr>
                            <w:rFonts w:ascii="ＭＳ Ｐゴシック" w:eastAsia="ＭＳ Ｐゴシック" w:hAnsi="ＭＳ Ｐゴシック" w:hint="eastAsia"/>
                            <w:color w:val="000000"/>
                            <w:sz w:val="10"/>
                            <w:szCs w:val="10"/>
                          </w:rPr>
                          <w:t>S1F13 Establish Communication Requiest</w:t>
                        </w:r>
                      </w:p>
                    </w:txbxContent>
                  </v:textbox>
                </v:rect>
                <v:shape id="Freeform 240" o:spid="_x0000_s1151" style="position:absolute;left:19055;top:12426;width:11395;height:458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" path="m55,27r1703,l1758,44,55,44r,-17xm65,70l,35,65,r,70xe" fillcolor="black" strokeweight=".05pt">
                  <v:path arrowok="t" o:connecttype="custom" o:connectlocs="35652,17634;1139573,17634;1139573,28738;35652,28738;35652,17634;42134,45719;0,22860;42134,0;42134,45719" o:connectangles="0,0,0,0,0,0,0,0,0"/>
                  <o:lock v:ext="edit" verticies="t"/>
                </v:shape>
                <v:rect id="Rectangle 172" o:spid="_x0000_s1152" style="position:absolute;left:19754;top:12494;width:12415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1590F3AC" w14:textId="77777777" w:rsidR="007B7D8A" w:rsidRPr="007B7D8A" w:rsidRDefault="007B7D8A" w:rsidP="007B7D8A">
                        <w:pPr>
                          <w:rPr>
                            <w:rFonts w:ascii="ＭＳ Ｐゴシック" w:eastAsia="ＭＳ Ｐゴシック" w:hAnsi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</w:pPr>
                        <w:r w:rsidRPr="007B7D8A">
                          <w:rPr>
                            <w:rFonts w:ascii="ＭＳ Ｐゴシック" w:eastAsia="ＭＳ Ｐゴシック" w:hAnsi="ＭＳ Ｐゴシック" w:hint="eastAsia"/>
                            <w:color w:val="000000"/>
                            <w:sz w:val="10"/>
                            <w:szCs w:val="10"/>
                          </w:rPr>
                          <w:t>S1F14 Establish Communication Requiest ACK</w:t>
                        </w:r>
                      </w:p>
                    </w:txbxContent>
                  </v:textbox>
                </v:rect>
                <v:shape id="Freeform 261" o:spid="_x0000_s1153" style="position:absolute;left:19151;top:13617;width:11163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" path="m,27r1705,l1705,44,,44,,27xm1693,r65,35l1693,70r,-70xe" fillcolor="black" strokeweight=".05pt">
                  <v:path arrowok="t" o:connecttype="custom" o:connectlocs="0,17145;1082675,17145;1082675,27940;0,27940;0,17145;1075055,0;1116330,22225;1075055,44450;1075055,0" o:connectangles="0,0,0,0,0,0,0,0,0"/>
                  <o:lock v:ext="edit" verticies="t"/>
                </v:shape>
                <w10:anchorlock/>
              </v:group>
            </w:pict>
          </mc:Fallback>
        </mc:AlternateContent>
      </w:r>
    </w:p>
    <w:p w14:paraId="74344BB3" w14:textId="7F9E2D23" w:rsidR="003C3613" w:rsidRDefault="00EB42DA" w:rsidP="004B6996">
      <w:pPr>
        <w:pStyle w:val="a4"/>
        <w:ind w:left="2300"/>
      </w:pPr>
      <w:bookmarkStart w:id="47" w:name="_Toc76022286"/>
      <w:r>
        <w:rPr>
          <w:rFonts w:hint="eastAsia"/>
        </w:rPr>
        <w:t>Figure</w:t>
      </w:r>
      <w:r w:rsidR="003C3613">
        <w:rPr>
          <w:rFonts w:hint="eastAsia"/>
        </w:rPr>
        <w:t xml:space="preserve"> </w:t>
      </w:r>
      <w:r w:rsidR="003C3613">
        <w:fldChar w:fldCharType="begin"/>
      </w:r>
      <w:r w:rsidR="003C3613">
        <w:instrText xml:space="preserve"> SEQ </w:instrText>
      </w:r>
      <w:r w:rsidR="003C3613">
        <w:rPr>
          <w:rFonts w:hint="eastAsia"/>
        </w:rPr>
        <w:instrText>図</w:instrText>
      </w:r>
      <w:r w:rsidR="003C3613">
        <w:rPr>
          <w:rFonts w:hint="eastAsia"/>
        </w:rPr>
        <w:instrText xml:space="preserve"> \* ARABIC</w:instrText>
      </w:r>
      <w:r w:rsidR="003C3613">
        <w:instrText xml:space="preserve"> </w:instrText>
      </w:r>
      <w:r w:rsidR="003C3613">
        <w:fldChar w:fldCharType="separate"/>
      </w:r>
      <w:r w:rsidR="00D6648E">
        <w:rPr>
          <w:noProof/>
        </w:rPr>
        <w:t>3</w:t>
      </w:r>
      <w:r w:rsidR="003C3613">
        <w:fldChar w:fldCharType="end"/>
      </w:r>
      <w:r w:rsidR="003C3613">
        <w:rPr>
          <w:rFonts w:hint="eastAsia"/>
        </w:rPr>
        <w:tab/>
      </w:r>
      <w:r w:rsidR="005A67F9">
        <w:rPr>
          <w:rFonts w:hint="eastAsia"/>
        </w:rPr>
        <w:t xml:space="preserve">- </w:t>
      </w:r>
      <w:r w:rsidR="005A67F9" w:rsidRPr="005A67F9">
        <w:t>ACTIVATION FROM THE AMHS (EQUIPMENT OFFLINE)</w:t>
      </w:r>
      <w:bookmarkEnd w:id="47"/>
    </w:p>
    <w:p w14:paraId="154905DF" w14:textId="77777777" w:rsidR="003C3613" w:rsidRDefault="003C3613">
      <w:pPr>
        <w:pStyle w:val="a4"/>
        <w:ind w:left="2300"/>
      </w:pPr>
      <w:r>
        <w:br w:type="page"/>
      </w:r>
    </w:p>
    <w:p w14:paraId="2D72E898" w14:textId="3FB658E2" w:rsidR="00E9768D" w:rsidRDefault="005A67F9" w:rsidP="00AD4BB7">
      <w:pPr>
        <w:pStyle w:val="3"/>
        <w:ind w:left="1200"/>
      </w:pPr>
      <w:bookmarkStart w:id="48" w:name="_Toc176784175"/>
      <w:r w:rsidRPr="005A67F9">
        <w:rPr>
          <w:rFonts w:hint="eastAsia"/>
        </w:rPr>
        <w:t>ACTIVATION FROM TH</w:t>
      </w:r>
      <w:r>
        <w:rPr>
          <w:rFonts w:hint="eastAsia"/>
        </w:rPr>
        <w:t>E HOST</w:t>
      </w:r>
      <w:r w:rsidRPr="005A67F9">
        <w:rPr>
          <w:rFonts w:hint="eastAsia"/>
        </w:rPr>
        <w:t xml:space="preserve"> (ONLINE REMOTE)</w:t>
      </w:r>
      <w:bookmarkEnd w:id="48"/>
    </w:p>
    <w:p w14:paraId="2C51EBFB" w14:textId="26C634CD" w:rsidR="003C3613" w:rsidRPr="00BA4C82" w:rsidRDefault="00B221FA" w:rsidP="000D6B3A">
      <w:pPr>
        <w:pStyle w:val="a4"/>
        <w:ind w:leftChars="0" w:left="0"/>
      </w:pPr>
      <w:bookmarkStart w:id="49" w:name="_MON_1522854901"/>
      <w:bookmarkEnd w:id="49"/>
      <w:r>
        <w:rPr>
          <w:noProof/>
        </w:rPr>
        <mc:AlternateContent>
          <mc:Choice Requires="wpc">
            <w:drawing>
              <wp:inline distT="0" distB="0" distL="0" distR="0" wp14:anchorId="1CE4630F" wp14:editId="00B8EDFA">
                <wp:extent cx="5386070" cy="5596890"/>
                <wp:effectExtent l="0" t="0" r="100330" b="0"/>
                <wp:docPr id="1994536535" name="キャンバス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080164821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516890" y="266065"/>
                            <a:ext cx="1168400" cy="94615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038918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3907790" y="266065"/>
                            <a:ext cx="1167765" cy="94615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930698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2103754" y="1242695"/>
                            <a:ext cx="3282316" cy="45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727038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0" y="1330960"/>
                            <a:ext cx="3188970" cy="94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825525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3338195" y="1843378"/>
                            <a:ext cx="315595" cy="94615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486207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3494405" y="1330960"/>
                            <a:ext cx="1995170" cy="94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82346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0" y="1419860"/>
                            <a:ext cx="5489575" cy="94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581571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1995170" y="1508760"/>
                            <a:ext cx="113665" cy="93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7925077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1995170" y="1597660"/>
                            <a:ext cx="113665" cy="93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00265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4683125" y="1686560"/>
                            <a:ext cx="392430" cy="93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750994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4683125" y="1774825"/>
                            <a:ext cx="392430" cy="94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379387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4683125" y="1863725"/>
                            <a:ext cx="392430" cy="94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275251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0" y="1929325"/>
                            <a:ext cx="5386070" cy="271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18436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15240" y="77470"/>
                            <a:ext cx="253873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9DB73" w14:textId="3E756F81" w:rsidR="00B221FA" w:rsidRDefault="00B221FA" w:rsidP="00B221FA"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 xml:space="preserve">8.1.1. ACTIVATION FROM THE AMHS (EQUIPMENT </w:t>
                              </w:r>
                              <w:r>
                                <w:rPr>
                                  <w:rFonts w:ascii="Arial" w:hAnsi="Arial" w:cs="Arial" w:hint="eastAsia"/>
                                  <w:b/>
                                  <w:bCs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ONLINE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53876520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3923030" y="144145"/>
                            <a:ext cx="58801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4A106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AMHS INFORMATION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8380813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645683" y="243840"/>
                            <a:ext cx="16446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421948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FFFFFF"/>
                                  <w:kern w:val="0"/>
                                  <w:sz w:val="10"/>
                                  <w:szCs w:val="10"/>
                                </w:rPr>
                                <w:t>HSMS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11050430" name="Rectangle 148"/>
                        <wps:cNvSpPr>
                          <a:spLocks noChangeArrowheads="1"/>
                        </wps:cNvSpPr>
                        <wps:spPr bwMode="auto">
                          <a:xfrm>
                            <a:off x="925251" y="260350"/>
                            <a:ext cx="360045" cy="10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D0982D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FFFFFF"/>
                                  <w:kern w:val="0"/>
                                  <w:sz w:val="6"/>
                                  <w:szCs w:val="6"/>
                                </w:rPr>
                                <w:t>Communication Status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09962626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1301115" y="239193"/>
                            <a:ext cx="38989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6AD8F5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FFFFFF"/>
                                  <w:kern w:val="0"/>
                                  <w:sz w:val="10"/>
                                  <w:szCs w:val="10"/>
                                </w:rPr>
                                <w:t>Control Status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65441449" name="Rectangle 150"/>
                        <wps:cNvSpPr>
                          <a:spLocks noChangeArrowheads="1"/>
                        </wps:cNvSpPr>
                        <wps:spPr bwMode="auto">
                          <a:xfrm>
                            <a:off x="4026535" y="243840"/>
                            <a:ext cx="16446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11E3FB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FFFFFF"/>
                                  <w:kern w:val="0"/>
                                  <w:sz w:val="10"/>
                                  <w:szCs w:val="10"/>
                                </w:rPr>
                                <w:t>HSMS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37957180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4316151" y="258410"/>
                            <a:ext cx="360045" cy="10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63D7C5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FFFFFF"/>
                                  <w:kern w:val="0"/>
                                  <w:sz w:val="6"/>
                                  <w:szCs w:val="6"/>
                                </w:rPr>
                                <w:t>Communication Status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24586676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4692015" y="248473"/>
                            <a:ext cx="38989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597442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FFFFFF"/>
                                  <w:kern w:val="0"/>
                                  <w:sz w:val="10"/>
                                  <w:szCs w:val="10"/>
                                </w:rPr>
                                <w:t>Control Status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23991281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532130" y="377190"/>
                            <a:ext cx="403225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CE040F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NOT CONNECTED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5621449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1023620" y="371475"/>
                            <a:ext cx="1625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7E857F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71593043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1410970" y="371475"/>
                            <a:ext cx="1625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D42F01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75321130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3199765" y="371475"/>
                            <a:ext cx="6197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1C1958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Op: toggled to ENABLE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59508753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3923030" y="377190"/>
                            <a:ext cx="403225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53908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NOT CONNECTED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47641881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4372610" y="371475"/>
                            <a:ext cx="24384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69CF9B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DiSABLE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56705116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4714240" y="371475"/>
                            <a:ext cx="34163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E5623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EQ OFFLINE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0449436" name="Rectangle 160"/>
                        <wps:cNvSpPr>
                          <a:spLocks noChangeArrowheads="1"/>
                        </wps:cNvSpPr>
                        <wps:spPr bwMode="auto">
                          <a:xfrm>
                            <a:off x="2010410" y="460375"/>
                            <a:ext cx="46228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4B349D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Connect(exanple)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49983283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532130" y="554990"/>
                            <a:ext cx="354965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E31D8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NOT SELECTED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0543255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2010410" y="549275"/>
                            <a:ext cx="43307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3AF7E5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accept(example)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10176388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4321175" y="560070"/>
                            <a:ext cx="370840" cy="10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44F086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6"/>
                                  <w:szCs w:val="6"/>
                                </w:rPr>
                                <w:t>NOT COMMUNICATED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65121115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3923030" y="643255"/>
                            <a:ext cx="354965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C0079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NOT SELECTED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82224161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3959225" y="815340"/>
                            <a:ext cx="3016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3AF9DA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SELECTED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673494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568325" y="904240"/>
                            <a:ext cx="3016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FD624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SELECTED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0385561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2010410" y="904240"/>
                            <a:ext cx="26797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71AE3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Select.req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28156318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920115" y="998220"/>
                            <a:ext cx="398145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6F614F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COMMUNICATING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0008392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2010410" y="993140"/>
                            <a:ext cx="26543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F514CE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Select.rsp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3645991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4295140" y="1053465"/>
                            <a:ext cx="434340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2BD51C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COMMUNICATINOG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24920196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1995170" y="1406185"/>
                            <a:ext cx="11017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B8ECE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S1F13 Establish Communication Requiest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10466755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1988741" y="1506874"/>
                            <a:ext cx="12414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C24370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S1F14 Establish Communication Requiest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47834923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3183890" y="1810350"/>
                            <a:ext cx="469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A1E7EC" w14:textId="77777777" w:rsidR="00B221FA" w:rsidRDefault="00B221FA" w:rsidP="00B221FA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Case: ONLACK=</w:t>
                              </w:r>
                              <w:r>
                                <w:rPr>
                                  <w:rFonts w:ascii="ＭＳ Ｐゴシック" w:eastAsia="ＭＳ Ｐゴシック" w:cs="ＭＳ Ｐゴシック" w:hint="eastAsia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27406879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2005330" y="1710028"/>
                            <a:ext cx="59245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4B001C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S1F17 Online Request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65975588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2005330" y="1795975"/>
                            <a:ext cx="73215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4FEE91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S1F18 Online Request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30872466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4688205" y="3699098"/>
                            <a:ext cx="378460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7FF396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ONLINE REMOTE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3189485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1959610" y="3236357"/>
                            <a:ext cx="9239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B0A332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S2F31 Date and Time Set Request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1827576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1959610" y="3331896"/>
                            <a:ext cx="82613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1AFF9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S2F32 Date and Time Set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4688073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1995170" y="1944846"/>
                            <a:ext cx="5562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8B222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S2F33 Define Report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32812082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1995170" y="2042001"/>
                            <a:ext cx="6959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6918E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S2F34 Define Report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5390364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1988741" y="2201105"/>
                            <a:ext cx="5562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1AA7D6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S2F33 Define Report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20203183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1981835" y="2312812"/>
                            <a:ext cx="69596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A59FDF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S2F34 Define Report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4662528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1975485" y="2434842"/>
                            <a:ext cx="66738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F313C4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S2F35 Link Event Report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23272514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1975485" y="2536175"/>
                            <a:ext cx="8064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4A134D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S2F36 Link Event Report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83881433" name="Rectangle 191"/>
                        <wps:cNvSpPr>
                          <a:spLocks noChangeArrowheads="1"/>
                        </wps:cNvSpPr>
                        <wps:spPr bwMode="auto">
                          <a:xfrm>
                            <a:off x="1975485" y="2683005"/>
                            <a:ext cx="9556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36DA8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S2F37 Enable/Disable Event Report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73113450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1975485" y="2806573"/>
                            <a:ext cx="10953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22831A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S2F38 Enable/Disable Event Report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2941963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1967074" y="2953403"/>
                            <a:ext cx="9556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0C3159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S2F37 Enable/Disable Event Report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82773320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1959610" y="3055304"/>
                            <a:ext cx="10953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CDDFF3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S2F38 Enable/Disable Event Report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8075366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2010410" y="3566795"/>
                            <a:ext cx="112585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154517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S1F3 Specified Equipment Status Request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99794421" name="Rectangle 198"/>
                        <wps:cNvSpPr>
                          <a:spLocks noChangeArrowheads="1"/>
                        </wps:cNvSpPr>
                        <wps:spPr bwMode="auto">
                          <a:xfrm>
                            <a:off x="3199765" y="3566795"/>
                            <a:ext cx="63373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087F10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All data synchronization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67607800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2010410" y="3655695"/>
                            <a:ext cx="10318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FF5E62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S1F4 Specified Equipment Status Data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0505258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1327116" y="3700145"/>
                            <a:ext cx="378460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499B7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8"/>
                                  <w:szCs w:val="8"/>
                                </w:rPr>
                                <w:t>ONLINE REMOTE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04314165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1814195" y="194310"/>
                            <a:ext cx="16129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9B93B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10233455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3044190" y="194310"/>
                            <a:ext cx="8064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E3C54E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  <w:t>SC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835464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3318510" y="277495"/>
                            <a:ext cx="400685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51601" w14:textId="77777777" w:rsidR="00B221FA" w:rsidRDefault="00B221FA" w:rsidP="00B221FA">
                              <w:r>
                                <w:rPr>
                                  <w:rFonts w:ascii="ＭＳ Ｐゴシック" w:eastAsia="ＭＳ Ｐゴシック" w:cs="ＭＳ Ｐゴシック"/>
                                  <w:color w:val="000000"/>
                                  <w:kern w:val="0"/>
                                  <w:sz w:val="12"/>
                                  <w:szCs w:val="12"/>
                                </w:rPr>
                                <w:t>COMMENTS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0677656" name="Rectangle 204"/>
                        <wps:cNvSpPr>
                          <a:spLocks noChangeArrowheads="1"/>
                        </wps:cNvSpPr>
                        <wps:spPr bwMode="auto">
                          <a:xfrm>
                            <a:off x="521970" y="260985"/>
                            <a:ext cx="1163320" cy="107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392845" name="Line 205"/>
                        <wps:cNvCnPr>
                          <a:cxnSpLocks noChangeShapeType="1"/>
                        </wps:cNvCnPr>
                        <wps:spPr bwMode="auto">
                          <a:xfrm>
                            <a:off x="3080385" y="266065"/>
                            <a:ext cx="0" cy="8934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9220167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3080385" y="266065"/>
                            <a:ext cx="5080" cy="8934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57099" name="Line 207"/>
                        <wps:cNvCnPr>
                          <a:cxnSpLocks noChangeShapeType="1"/>
                        </wps:cNvCnPr>
                        <wps:spPr bwMode="auto">
                          <a:xfrm>
                            <a:off x="3080385" y="1330960"/>
                            <a:ext cx="0" cy="17805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6733400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3080385" y="1330960"/>
                            <a:ext cx="5080" cy="178054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983107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3080385" y="3195320"/>
                            <a:ext cx="0" cy="182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6748104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3080385" y="3195320"/>
                            <a:ext cx="5080" cy="1828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770834" name="Line 211"/>
                        <wps:cNvCnPr>
                          <a:cxnSpLocks noChangeShapeType="1"/>
                        </wps:cNvCnPr>
                        <wps:spPr bwMode="auto">
                          <a:xfrm>
                            <a:off x="3080385" y="3461385"/>
                            <a:ext cx="0" cy="939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7225134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3080385" y="3461385"/>
                            <a:ext cx="5080" cy="939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830210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521970" y="3899535"/>
                            <a:ext cx="1163320" cy="107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283944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511810" y="260985"/>
                            <a:ext cx="10160" cy="36493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550980" name="Line 215"/>
                        <wps:cNvCnPr>
                          <a:cxnSpLocks noChangeShapeType="1"/>
                        </wps:cNvCnPr>
                        <wps:spPr bwMode="auto">
                          <a:xfrm>
                            <a:off x="1886585" y="266065"/>
                            <a:ext cx="0" cy="36442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961590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1886585" y="266065"/>
                            <a:ext cx="5080" cy="36442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80646" name="Line 217"/>
                        <wps:cNvCnPr>
                          <a:cxnSpLocks noChangeShapeType="1"/>
                        </wps:cNvCnPr>
                        <wps:spPr bwMode="auto">
                          <a:xfrm>
                            <a:off x="3080385" y="3638550"/>
                            <a:ext cx="0" cy="2717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2173391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3080385" y="3638550"/>
                            <a:ext cx="5080" cy="2717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900035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3902710" y="260985"/>
                            <a:ext cx="10160" cy="36493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706554" name="Line 220"/>
                        <wps:cNvCnPr>
                          <a:cxnSpLocks noChangeShapeType="1"/>
                        </wps:cNvCnPr>
                        <wps:spPr bwMode="auto">
                          <a:xfrm>
                            <a:off x="904240" y="354965"/>
                            <a:ext cx="0" cy="35445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7272240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904240" y="354965"/>
                            <a:ext cx="5715" cy="3544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8920943" name="Line 222"/>
                        <wps:cNvCnPr>
                          <a:cxnSpLocks noChangeShapeType="1"/>
                        </wps:cNvCnPr>
                        <wps:spPr bwMode="auto">
                          <a:xfrm>
                            <a:off x="1292225" y="354965"/>
                            <a:ext cx="0" cy="35445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720609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1292225" y="354965"/>
                            <a:ext cx="5080" cy="3544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264310" name="Line 224"/>
                        <wps:cNvCnPr>
                          <a:cxnSpLocks noChangeShapeType="1"/>
                        </wps:cNvCnPr>
                        <wps:spPr bwMode="auto">
                          <a:xfrm>
                            <a:off x="1679575" y="354965"/>
                            <a:ext cx="0" cy="35445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7615363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1679575" y="354965"/>
                            <a:ext cx="5715" cy="3544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985067" name="Line 226"/>
                        <wps:cNvCnPr>
                          <a:cxnSpLocks noChangeShapeType="1"/>
                        </wps:cNvCnPr>
                        <wps:spPr bwMode="auto">
                          <a:xfrm>
                            <a:off x="4295140" y="354965"/>
                            <a:ext cx="0" cy="35445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714558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4295140" y="354965"/>
                            <a:ext cx="5080" cy="3544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360528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4683125" y="354965"/>
                            <a:ext cx="0" cy="35445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4709812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4683125" y="354965"/>
                            <a:ext cx="5080" cy="3544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97806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5070475" y="354965"/>
                            <a:ext cx="0" cy="35445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221580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5070475" y="354965"/>
                            <a:ext cx="5080" cy="3544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520275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3912870" y="260985"/>
                            <a:ext cx="1162685" cy="107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8649934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3912870" y="3899535"/>
                            <a:ext cx="1162685" cy="107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766394" name="Oval 234"/>
                        <wps:cNvSpPr>
                          <a:spLocks noChangeArrowheads="1"/>
                        </wps:cNvSpPr>
                        <wps:spPr bwMode="auto">
                          <a:xfrm>
                            <a:off x="3049905" y="377190"/>
                            <a:ext cx="56515" cy="552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047061" name="Oval 235"/>
                        <wps:cNvSpPr>
                          <a:spLocks noChangeArrowheads="1"/>
                        </wps:cNvSpPr>
                        <wps:spPr bwMode="auto">
                          <a:xfrm>
                            <a:off x="3049905" y="377190"/>
                            <a:ext cx="56515" cy="55245"/>
                          </a:xfrm>
                          <a:prstGeom prst="ellipse">
                            <a:avLst/>
                          </a:prstGeom>
                          <a:noFill/>
                          <a:ln w="698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947697" name="Freeform 236"/>
                        <wps:cNvSpPr>
                          <a:spLocks noEditPoints="1"/>
                        </wps:cNvSpPr>
                        <wps:spPr bwMode="auto">
                          <a:xfrm>
                            <a:off x="1915160" y="551815"/>
                            <a:ext cx="1116330" cy="44450"/>
                          </a:xfrm>
                          <a:custGeom>
                            <a:avLst/>
                            <a:gdLst>
                              <a:gd name="T0" fmla="*/ 0 w 1758"/>
                              <a:gd name="T1" fmla="*/ 26 h 70"/>
                              <a:gd name="T2" fmla="*/ 1704 w 1758"/>
                              <a:gd name="T3" fmla="*/ 26 h 70"/>
                              <a:gd name="T4" fmla="*/ 1704 w 1758"/>
                              <a:gd name="T5" fmla="*/ 44 h 70"/>
                              <a:gd name="T6" fmla="*/ 0 w 1758"/>
                              <a:gd name="T7" fmla="*/ 44 h 70"/>
                              <a:gd name="T8" fmla="*/ 0 w 1758"/>
                              <a:gd name="T9" fmla="*/ 26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0" y="26"/>
                                </a:moveTo>
                                <a:lnTo>
                                  <a:pt x="1704" y="26"/>
                                </a:lnTo>
                                <a:lnTo>
                                  <a:pt x="1704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6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293459" name="Freeform 237"/>
                        <wps:cNvSpPr>
                          <a:spLocks noEditPoints="1"/>
                        </wps:cNvSpPr>
                        <wps:spPr bwMode="auto">
                          <a:xfrm>
                            <a:off x="1920240" y="660400"/>
                            <a:ext cx="1116330" cy="44450"/>
                          </a:xfrm>
                          <a:custGeom>
                            <a:avLst/>
                            <a:gdLst>
                              <a:gd name="T0" fmla="*/ 1758 w 1758"/>
                              <a:gd name="T1" fmla="*/ 44 h 70"/>
                              <a:gd name="T2" fmla="*/ 54 w 1758"/>
                              <a:gd name="T3" fmla="*/ 44 h 70"/>
                              <a:gd name="T4" fmla="*/ 54 w 1758"/>
                              <a:gd name="T5" fmla="*/ 26 h 70"/>
                              <a:gd name="T6" fmla="*/ 1758 w 1758"/>
                              <a:gd name="T7" fmla="*/ 26 h 70"/>
                              <a:gd name="T8" fmla="*/ 1758 w 1758"/>
                              <a:gd name="T9" fmla="*/ 44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58" y="44"/>
                                </a:moveTo>
                                <a:lnTo>
                                  <a:pt x="54" y="44"/>
                                </a:lnTo>
                                <a:lnTo>
                                  <a:pt x="54" y="26"/>
                                </a:lnTo>
                                <a:lnTo>
                                  <a:pt x="1758" y="26"/>
                                </a:lnTo>
                                <a:lnTo>
                                  <a:pt x="1758" y="44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398770" name="Freeform 238"/>
                        <wps:cNvSpPr>
                          <a:spLocks noEditPoints="1"/>
                        </wps:cNvSpPr>
                        <wps:spPr bwMode="auto">
                          <a:xfrm>
                            <a:off x="1930400" y="1007187"/>
                            <a:ext cx="1116330" cy="44450"/>
                          </a:xfrm>
                          <a:custGeom>
                            <a:avLst/>
                            <a:gdLst>
                              <a:gd name="T0" fmla="*/ 0 w 1758"/>
                              <a:gd name="T1" fmla="*/ 26 h 70"/>
                              <a:gd name="T2" fmla="*/ 1705 w 1758"/>
                              <a:gd name="T3" fmla="*/ 26 h 70"/>
                              <a:gd name="T4" fmla="*/ 1705 w 1758"/>
                              <a:gd name="T5" fmla="*/ 44 h 70"/>
                              <a:gd name="T6" fmla="*/ 0 w 1758"/>
                              <a:gd name="T7" fmla="*/ 44 h 70"/>
                              <a:gd name="T8" fmla="*/ 0 w 1758"/>
                              <a:gd name="T9" fmla="*/ 26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0" y="26"/>
                                </a:moveTo>
                                <a:lnTo>
                                  <a:pt x="1705" y="26"/>
                                </a:lnTo>
                                <a:lnTo>
                                  <a:pt x="170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6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283888" name="Freeform 239"/>
                        <wps:cNvSpPr>
                          <a:spLocks noEditPoints="1"/>
                        </wps:cNvSpPr>
                        <wps:spPr bwMode="auto">
                          <a:xfrm>
                            <a:off x="1910080" y="1092835"/>
                            <a:ext cx="1116330" cy="44450"/>
                          </a:xfrm>
                          <a:custGeom>
                            <a:avLst/>
                            <a:gdLst>
                              <a:gd name="T0" fmla="*/ 1758 w 1758"/>
                              <a:gd name="T1" fmla="*/ 44 h 70"/>
                              <a:gd name="T2" fmla="*/ 54 w 1758"/>
                              <a:gd name="T3" fmla="*/ 44 h 70"/>
                              <a:gd name="T4" fmla="*/ 54 w 1758"/>
                              <a:gd name="T5" fmla="*/ 26 h 70"/>
                              <a:gd name="T6" fmla="*/ 1758 w 1758"/>
                              <a:gd name="T7" fmla="*/ 26 h 70"/>
                              <a:gd name="T8" fmla="*/ 1758 w 1758"/>
                              <a:gd name="T9" fmla="*/ 44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58" y="44"/>
                                </a:moveTo>
                                <a:lnTo>
                                  <a:pt x="54" y="44"/>
                                </a:lnTo>
                                <a:lnTo>
                                  <a:pt x="54" y="26"/>
                                </a:lnTo>
                                <a:lnTo>
                                  <a:pt x="1758" y="26"/>
                                </a:lnTo>
                                <a:lnTo>
                                  <a:pt x="1758" y="44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42707" name="Freeform 240"/>
                        <wps:cNvSpPr>
                          <a:spLocks noEditPoints="1"/>
                        </wps:cNvSpPr>
                        <wps:spPr bwMode="auto">
                          <a:xfrm>
                            <a:off x="1910080" y="1611290"/>
                            <a:ext cx="1116330" cy="44450"/>
                          </a:xfrm>
                          <a:custGeom>
                            <a:avLst/>
                            <a:gdLst>
                              <a:gd name="T0" fmla="*/ 55 w 1758"/>
                              <a:gd name="T1" fmla="*/ 27 h 70"/>
                              <a:gd name="T2" fmla="*/ 1758 w 1758"/>
                              <a:gd name="T3" fmla="*/ 27 h 70"/>
                              <a:gd name="T4" fmla="*/ 1758 w 1758"/>
                              <a:gd name="T5" fmla="*/ 44 h 70"/>
                              <a:gd name="T6" fmla="*/ 55 w 1758"/>
                              <a:gd name="T7" fmla="*/ 44 h 70"/>
                              <a:gd name="T8" fmla="*/ 55 w 1758"/>
                              <a:gd name="T9" fmla="*/ 27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55" y="27"/>
                                </a:moveTo>
                                <a:lnTo>
                                  <a:pt x="1758" y="27"/>
                                </a:lnTo>
                                <a:lnTo>
                                  <a:pt x="1758" y="44"/>
                                </a:lnTo>
                                <a:lnTo>
                                  <a:pt x="55" y="44"/>
                                </a:lnTo>
                                <a:lnTo>
                                  <a:pt x="55" y="27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631070" name="Freeform 241"/>
                        <wps:cNvSpPr>
                          <a:spLocks noEditPoints="1"/>
                        </wps:cNvSpPr>
                        <wps:spPr bwMode="auto">
                          <a:xfrm>
                            <a:off x="1910080" y="1810350"/>
                            <a:ext cx="1116330" cy="44450"/>
                          </a:xfrm>
                          <a:custGeom>
                            <a:avLst/>
                            <a:gdLst>
                              <a:gd name="T0" fmla="*/ 0 w 1758"/>
                              <a:gd name="T1" fmla="*/ 27 h 70"/>
                              <a:gd name="T2" fmla="*/ 1704 w 1758"/>
                              <a:gd name="T3" fmla="*/ 27 h 70"/>
                              <a:gd name="T4" fmla="*/ 1704 w 1758"/>
                              <a:gd name="T5" fmla="*/ 44 h 70"/>
                              <a:gd name="T6" fmla="*/ 0 w 1758"/>
                              <a:gd name="T7" fmla="*/ 44 h 70"/>
                              <a:gd name="T8" fmla="*/ 0 w 1758"/>
                              <a:gd name="T9" fmla="*/ 27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0" y="27"/>
                                </a:moveTo>
                                <a:lnTo>
                                  <a:pt x="1704" y="27"/>
                                </a:lnTo>
                                <a:lnTo>
                                  <a:pt x="1704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264850" name="Freeform 242"/>
                        <wps:cNvSpPr>
                          <a:spLocks noEditPoints="1"/>
                        </wps:cNvSpPr>
                        <wps:spPr bwMode="auto">
                          <a:xfrm>
                            <a:off x="1910080" y="1893130"/>
                            <a:ext cx="1116330" cy="44450"/>
                          </a:xfrm>
                          <a:custGeom>
                            <a:avLst/>
                            <a:gdLst>
                              <a:gd name="T0" fmla="*/ 1758 w 1758"/>
                              <a:gd name="T1" fmla="*/ 44 h 70"/>
                              <a:gd name="T2" fmla="*/ 54 w 1758"/>
                              <a:gd name="T3" fmla="*/ 44 h 70"/>
                              <a:gd name="T4" fmla="*/ 54 w 1758"/>
                              <a:gd name="T5" fmla="*/ 26 h 70"/>
                              <a:gd name="T6" fmla="*/ 1758 w 1758"/>
                              <a:gd name="T7" fmla="*/ 26 h 70"/>
                              <a:gd name="T8" fmla="*/ 1758 w 1758"/>
                              <a:gd name="T9" fmla="*/ 44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58" y="44"/>
                                </a:moveTo>
                                <a:lnTo>
                                  <a:pt x="54" y="44"/>
                                </a:lnTo>
                                <a:lnTo>
                                  <a:pt x="54" y="26"/>
                                </a:lnTo>
                                <a:lnTo>
                                  <a:pt x="1758" y="26"/>
                                </a:lnTo>
                                <a:lnTo>
                                  <a:pt x="1758" y="44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120743" name="Freeform 244"/>
                        <wps:cNvSpPr>
                          <a:spLocks noEditPoints="1"/>
                        </wps:cNvSpPr>
                        <wps:spPr bwMode="auto">
                          <a:xfrm>
                            <a:off x="1920240" y="3674075"/>
                            <a:ext cx="1116330" cy="44450"/>
                          </a:xfrm>
                          <a:custGeom>
                            <a:avLst/>
                            <a:gdLst>
                              <a:gd name="T0" fmla="*/ 0 w 1758"/>
                              <a:gd name="T1" fmla="*/ 26 h 70"/>
                              <a:gd name="T2" fmla="*/ 1704 w 1758"/>
                              <a:gd name="T3" fmla="*/ 26 h 70"/>
                              <a:gd name="T4" fmla="*/ 1704 w 1758"/>
                              <a:gd name="T5" fmla="*/ 44 h 70"/>
                              <a:gd name="T6" fmla="*/ 0 w 1758"/>
                              <a:gd name="T7" fmla="*/ 44 h 70"/>
                              <a:gd name="T8" fmla="*/ 0 w 1758"/>
                              <a:gd name="T9" fmla="*/ 26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0" y="26"/>
                                </a:moveTo>
                                <a:lnTo>
                                  <a:pt x="1704" y="26"/>
                                </a:lnTo>
                                <a:lnTo>
                                  <a:pt x="1704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6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078565" name="Freeform 245"/>
                        <wps:cNvSpPr>
                          <a:spLocks noEditPoints="1"/>
                        </wps:cNvSpPr>
                        <wps:spPr bwMode="auto">
                          <a:xfrm>
                            <a:off x="1920240" y="3762975"/>
                            <a:ext cx="1116330" cy="44450"/>
                          </a:xfrm>
                          <a:custGeom>
                            <a:avLst/>
                            <a:gdLst>
                              <a:gd name="T0" fmla="*/ 1758 w 1758"/>
                              <a:gd name="T1" fmla="*/ 43 h 70"/>
                              <a:gd name="T2" fmla="*/ 54 w 1758"/>
                              <a:gd name="T3" fmla="*/ 43 h 70"/>
                              <a:gd name="T4" fmla="*/ 54 w 1758"/>
                              <a:gd name="T5" fmla="*/ 26 h 70"/>
                              <a:gd name="T6" fmla="*/ 1758 w 1758"/>
                              <a:gd name="T7" fmla="*/ 26 h 70"/>
                              <a:gd name="T8" fmla="*/ 1758 w 1758"/>
                              <a:gd name="T9" fmla="*/ 43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58" y="43"/>
                                </a:moveTo>
                                <a:lnTo>
                                  <a:pt x="54" y="43"/>
                                </a:lnTo>
                                <a:lnTo>
                                  <a:pt x="54" y="26"/>
                                </a:lnTo>
                                <a:lnTo>
                                  <a:pt x="1758" y="26"/>
                                </a:lnTo>
                                <a:lnTo>
                                  <a:pt x="1758" y="43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978619" name="Oval 246"/>
                        <wps:cNvSpPr>
                          <a:spLocks noChangeArrowheads="1"/>
                        </wps:cNvSpPr>
                        <wps:spPr bwMode="auto">
                          <a:xfrm>
                            <a:off x="3054985" y="1525270"/>
                            <a:ext cx="56515" cy="558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687572" name="Oval 247"/>
                        <wps:cNvSpPr>
                          <a:spLocks noChangeArrowheads="1"/>
                        </wps:cNvSpPr>
                        <wps:spPr bwMode="auto">
                          <a:xfrm>
                            <a:off x="3054985" y="1525270"/>
                            <a:ext cx="56515" cy="55880"/>
                          </a:xfrm>
                          <a:prstGeom prst="ellipse">
                            <a:avLst/>
                          </a:prstGeom>
                          <a:noFill/>
                          <a:ln w="698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160138" name="Freeform 248"/>
                        <wps:cNvSpPr>
                          <a:spLocks noEditPoints="1"/>
                        </wps:cNvSpPr>
                        <wps:spPr bwMode="auto">
                          <a:xfrm>
                            <a:off x="1920240" y="2042001"/>
                            <a:ext cx="1116330" cy="44450"/>
                          </a:xfrm>
                          <a:custGeom>
                            <a:avLst/>
                            <a:gdLst>
                              <a:gd name="T0" fmla="*/ 1705 w 1758"/>
                              <a:gd name="T1" fmla="*/ 44 h 70"/>
                              <a:gd name="T2" fmla="*/ 0 w 1758"/>
                              <a:gd name="T3" fmla="*/ 44 h 70"/>
                              <a:gd name="T4" fmla="*/ 0 w 1758"/>
                              <a:gd name="T5" fmla="*/ 27 h 70"/>
                              <a:gd name="T6" fmla="*/ 1705 w 1758"/>
                              <a:gd name="T7" fmla="*/ 27 h 70"/>
                              <a:gd name="T8" fmla="*/ 1705 w 1758"/>
                              <a:gd name="T9" fmla="*/ 44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05" y="44"/>
                                </a:move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705" y="27"/>
                                </a:lnTo>
                                <a:lnTo>
                                  <a:pt x="1705" y="44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91082" name="Freeform 249"/>
                        <wps:cNvSpPr>
                          <a:spLocks noEditPoints="1"/>
                        </wps:cNvSpPr>
                        <wps:spPr bwMode="auto">
                          <a:xfrm>
                            <a:off x="1896838" y="2145033"/>
                            <a:ext cx="1116330" cy="43815"/>
                          </a:xfrm>
                          <a:custGeom>
                            <a:avLst/>
                            <a:gdLst>
                              <a:gd name="T0" fmla="*/ 54 w 1758"/>
                              <a:gd name="T1" fmla="*/ 26 h 69"/>
                              <a:gd name="T2" fmla="*/ 1758 w 1758"/>
                              <a:gd name="T3" fmla="*/ 26 h 69"/>
                              <a:gd name="T4" fmla="*/ 1758 w 1758"/>
                              <a:gd name="T5" fmla="*/ 43 h 69"/>
                              <a:gd name="T6" fmla="*/ 54 w 1758"/>
                              <a:gd name="T7" fmla="*/ 43 h 69"/>
                              <a:gd name="T8" fmla="*/ 54 w 1758"/>
                              <a:gd name="T9" fmla="*/ 26 h 69"/>
                              <a:gd name="T10" fmla="*/ 65 w 1758"/>
                              <a:gd name="T11" fmla="*/ 69 h 69"/>
                              <a:gd name="T12" fmla="*/ 0 w 1758"/>
                              <a:gd name="T13" fmla="*/ 35 h 69"/>
                              <a:gd name="T14" fmla="*/ 65 w 1758"/>
                              <a:gd name="T15" fmla="*/ 0 h 69"/>
                              <a:gd name="T16" fmla="*/ 65 w 1758"/>
                              <a:gd name="T17" fmla="*/ 69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69">
                                <a:moveTo>
                                  <a:pt x="54" y="26"/>
                                </a:moveTo>
                                <a:lnTo>
                                  <a:pt x="1758" y="26"/>
                                </a:lnTo>
                                <a:lnTo>
                                  <a:pt x="1758" y="43"/>
                                </a:lnTo>
                                <a:lnTo>
                                  <a:pt x="54" y="43"/>
                                </a:lnTo>
                                <a:lnTo>
                                  <a:pt x="54" y="26"/>
                                </a:lnTo>
                                <a:close/>
                                <a:moveTo>
                                  <a:pt x="65" y="69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4488693" name="Freeform 250"/>
                        <wps:cNvSpPr>
                          <a:spLocks noEditPoints="1"/>
                        </wps:cNvSpPr>
                        <wps:spPr bwMode="auto">
                          <a:xfrm>
                            <a:off x="1896838" y="2290640"/>
                            <a:ext cx="1116330" cy="43815"/>
                          </a:xfrm>
                          <a:custGeom>
                            <a:avLst/>
                            <a:gdLst>
                              <a:gd name="T0" fmla="*/ 1705 w 1758"/>
                              <a:gd name="T1" fmla="*/ 43 h 69"/>
                              <a:gd name="T2" fmla="*/ 0 w 1758"/>
                              <a:gd name="T3" fmla="*/ 43 h 69"/>
                              <a:gd name="T4" fmla="*/ 0 w 1758"/>
                              <a:gd name="T5" fmla="*/ 26 h 69"/>
                              <a:gd name="T6" fmla="*/ 1705 w 1758"/>
                              <a:gd name="T7" fmla="*/ 26 h 69"/>
                              <a:gd name="T8" fmla="*/ 1705 w 1758"/>
                              <a:gd name="T9" fmla="*/ 43 h 69"/>
                              <a:gd name="T10" fmla="*/ 1693 w 1758"/>
                              <a:gd name="T11" fmla="*/ 0 h 69"/>
                              <a:gd name="T12" fmla="*/ 1758 w 1758"/>
                              <a:gd name="T13" fmla="*/ 35 h 69"/>
                              <a:gd name="T14" fmla="*/ 1693 w 1758"/>
                              <a:gd name="T15" fmla="*/ 69 h 69"/>
                              <a:gd name="T16" fmla="*/ 1693 w 1758"/>
                              <a:gd name="T17" fmla="*/ 0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69">
                                <a:moveTo>
                                  <a:pt x="1705" y="43"/>
                                </a:move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705" y="26"/>
                                </a:lnTo>
                                <a:lnTo>
                                  <a:pt x="1705" y="43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69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5458227" name="Freeform 251"/>
                        <wps:cNvSpPr>
                          <a:spLocks noEditPoints="1"/>
                        </wps:cNvSpPr>
                        <wps:spPr bwMode="auto">
                          <a:xfrm>
                            <a:off x="1886585" y="2403696"/>
                            <a:ext cx="1116330" cy="44450"/>
                          </a:xfrm>
                          <a:custGeom>
                            <a:avLst/>
                            <a:gdLst>
                              <a:gd name="T0" fmla="*/ 54 w 1758"/>
                              <a:gd name="T1" fmla="*/ 26 h 70"/>
                              <a:gd name="T2" fmla="*/ 1758 w 1758"/>
                              <a:gd name="T3" fmla="*/ 26 h 70"/>
                              <a:gd name="T4" fmla="*/ 1758 w 1758"/>
                              <a:gd name="T5" fmla="*/ 44 h 70"/>
                              <a:gd name="T6" fmla="*/ 54 w 1758"/>
                              <a:gd name="T7" fmla="*/ 44 h 70"/>
                              <a:gd name="T8" fmla="*/ 54 w 1758"/>
                              <a:gd name="T9" fmla="*/ 26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54" y="26"/>
                                </a:moveTo>
                                <a:lnTo>
                                  <a:pt x="1758" y="26"/>
                                </a:lnTo>
                                <a:lnTo>
                                  <a:pt x="1758" y="44"/>
                                </a:lnTo>
                                <a:lnTo>
                                  <a:pt x="54" y="44"/>
                                </a:lnTo>
                                <a:lnTo>
                                  <a:pt x="54" y="26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44094" name="Freeform 252"/>
                        <wps:cNvSpPr>
                          <a:spLocks noEditPoints="1"/>
                        </wps:cNvSpPr>
                        <wps:spPr bwMode="auto">
                          <a:xfrm>
                            <a:off x="1905505" y="2541554"/>
                            <a:ext cx="1116330" cy="44450"/>
                          </a:xfrm>
                          <a:custGeom>
                            <a:avLst/>
                            <a:gdLst>
                              <a:gd name="T0" fmla="*/ 1705 w 1758"/>
                              <a:gd name="T1" fmla="*/ 44 h 70"/>
                              <a:gd name="T2" fmla="*/ 0 w 1758"/>
                              <a:gd name="T3" fmla="*/ 44 h 70"/>
                              <a:gd name="T4" fmla="*/ 0 w 1758"/>
                              <a:gd name="T5" fmla="*/ 26 h 70"/>
                              <a:gd name="T6" fmla="*/ 1705 w 1758"/>
                              <a:gd name="T7" fmla="*/ 26 h 70"/>
                              <a:gd name="T8" fmla="*/ 1705 w 1758"/>
                              <a:gd name="T9" fmla="*/ 44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05" y="44"/>
                                </a:moveTo>
                                <a:lnTo>
                                  <a:pt x="0" y="44"/>
                                </a:lnTo>
                                <a:lnTo>
                                  <a:pt x="0" y="26"/>
                                </a:lnTo>
                                <a:lnTo>
                                  <a:pt x="1705" y="26"/>
                                </a:lnTo>
                                <a:lnTo>
                                  <a:pt x="1705" y="44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586061" name="Freeform 253"/>
                        <wps:cNvSpPr>
                          <a:spLocks noEditPoints="1"/>
                        </wps:cNvSpPr>
                        <wps:spPr bwMode="auto">
                          <a:xfrm>
                            <a:off x="1891665" y="2647098"/>
                            <a:ext cx="1116330" cy="44450"/>
                          </a:xfrm>
                          <a:custGeom>
                            <a:avLst/>
                            <a:gdLst>
                              <a:gd name="T0" fmla="*/ 54 w 1758"/>
                              <a:gd name="T1" fmla="*/ 26 h 70"/>
                              <a:gd name="T2" fmla="*/ 1758 w 1758"/>
                              <a:gd name="T3" fmla="*/ 26 h 70"/>
                              <a:gd name="T4" fmla="*/ 1758 w 1758"/>
                              <a:gd name="T5" fmla="*/ 44 h 70"/>
                              <a:gd name="T6" fmla="*/ 54 w 1758"/>
                              <a:gd name="T7" fmla="*/ 44 h 70"/>
                              <a:gd name="T8" fmla="*/ 54 w 1758"/>
                              <a:gd name="T9" fmla="*/ 26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54" y="26"/>
                                </a:moveTo>
                                <a:lnTo>
                                  <a:pt x="1758" y="26"/>
                                </a:lnTo>
                                <a:lnTo>
                                  <a:pt x="1758" y="44"/>
                                </a:lnTo>
                                <a:lnTo>
                                  <a:pt x="54" y="44"/>
                                </a:lnTo>
                                <a:lnTo>
                                  <a:pt x="54" y="26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305707" name="Freeform 254"/>
                        <wps:cNvSpPr>
                          <a:spLocks noEditPoints="1"/>
                        </wps:cNvSpPr>
                        <wps:spPr bwMode="auto">
                          <a:xfrm>
                            <a:off x="1905505" y="2777284"/>
                            <a:ext cx="1116330" cy="44450"/>
                          </a:xfrm>
                          <a:custGeom>
                            <a:avLst/>
                            <a:gdLst>
                              <a:gd name="T0" fmla="*/ 1705 w 1758"/>
                              <a:gd name="T1" fmla="*/ 44 h 70"/>
                              <a:gd name="T2" fmla="*/ 0 w 1758"/>
                              <a:gd name="T3" fmla="*/ 44 h 70"/>
                              <a:gd name="T4" fmla="*/ 0 w 1758"/>
                              <a:gd name="T5" fmla="*/ 26 h 70"/>
                              <a:gd name="T6" fmla="*/ 1705 w 1758"/>
                              <a:gd name="T7" fmla="*/ 26 h 70"/>
                              <a:gd name="T8" fmla="*/ 1705 w 1758"/>
                              <a:gd name="T9" fmla="*/ 44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05" y="44"/>
                                </a:moveTo>
                                <a:lnTo>
                                  <a:pt x="0" y="44"/>
                                </a:lnTo>
                                <a:lnTo>
                                  <a:pt x="0" y="26"/>
                                </a:lnTo>
                                <a:lnTo>
                                  <a:pt x="1705" y="26"/>
                                </a:lnTo>
                                <a:lnTo>
                                  <a:pt x="1705" y="44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0735228" name="Freeform 255"/>
                        <wps:cNvSpPr>
                          <a:spLocks noEditPoints="1"/>
                        </wps:cNvSpPr>
                        <wps:spPr bwMode="auto">
                          <a:xfrm>
                            <a:off x="1896838" y="2908953"/>
                            <a:ext cx="1116330" cy="44450"/>
                          </a:xfrm>
                          <a:custGeom>
                            <a:avLst/>
                            <a:gdLst>
                              <a:gd name="T0" fmla="*/ 54 w 1758"/>
                              <a:gd name="T1" fmla="*/ 27 h 70"/>
                              <a:gd name="T2" fmla="*/ 1758 w 1758"/>
                              <a:gd name="T3" fmla="*/ 27 h 70"/>
                              <a:gd name="T4" fmla="*/ 1758 w 1758"/>
                              <a:gd name="T5" fmla="*/ 44 h 70"/>
                              <a:gd name="T6" fmla="*/ 54 w 1758"/>
                              <a:gd name="T7" fmla="*/ 44 h 70"/>
                              <a:gd name="T8" fmla="*/ 54 w 1758"/>
                              <a:gd name="T9" fmla="*/ 27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54" y="27"/>
                                </a:moveTo>
                                <a:lnTo>
                                  <a:pt x="1758" y="27"/>
                                </a:lnTo>
                                <a:lnTo>
                                  <a:pt x="1758" y="44"/>
                                </a:lnTo>
                                <a:lnTo>
                                  <a:pt x="54" y="44"/>
                                </a:lnTo>
                                <a:lnTo>
                                  <a:pt x="54" y="27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223033" name="Freeform 256"/>
                        <wps:cNvSpPr>
                          <a:spLocks noEditPoints="1"/>
                        </wps:cNvSpPr>
                        <wps:spPr bwMode="auto">
                          <a:xfrm>
                            <a:off x="1910080" y="3047682"/>
                            <a:ext cx="1116330" cy="44450"/>
                          </a:xfrm>
                          <a:custGeom>
                            <a:avLst/>
                            <a:gdLst>
                              <a:gd name="T0" fmla="*/ 1705 w 1758"/>
                              <a:gd name="T1" fmla="*/ 44 h 70"/>
                              <a:gd name="T2" fmla="*/ 0 w 1758"/>
                              <a:gd name="T3" fmla="*/ 44 h 70"/>
                              <a:gd name="T4" fmla="*/ 0 w 1758"/>
                              <a:gd name="T5" fmla="*/ 27 h 70"/>
                              <a:gd name="T6" fmla="*/ 1705 w 1758"/>
                              <a:gd name="T7" fmla="*/ 27 h 70"/>
                              <a:gd name="T8" fmla="*/ 1705 w 1758"/>
                              <a:gd name="T9" fmla="*/ 44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05" y="44"/>
                                </a:move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705" y="27"/>
                                </a:lnTo>
                                <a:lnTo>
                                  <a:pt x="1705" y="44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967000" name="Freeform 257"/>
                        <wps:cNvSpPr>
                          <a:spLocks noEditPoints="1"/>
                        </wps:cNvSpPr>
                        <wps:spPr bwMode="auto">
                          <a:xfrm>
                            <a:off x="1891665" y="3162528"/>
                            <a:ext cx="1116330" cy="44450"/>
                          </a:xfrm>
                          <a:custGeom>
                            <a:avLst/>
                            <a:gdLst>
                              <a:gd name="T0" fmla="*/ 54 w 1758"/>
                              <a:gd name="T1" fmla="*/ 26 h 70"/>
                              <a:gd name="T2" fmla="*/ 1758 w 1758"/>
                              <a:gd name="T3" fmla="*/ 26 h 70"/>
                              <a:gd name="T4" fmla="*/ 1758 w 1758"/>
                              <a:gd name="T5" fmla="*/ 43 h 70"/>
                              <a:gd name="T6" fmla="*/ 54 w 1758"/>
                              <a:gd name="T7" fmla="*/ 43 h 70"/>
                              <a:gd name="T8" fmla="*/ 54 w 1758"/>
                              <a:gd name="T9" fmla="*/ 26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54" y="26"/>
                                </a:moveTo>
                                <a:lnTo>
                                  <a:pt x="1758" y="26"/>
                                </a:lnTo>
                                <a:lnTo>
                                  <a:pt x="1758" y="43"/>
                                </a:lnTo>
                                <a:lnTo>
                                  <a:pt x="54" y="43"/>
                                </a:lnTo>
                                <a:lnTo>
                                  <a:pt x="54" y="26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242355" name="Freeform 258"/>
                        <wps:cNvSpPr>
                          <a:spLocks noEditPoints="1"/>
                        </wps:cNvSpPr>
                        <wps:spPr bwMode="auto">
                          <a:xfrm>
                            <a:off x="1896838" y="3331896"/>
                            <a:ext cx="1116330" cy="43815"/>
                          </a:xfrm>
                          <a:custGeom>
                            <a:avLst/>
                            <a:gdLst>
                              <a:gd name="T0" fmla="*/ 0 w 1758"/>
                              <a:gd name="T1" fmla="*/ 26 h 69"/>
                              <a:gd name="T2" fmla="*/ 1704 w 1758"/>
                              <a:gd name="T3" fmla="*/ 26 h 69"/>
                              <a:gd name="T4" fmla="*/ 1704 w 1758"/>
                              <a:gd name="T5" fmla="*/ 43 h 69"/>
                              <a:gd name="T6" fmla="*/ 0 w 1758"/>
                              <a:gd name="T7" fmla="*/ 43 h 69"/>
                              <a:gd name="T8" fmla="*/ 0 w 1758"/>
                              <a:gd name="T9" fmla="*/ 26 h 69"/>
                              <a:gd name="T10" fmla="*/ 1693 w 1758"/>
                              <a:gd name="T11" fmla="*/ 0 h 69"/>
                              <a:gd name="T12" fmla="*/ 1758 w 1758"/>
                              <a:gd name="T13" fmla="*/ 34 h 69"/>
                              <a:gd name="T14" fmla="*/ 1693 w 1758"/>
                              <a:gd name="T15" fmla="*/ 69 h 69"/>
                              <a:gd name="T16" fmla="*/ 1693 w 1758"/>
                              <a:gd name="T17" fmla="*/ 0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69">
                                <a:moveTo>
                                  <a:pt x="0" y="26"/>
                                </a:moveTo>
                                <a:lnTo>
                                  <a:pt x="1704" y="26"/>
                                </a:lnTo>
                                <a:lnTo>
                                  <a:pt x="1704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4"/>
                                </a:lnTo>
                                <a:lnTo>
                                  <a:pt x="1693" y="69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842416" name="Freeform 259"/>
                        <wps:cNvSpPr>
                          <a:spLocks noEditPoints="1"/>
                        </wps:cNvSpPr>
                        <wps:spPr bwMode="auto">
                          <a:xfrm>
                            <a:off x="1880804" y="3425670"/>
                            <a:ext cx="1116330" cy="44450"/>
                          </a:xfrm>
                          <a:custGeom>
                            <a:avLst/>
                            <a:gdLst>
                              <a:gd name="T0" fmla="*/ 1758 w 1758"/>
                              <a:gd name="T1" fmla="*/ 43 h 70"/>
                              <a:gd name="T2" fmla="*/ 54 w 1758"/>
                              <a:gd name="T3" fmla="*/ 43 h 70"/>
                              <a:gd name="T4" fmla="*/ 54 w 1758"/>
                              <a:gd name="T5" fmla="*/ 26 h 70"/>
                              <a:gd name="T6" fmla="*/ 1758 w 1758"/>
                              <a:gd name="T7" fmla="*/ 26 h 70"/>
                              <a:gd name="T8" fmla="*/ 1758 w 1758"/>
                              <a:gd name="T9" fmla="*/ 43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1758" y="43"/>
                                </a:moveTo>
                                <a:lnTo>
                                  <a:pt x="54" y="43"/>
                                </a:lnTo>
                                <a:lnTo>
                                  <a:pt x="54" y="26"/>
                                </a:lnTo>
                                <a:lnTo>
                                  <a:pt x="1758" y="26"/>
                                </a:lnTo>
                                <a:lnTo>
                                  <a:pt x="1758" y="43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818353" name="Freeform 261"/>
                        <wps:cNvSpPr>
                          <a:spLocks noEditPoints="1"/>
                        </wps:cNvSpPr>
                        <wps:spPr bwMode="auto">
                          <a:xfrm>
                            <a:off x="1915160" y="1514135"/>
                            <a:ext cx="1116330" cy="44450"/>
                          </a:xfrm>
                          <a:custGeom>
                            <a:avLst/>
                            <a:gdLst>
                              <a:gd name="T0" fmla="*/ 0 w 1758"/>
                              <a:gd name="T1" fmla="*/ 27 h 70"/>
                              <a:gd name="T2" fmla="*/ 1705 w 1758"/>
                              <a:gd name="T3" fmla="*/ 27 h 70"/>
                              <a:gd name="T4" fmla="*/ 1705 w 1758"/>
                              <a:gd name="T5" fmla="*/ 44 h 70"/>
                              <a:gd name="T6" fmla="*/ 0 w 1758"/>
                              <a:gd name="T7" fmla="*/ 44 h 70"/>
                              <a:gd name="T8" fmla="*/ 0 w 1758"/>
                              <a:gd name="T9" fmla="*/ 27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0" y="27"/>
                                </a:moveTo>
                                <a:lnTo>
                                  <a:pt x="1705" y="27"/>
                                </a:lnTo>
                                <a:lnTo>
                                  <a:pt x="170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007527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1975485" y="1137285"/>
                            <a:ext cx="11017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F91C0" w14:textId="77777777" w:rsidR="00B221FA" w:rsidRPr="007B7D8A" w:rsidRDefault="00B221FA" w:rsidP="00B221FA">
                              <w:pPr>
                                <w:rPr>
                                  <w:rFonts w:ascii="ＭＳ Ｐゴシック" w:eastAsia="ＭＳ Ｐゴシック" w:hAnsi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</w:pPr>
                              <w:r w:rsidRPr="007B7D8A">
                                <w:rPr>
                                  <w:rFonts w:ascii="ＭＳ Ｐゴシック" w:eastAsia="ＭＳ Ｐゴシック" w:hAnsi="ＭＳ Ｐゴシック" w:hint="eastAsia"/>
                                  <w:color w:val="000000"/>
                                  <w:sz w:val="10"/>
                                  <w:szCs w:val="10"/>
                                </w:rPr>
                                <w:t>S1F13 Establish Communication Requiest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42810002" name="Freeform 240"/>
                        <wps:cNvSpPr>
                          <a:spLocks noEditPoints="1"/>
                        </wps:cNvSpPr>
                        <wps:spPr bwMode="auto">
                          <a:xfrm>
                            <a:off x="1905505" y="1242695"/>
                            <a:ext cx="1139573" cy="45719"/>
                          </a:xfrm>
                          <a:custGeom>
                            <a:avLst/>
                            <a:gdLst>
                              <a:gd name="T0" fmla="*/ 55 w 1758"/>
                              <a:gd name="T1" fmla="*/ 27 h 70"/>
                              <a:gd name="T2" fmla="*/ 1758 w 1758"/>
                              <a:gd name="T3" fmla="*/ 27 h 70"/>
                              <a:gd name="T4" fmla="*/ 1758 w 1758"/>
                              <a:gd name="T5" fmla="*/ 44 h 70"/>
                              <a:gd name="T6" fmla="*/ 55 w 1758"/>
                              <a:gd name="T7" fmla="*/ 44 h 70"/>
                              <a:gd name="T8" fmla="*/ 55 w 1758"/>
                              <a:gd name="T9" fmla="*/ 27 h 70"/>
                              <a:gd name="T10" fmla="*/ 65 w 1758"/>
                              <a:gd name="T11" fmla="*/ 70 h 70"/>
                              <a:gd name="T12" fmla="*/ 0 w 1758"/>
                              <a:gd name="T13" fmla="*/ 35 h 70"/>
                              <a:gd name="T14" fmla="*/ 65 w 1758"/>
                              <a:gd name="T15" fmla="*/ 0 h 70"/>
                              <a:gd name="T16" fmla="*/ 65 w 1758"/>
                              <a:gd name="T17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55" y="27"/>
                                </a:moveTo>
                                <a:lnTo>
                                  <a:pt x="1758" y="27"/>
                                </a:lnTo>
                                <a:lnTo>
                                  <a:pt x="1758" y="44"/>
                                </a:lnTo>
                                <a:lnTo>
                                  <a:pt x="55" y="44"/>
                                </a:lnTo>
                                <a:lnTo>
                                  <a:pt x="55" y="27"/>
                                </a:lnTo>
                                <a:close/>
                                <a:moveTo>
                                  <a:pt x="65" y="70"/>
                                </a:moveTo>
                                <a:lnTo>
                                  <a:pt x="0" y="35"/>
                                </a:lnTo>
                                <a:lnTo>
                                  <a:pt x="65" y="0"/>
                                </a:lnTo>
                                <a:lnTo>
                                  <a:pt x="6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5152196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1975485" y="1249424"/>
                            <a:ext cx="12414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448CF9" w14:textId="77777777" w:rsidR="00B221FA" w:rsidRPr="007B7D8A" w:rsidRDefault="00B221FA" w:rsidP="00B221FA">
                              <w:pPr>
                                <w:rPr>
                                  <w:rFonts w:ascii="ＭＳ Ｐゴシック" w:eastAsia="ＭＳ Ｐゴシック" w:hAnsi="ＭＳ Ｐゴシック"/>
                                  <w:color w:val="000000"/>
                                  <w:kern w:val="0"/>
                                  <w:sz w:val="10"/>
                                  <w:szCs w:val="10"/>
                                </w:rPr>
                              </w:pPr>
                              <w:r w:rsidRPr="007B7D8A">
                                <w:rPr>
                                  <w:rFonts w:ascii="ＭＳ Ｐゴシック" w:eastAsia="ＭＳ Ｐゴシック" w:hAnsi="ＭＳ Ｐゴシック" w:hint="eastAsia"/>
                                  <w:color w:val="000000"/>
                                  <w:sz w:val="10"/>
                                  <w:szCs w:val="10"/>
                                </w:rPr>
                                <w:t>S1F14 Establish Communication Requiest ACK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115450" name="Freeform 261"/>
                        <wps:cNvSpPr>
                          <a:spLocks noEditPoints="1"/>
                        </wps:cNvSpPr>
                        <wps:spPr bwMode="auto">
                          <a:xfrm>
                            <a:off x="1915160" y="1361735"/>
                            <a:ext cx="1116330" cy="44450"/>
                          </a:xfrm>
                          <a:custGeom>
                            <a:avLst/>
                            <a:gdLst>
                              <a:gd name="T0" fmla="*/ 0 w 1758"/>
                              <a:gd name="T1" fmla="*/ 27 h 70"/>
                              <a:gd name="T2" fmla="*/ 1705 w 1758"/>
                              <a:gd name="T3" fmla="*/ 27 h 70"/>
                              <a:gd name="T4" fmla="*/ 1705 w 1758"/>
                              <a:gd name="T5" fmla="*/ 44 h 70"/>
                              <a:gd name="T6" fmla="*/ 0 w 1758"/>
                              <a:gd name="T7" fmla="*/ 44 h 70"/>
                              <a:gd name="T8" fmla="*/ 0 w 1758"/>
                              <a:gd name="T9" fmla="*/ 27 h 70"/>
                              <a:gd name="T10" fmla="*/ 1693 w 1758"/>
                              <a:gd name="T11" fmla="*/ 0 h 70"/>
                              <a:gd name="T12" fmla="*/ 1758 w 1758"/>
                              <a:gd name="T13" fmla="*/ 35 h 70"/>
                              <a:gd name="T14" fmla="*/ 1693 w 1758"/>
                              <a:gd name="T15" fmla="*/ 70 h 70"/>
                              <a:gd name="T16" fmla="*/ 1693 w 1758"/>
                              <a:gd name="T1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58" h="70">
                                <a:moveTo>
                                  <a:pt x="0" y="27"/>
                                </a:moveTo>
                                <a:lnTo>
                                  <a:pt x="1705" y="27"/>
                                </a:lnTo>
                                <a:lnTo>
                                  <a:pt x="170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1693" y="0"/>
                                </a:moveTo>
                                <a:lnTo>
                                  <a:pt x="1758" y="35"/>
                                </a:lnTo>
                                <a:lnTo>
                                  <a:pt x="1693" y="70"/>
                                </a:lnTo>
                                <a:lnTo>
                                  <a:pt x="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63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CE4630F" id="_x0000_s1154" editas="canvas" style="width:424.1pt;height:440.7pt;mso-position-horizontal-relative:char;mso-position-vertical-relative:line" coordsize="53860,5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">
                <v:shape id="_x0000_s1155" type="#_x0000_t75" style="position:absolute;width:53860;height:55968;visibility:visible;mso-wrap-style:square">
                  <v:fill o:detectmouseclick="t"/>
                  <v:path o:connecttype="none"/>
                </v:shape>
                <v:rect id="Rectangle 130" o:spid="_x0000_s1156" style="position:absolute;left:5168;top:2660;width:11684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" fillcolor="blue" stroked="f"/>
                <v:rect id="Rectangle 131" o:spid="_x0000_s1157" style="position:absolute;left:39077;top:2660;width:11678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" fillcolor="blue" stroked="f"/>
                <v:rect id="Rectangle 133" o:spid="_x0000_s1158" style="position:absolute;left:21037;top:12426;width:32823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" stroked="f"/>
                <v:rect id="Rectangle 134" o:spid="_x0000_s1159" style="position:absolute;top:13309;width:31889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" stroked="f"/>
                <v:rect id="Rectangle 135" o:spid="_x0000_s1160" style="position:absolute;left:33381;top:18433;width:3156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" fillcolor="yellow" stroked="f"/>
                <v:rect id="Rectangle 136" o:spid="_x0000_s1161" style="position:absolute;left:34944;top:13309;width:19951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" stroked="f"/>
                <v:rect id="Rectangle 137" o:spid="_x0000_s1162" style="position:absolute;top:14198;width:54895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" stroked="f"/>
                <v:rect id="Rectangle 138" o:spid="_x0000_s1163" style="position:absolute;left:19951;top:15087;width:1137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" stroked="f"/>
                <v:rect id="Rectangle 139" o:spid="_x0000_s1164" style="position:absolute;left:19951;top:15976;width:1137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" stroked="f"/>
                <v:rect id="Rectangle 140" o:spid="_x0000_s1165" style="position:absolute;left:46831;top:16865;width:3924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" stroked="f"/>
                <v:rect id="Rectangle 141" o:spid="_x0000_s1166" style="position:absolute;left:46831;top:17748;width:3924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" stroked="f"/>
                <v:rect id="Rectangle 142" o:spid="_x0000_s1167" style="position:absolute;left:46831;top:18637;width:3924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" stroked="f"/>
                <v:rect id="Rectangle 143" o:spid="_x0000_s1168" style="position:absolute;top:19293;width:5386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EwK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" stroked="f"/>
                <v:rect id="Rectangle 144" o:spid="_x0000_s1169" style="position:absolute;left:152;top:774;width:25387;height:15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" filled="f" stroked="f">
                  <v:textbox style="mso-fit-shape-to-text:t" inset="0,0,0,0">
                    <w:txbxContent>
                      <w:p w14:paraId="3AB9DB73" w14:textId="3E756F81" w:rsidR="00B221FA" w:rsidRDefault="00B221FA" w:rsidP="00B221FA"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0"/>
                            <w:sz w:val="14"/>
                            <w:szCs w:val="14"/>
                          </w:rPr>
                          <w:t xml:space="preserve">8.1.1. ACTIVATION FROM THE AMHS (EQUIPMENT </w:t>
                        </w:r>
                        <w:r>
                          <w:rPr>
                            <w:rFonts w:ascii="Arial" w:hAnsi="Arial" w:cs="Arial" w:hint="eastAsia"/>
                            <w:b/>
                            <w:bCs/>
                            <w:color w:val="000000"/>
                            <w:kern w:val="0"/>
                            <w:sz w:val="14"/>
                            <w:szCs w:val="14"/>
                          </w:rPr>
                          <w:t>ONLINE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0"/>
                            <w:sz w:val="14"/>
                            <w:szCs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146" o:spid="_x0000_s1170" style="position:absolute;left:39230;top:1441;width:5880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0724A106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AMHS INFORMATION</w:t>
                        </w:r>
                      </w:p>
                    </w:txbxContent>
                  </v:textbox>
                </v:rect>
                <v:rect id="Rectangle 147" o:spid="_x0000_s1171" style="position:absolute;left:6456;top:2438;width:1645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" filled="f" stroked="f">
                  <v:textbox style="mso-fit-shape-to-text:t" inset="0,0,0,0">
                    <w:txbxContent>
                      <w:p w14:paraId="23421948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FFFFFF"/>
                            <w:kern w:val="0"/>
                            <w:sz w:val="10"/>
                            <w:szCs w:val="10"/>
                          </w:rPr>
                          <w:t>HSMS</w:t>
                        </w:r>
                      </w:p>
                    </w:txbxContent>
                  </v:textbox>
                </v:rect>
                <v:rect id="Rectangle 148" o:spid="_x0000_s1172" style="position:absolute;left:9252;top:2603;width:3600;height:100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39D0982D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FFFFFF"/>
                            <w:kern w:val="0"/>
                            <w:sz w:val="6"/>
                            <w:szCs w:val="6"/>
                          </w:rPr>
                          <w:t>Communication Status</w:t>
                        </w:r>
                      </w:p>
                    </w:txbxContent>
                  </v:textbox>
                </v:rect>
                <v:rect id="Rectangle 149" o:spid="_x0000_s1173" style="position:absolute;left:13011;top:2391;width:3899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" filled="f" stroked="f">
                  <v:textbox style="mso-fit-shape-to-text:t" inset="0,0,0,0">
                    <w:txbxContent>
                      <w:p w14:paraId="126AD8F5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FFFFFF"/>
                            <w:kern w:val="0"/>
                            <w:sz w:val="10"/>
                            <w:szCs w:val="10"/>
                          </w:rPr>
                          <w:t>Control Status</w:t>
                        </w:r>
                      </w:p>
                    </w:txbxContent>
                  </v:textbox>
                </v:rect>
                <v:rect id="Rectangle 150" o:spid="_x0000_s1174" style="position:absolute;left:40265;top:2438;width:1645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" filled="f" stroked="f">
                  <v:textbox style="mso-fit-shape-to-text:t" inset="0,0,0,0">
                    <w:txbxContent>
                      <w:p w14:paraId="2811E3FB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FFFFFF"/>
                            <w:kern w:val="0"/>
                            <w:sz w:val="10"/>
                            <w:szCs w:val="10"/>
                          </w:rPr>
                          <w:t>HSMS</w:t>
                        </w:r>
                      </w:p>
                    </w:txbxContent>
                  </v:textbox>
                </v:rect>
                <v:rect id="Rectangle 151" o:spid="_x0000_s1175" style="position:absolute;left:43161;top:2584;width:3600;height:100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5163D7C5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FFFFFF"/>
                            <w:kern w:val="0"/>
                            <w:sz w:val="6"/>
                            <w:szCs w:val="6"/>
                          </w:rPr>
                          <w:t>Communication Status</w:t>
                        </w:r>
                      </w:p>
                    </w:txbxContent>
                  </v:textbox>
                </v:rect>
                <v:rect id="Rectangle 152" o:spid="_x0000_s1176" style="position:absolute;left:46920;top:2484;width:3899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" filled="f" stroked="f">
                  <v:textbox style="mso-fit-shape-to-text:t" inset="0,0,0,0">
                    <w:txbxContent>
                      <w:p w14:paraId="7E597442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FFFFFF"/>
                            <w:kern w:val="0"/>
                            <w:sz w:val="10"/>
                            <w:szCs w:val="10"/>
                          </w:rPr>
                          <w:t>Control Status</w:t>
                        </w:r>
                      </w:p>
                    </w:txbxContent>
                  </v:textbox>
                </v:rect>
                <v:rect id="Rectangle 153" o:spid="_x0000_s1177" style="position:absolute;left:5321;top:3771;width:4032;height:11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" filled="f" stroked="f">
                  <v:textbox style="mso-fit-shape-to-text:t" inset="0,0,0,0">
                    <w:txbxContent>
                      <w:p w14:paraId="48CE040F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NOT CONNECTED</w:t>
                        </w:r>
                      </w:p>
                    </w:txbxContent>
                  </v:textbox>
                </v:rect>
                <v:rect id="Rectangle 154" o:spid="_x0000_s1178" style="position:absolute;left:10236;top:3714;width:1625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" filled="f" stroked="f">
                  <v:textbox style="mso-fit-shape-to-text:t" inset="0,0,0,0">
                    <w:txbxContent>
                      <w:p w14:paraId="227E857F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NONE</w:t>
                        </w:r>
                      </w:p>
                    </w:txbxContent>
                  </v:textbox>
                </v:rect>
                <v:rect id="Rectangle 155" o:spid="_x0000_s1179" style="position:absolute;left:14109;top:3714;width:1626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6AD42F01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NONE</w:t>
                        </w:r>
                      </w:p>
                    </w:txbxContent>
                  </v:textbox>
                </v:rect>
                <v:rect id="Rectangle 156" o:spid="_x0000_s1180" style="position:absolute;left:31997;top:3714;width:6198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691C1958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Op: toggled to ENABLE</w:t>
                        </w:r>
                      </w:p>
                    </w:txbxContent>
                  </v:textbox>
                </v:rect>
                <v:rect id="Rectangle 157" o:spid="_x0000_s1181" style="position:absolute;left:39230;top:3771;width:4032;height:11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" filled="f" stroked="f">
                  <v:textbox style="mso-fit-shape-to-text:t" inset="0,0,0,0">
                    <w:txbxContent>
                      <w:p w14:paraId="76053908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NOT CONNECTED</w:t>
                        </w:r>
                      </w:p>
                    </w:txbxContent>
                  </v:textbox>
                </v:rect>
                <v:rect id="Rectangle 158" o:spid="_x0000_s1182" style="position:absolute;left:43726;top:3714;width:2438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" filled="f" stroked="f">
                  <v:textbox style="mso-fit-shape-to-text:t" inset="0,0,0,0">
                    <w:txbxContent>
                      <w:p w14:paraId="4169CF9B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DiSABLE</w:t>
                        </w:r>
                      </w:p>
                    </w:txbxContent>
                  </v:textbox>
                </v:rect>
                <v:rect id="Rectangle 159" o:spid="_x0000_s1183" style="position:absolute;left:47142;top:3714;width:3416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" filled="f" stroked="f">
                  <v:textbox style="mso-fit-shape-to-text:t" inset="0,0,0,0">
                    <w:txbxContent>
                      <w:p w14:paraId="134E5623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EQ OFFLINE</w:t>
                        </w:r>
                      </w:p>
                    </w:txbxContent>
                  </v:textbox>
                </v:rect>
                <v:rect id="Rectangle 160" o:spid="_x0000_s1184" style="position:absolute;left:20104;top:4603;width:4622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" filled="f" stroked="f">
                  <v:textbox style="mso-fit-shape-to-text:t" inset="0,0,0,0">
                    <w:txbxContent>
                      <w:p w14:paraId="3F4B349D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Connect(exanple)</w:t>
                        </w:r>
                      </w:p>
                    </w:txbxContent>
                  </v:textbox>
                </v:rect>
                <v:rect id="Rectangle 161" o:spid="_x0000_s1185" style="position:absolute;left:5321;top:5549;width:3549;height:11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432E31D8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NOT SELECTED</w:t>
                        </w:r>
                      </w:p>
                    </w:txbxContent>
                  </v:textbox>
                </v:rect>
                <v:rect id="Rectangle 162" o:spid="_x0000_s1186" style="position:absolute;left:20104;top:5492;width:4330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" filled="f" stroked="f">
                  <v:textbox style="mso-fit-shape-to-text:t" inset="0,0,0,0">
                    <w:txbxContent>
                      <w:p w14:paraId="5E3AF7E5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accept(example)</w:t>
                        </w:r>
                      </w:p>
                    </w:txbxContent>
                  </v:textbox>
                </v:rect>
                <v:rect id="Rectangle 163" o:spid="_x0000_s1187" style="position:absolute;left:43211;top:5600;width:3709;height:100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1744F086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6"/>
                            <w:szCs w:val="6"/>
                          </w:rPr>
                          <w:t>NOT COMMUNICATED</w:t>
                        </w:r>
                      </w:p>
                    </w:txbxContent>
                  </v:textbox>
                </v:rect>
                <v:rect id="Rectangle 164" o:spid="_x0000_s1188" style="position:absolute;left:39230;top:6432;width:3549;height:11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" filled="f" stroked="f">
                  <v:textbox style="mso-fit-shape-to-text:t" inset="0,0,0,0">
                    <w:txbxContent>
                      <w:p w14:paraId="4ACC0079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NOT SELECTED</w:t>
                        </w:r>
                      </w:p>
                    </w:txbxContent>
                  </v:textbox>
                </v:rect>
                <v:rect id="Rectangle 165" o:spid="_x0000_s1189" style="position:absolute;left:39592;top:8153;width:3016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" filled="f" stroked="f">
                  <v:textbox style="mso-fit-shape-to-text:t" inset="0,0,0,0">
                    <w:txbxContent>
                      <w:p w14:paraId="0F3AF9DA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SELECTED</w:t>
                        </w:r>
                      </w:p>
                    </w:txbxContent>
                  </v:textbox>
                </v:rect>
                <v:rect id="Rectangle 166" o:spid="_x0000_s1190" style="position:absolute;left:5683;top:9042;width:3016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" filled="f" stroked="f">
                  <v:textbox style="mso-fit-shape-to-text:t" inset="0,0,0,0">
                    <w:txbxContent>
                      <w:p w14:paraId="648FD624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SELECTED</w:t>
                        </w:r>
                      </w:p>
                    </w:txbxContent>
                  </v:textbox>
                </v:rect>
                <v:rect id="Rectangle 167" o:spid="_x0000_s1191" style="position:absolute;left:20104;top:9042;width:2679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" filled="f" stroked="f">
                  <v:textbox style="mso-fit-shape-to-text:t" inset="0,0,0,0">
                    <w:txbxContent>
                      <w:p w14:paraId="7D171AE3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Select.req</w:t>
                        </w:r>
                      </w:p>
                    </w:txbxContent>
                  </v:textbox>
                </v:rect>
                <v:rect id="Rectangle 168" o:spid="_x0000_s1192" style="position:absolute;left:9201;top:9982;width:3981;height:11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" filled="f" stroked="f">
                  <v:textbox style="mso-fit-shape-to-text:t" inset="0,0,0,0">
                    <w:txbxContent>
                      <w:p w14:paraId="7A6F614F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COMMUNICATING</w:t>
                        </w:r>
                      </w:p>
                    </w:txbxContent>
                  </v:textbox>
                </v:rect>
                <v:rect id="Rectangle 169" o:spid="_x0000_s1193" style="position:absolute;left:20104;top:9931;width:2654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" filled="f" stroked="f">
                  <v:textbox style="mso-fit-shape-to-text:t" inset="0,0,0,0">
                    <w:txbxContent>
                      <w:p w14:paraId="1DF514CE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Select.rsp</w:t>
                        </w:r>
                      </w:p>
                    </w:txbxContent>
                  </v:textbox>
                </v:rect>
                <v:rect id="Rectangle 170" o:spid="_x0000_s1194" style="position:absolute;left:42951;top:10534;width:4343;height:11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" filled="f" stroked="f">
                  <v:textbox style="mso-fit-shape-to-text:t" inset="0,0,0,0">
                    <w:txbxContent>
                      <w:p w14:paraId="5E2BD51C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COMMUNICATINOG</w:t>
                        </w:r>
                      </w:p>
                    </w:txbxContent>
                  </v:textbox>
                </v:rect>
                <v:rect id="Rectangle 171" o:spid="_x0000_s1195" style="position:absolute;left:19951;top:14061;width:11017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" filled="f" stroked="f">
                  <v:textbox style="mso-fit-shape-to-text:t" inset="0,0,0,0">
                    <w:txbxContent>
                      <w:p w14:paraId="529B8ECE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S1F13 Establish Communication Requiest</w:t>
                        </w:r>
                      </w:p>
                    </w:txbxContent>
                  </v:textbox>
                </v:rect>
                <v:rect id="Rectangle 172" o:spid="_x0000_s1196" style="position:absolute;left:19887;top:15068;width:12414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34C24370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S1F14 Establish Communication Requiest ACK</w:t>
                        </w:r>
                      </w:p>
                    </w:txbxContent>
                  </v:textbox>
                </v:rect>
                <v:rect id="Rectangle 173" o:spid="_x0000_s1197" style="position:absolute;left:31838;top:18103;width:4699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" filled="f" stroked="f">
                  <v:textbox style="mso-fit-shape-to-text:t" inset="0,0,0,0">
                    <w:txbxContent>
                      <w:p w14:paraId="1BA1E7EC" w14:textId="77777777" w:rsidR="00B221FA" w:rsidRDefault="00B221FA" w:rsidP="00B221FA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Case: ONLACK=</w:t>
                        </w:r>
                        <w:r>
                          <w:rPr>
                            <w:rFonts w:ascii="ＭＳ Ｐゴシック" w:eastAsia="ＭＳ Ｐゴシック" w:cs="ＭＳ Ｐゴシック" w:hint="eastAsia"/>
                            <w:color w:val="000000"/>
                            <w:kern w:val="0"/>
                            <w:sz w:val="10"/>
                            <w:szCs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174" o:spid="_x0000_s1198" style="position:absolute;left:20053;top:17100;width:5924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" filled="f" stroked="f">
                  <v:textbox style="mso-fit-shape-to-text:t" inset="0,0,0,0">
                    <w:txbxContent>
                      <w:p w14:paraId="2D4B001C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S1F17 Online Request</w:t>
                        </w:r>
                      </w:p>
                    </w:txbxContent>
                  </v:textbox>
                </v:rect>
                <v:rect id="Rectangle 175" o:spid="_x0000_s1199" style="position:absolute;left:20053;top:17959;width:7321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314FEE91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S1F18 Online Request ACK</w:t>
                        </w:r>
                      </w:p>
                    </w:txbxContent>
                  </v:textbox>
                </v:rect>
                <v:rect id="Rectangle 179" o:spid="_x0000_s1200" style="position:absolute;left:46882;top:36990;width:3784;height:11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" filled="f" stroked="f">
                  <v:textbox style="mso-fit-shape-to-text:t" inset="0,0,0,0">
                    <w:txbxContent>
                      <w:p w14:paraId="627FF396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ONLINE REMOTE</w:t>
                        </w:r>
                      </w:p>
                    </w:txbxContent>
                  </v:textbox>
                </v:rect>
                <v:rect id="Rectangle 181" o:spid="_x0000_s1201" style="position:absolute;left:19596;top:32363;width:9239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61B0A332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S2F31 Date and Time Set Request</w:t>
                        </w:r>
                      </w:p>
                    </w:txbxContent>
                  </v:textbox>
                </v:rect>
                <v:rect id="Rectangle 182" o:spid="_x0000_s1202" style="position:absolute;left:19596;top:33318;width:8261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" filled="f" stroked="f">
                  <v:textbox style="mso-fit-shape-to-text:t" inset="0,0,0,0">
                    <w:txbxContent>
                      <w:p w14:paraId="5071AFF9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S2F32 Date and Time Set ACK</w:t>
                        </w:r>
                      </w:p>
                    </w:txbxContent>
                  </v:textbox>
                </v:rect>
                <v:rect id="Rectangle 183" o:spid="_x0000_s1203" style="position:absolute;left:19951;top:19448;width:5563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" filled="f" stroked="f">
                  <v:textbox style="mso-fit-shape-to-text:t" inset="0,0,0,0">
                    <w:txbxContent>
                      <w:p w14:paraId="3478B222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S2F33 Define Report</w:t>
                        </w:r>
                      </w:p>
                    </w:txbxContent>
                  </v:textbox>
                </v:rect>
                <v:rect id="Rectangle 185" o:spid="_x0000_s1204" style="position:absolute;left:19951;top:20420;width:6960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" filled="f" stroked="f">
                  <v:textbox style="mso-fit-shape-to-text:t" inset="0,0,0,0">
                    <w:txbxContent>
                      <w:p w14:paraId="1556918E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S2F34 Define Report ACK</w:t>
                        </w:r>
                      </w:p>
                    </w:txbxContent>
                  </v:textbox>
                </v:rect>
                <v:rect id="Rectangle 186" o:spid="_x0000_s1205" style="position:absolute;left:19887;top:22011;width:5563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" filled="f" stroked="f">
                  <v:textbox style="mso-fit-shape-to-text:t" inset="0,0,0,0">
                    <w:txbxContent>
                      <w:p w14:paraId="351AA7D6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S2F33 Define Report</w:t>
                        </w:r>
                      </w:p>
                    </w:txbxContent>
                  </v:textbox>
                </v:rect>
                <v:rect id="Rectangle 188" o:spid="_x0000_s1206" style="position:absolute;left:19818;top:23128;width:6959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" filled="f" stroked="f">
                  <v:textbox style="mso-fit-shape-to-text:t" inset="0,0,0,0">
                    <w:txbxContent>
                      <w:p w14:paraId="5AA59FDF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S2F34 Define Report ACK</w:t>
                        </w:r>
                      </w:p>
                    </w:txbxContent>
                  </v:textbox>
                </v:rect>
                <v:rect id="Rectangle 189" o:spid="_x0000_s1207" style="position:absolute;left:19754;top:24348;width:6674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" filled="f" stroked="f">
                  <v:textbox style="mso-fit-shape-to-text:t" inset="0,0,0,0">
                    <w:txbxContent>
                      <w:p w14:paraId="1EF313C4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S2F35 Link Event Report</w:t>
                        </w:r>
                      </w:p>
                    </w:txbxContent>
                  </v:textbox>
                </v:rect>
                <v:rect id="Rectangle 190" o:spid="_x0000_s1208" style="position:absolute;left:19754;top:25361;width:8065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" filled="f" stroked="f">
                  <v:textbox style="mso-fit-shape-to-text:t" inset="0,0,0,0">
                    <w:txbxContent>
                      <w:p w14:paraId="6E4A134D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S2F36 Link Event Report ACK</w:t>
                        </w:r>
                      </w:p>
                    </w:txbxContent>
                  </v:textbox>
                </v:rect>
                <v:rect id="Rectangle 191" o:spid="_x0000_s1209" style="position:absolute;left:19754;top:26830;width:9557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" filled="f" stroked="f">
                  <v:textbox style="mso-fit-shape-to-text:t" inset="0,0,0,0">
                    <w:txbxContent>
                      <w:p w14:paraId="2AD36DA8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S2F37 Enable/Disable Event Report</w:t>
                        </w:r>
                      </w:p>
                    </w:txbxContent>
                  </v:textbox>
                </v:rect>
                <v:rect id="Rectangle 193" o:spid="_x0000_s1210" style="position:absolute;left:19754;top:28065;width:10954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" filled="f" stroked="f">
                  <v:textbox style="mso-fit-shape-to-text:t" inset="0,0,0,0">
                    <w:txbxContent>
                      <w:p w14:paraId="0C22831A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S2F38 Enable/Disable Event Report ACK</w:t>
                        </w:r>
                      </w:p>
                    </w:txbxContent>
                  </v:textbox>
                </v:rect>
                <v:rect id="Rectangle 194" o:spid="_x0000_s1211" style="position:absolute;left:19670;top:29534;width:9557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" filled="f" stroked="f">
                  <v:textbox style="mso-fit-shape-to-text:t" inset="0,0,0,0">
                    <w:txbxContent>
                      <w:p w14:paraId="230C3159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S2F37 Enable/Disable Event Report</w:t>
                        </w:r>
                      </w:p>
                    </w:txbxContent>
                  </v:textbox>
                </v:rect>
                <v:rect id="Rectangle 196" o:spid="_x0000_s1212" style="position:absolute;left:19596;top:30553;width:10953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25CDDFF3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S2F38 Enable/Disable Event Report ACK</w:t>
                        </w:r>
                      </w:p>
                    </w:txbxContent>
                  </v:textbox>
                </v:rect>
                <v:rect id="Rectangle 197" o:spid="_x0000_s1213" style="position:absolute;left:20104;top:35667;width:11258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" filled="f" stroked="f">
                  <v:textbox style="mso-fit-shape-to-text:t" inset="0,0,0,0">
                    <w:txbxContent>
                      <w:p w14:paraId="66154517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S1F3 Specified Equipment Status Request</w:t>
                        </w:r>
                      </w:p>
                    </w:txbxContent>
                  </v:textbox>
                </v:rect>
                <v:rect id="Rectangle 198" o:spid="_x0000_s1214" style="position:absolute;left:31997;top:35667;width:6337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" filled="f" stroked="f">
                  <v:textbox style="mso-fit-shape-to-text:t" inset="0,0,0,0">
                    <w:txbxContent>
                      <w:p w14:paraId="59087F10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All data synchronization</w:t>
                        </w:r>
                      </w:p>
                    </w:txbxContent>
                  </v:textbox>
                </v:rect>
                <v:rect id="Rectangle 199" o:spid="_x0000_s1215" style="position:absolute;left:20104;top:36556;width:10318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35FF5E62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S1F4 Specified Equipment Status Data</w:t>
                        </w:r>
                      </w:p>
                    </w:txbxContent>
                  </v:textbox>
                </v:rect>
                <v:rect id="Rectangle 200" o:spid="_x0000_s1216" style="position:absolute;left:13271;top:37001;width:3784;height:11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" filled="f" stroked="f">
                  <v:textbox style="mso-fit-shape-to-text:t" inset="0,0,0,0">
                    <w:txbxContent>
                      <w:p w14:paraId="20D499B7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8"/>
                            <w:szCs w:val="8"/>
                          </w:rPr>
                          <w:t>ONLINE REMOTE</w:t>
                        </w:r>
                      </w:p>
                    </w:txbxContent>
                  </v:textbox>
                </v:rect>
                <v:rect id="Rectangle 201" o:spid="_x0000_s1217" style="position:absolute;left:18141;top:1943;width:1613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" filled="f" stroked="f">
                  <v:textbox style="mso-fit-shape-to-text:t" inset="0,0,0,0">
                    <w:txbxContent>
                      <w:p w14:paraId="1719B93B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HOST</w:t>
                        </w:r>
                      </w:p>
                    </w:txbxContent>
                  </v:textbox>
                </v:rect>
                <v:rect id="Rectangle 202" o:spid="_x0000_s1218" style="position:absolute;left:30441;top:1943;width:807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" filled="f" stroked="f">
                  <v:textbox style="mso-fit-shape-to-text:t" inset="0,0,0,0">
                    <w:txbxContent>
                      <w:p w14:paraId="50E3C54E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  <w:t>SC</w:t>
                        </w:r>
                      </w:p>
                    </w:txbxContent>
                  </v:textbox>
                </v:rect>
                <v:rect id="Rectangle 203" o:spid="_x0000_s1219" style="position:absolute;left:33185;top:2774;width:4006;height:14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" filled="f" stroked="f">
                  <v:textbox style="mso-fit-shape-to-text:t" inset="0,0,0,0">
                    <w:txbxContent>
                      <w:p w14:paraId="4D151601" w14:textId="77777777" w:rsidR="00B221FA" w:rsidRDefault="00B221FA" w:rsidP="00B221FA">
                        <w:r>
                          <w:rPr>
                            <w:rFonts w:ascii="ＭＳ Ｐゴシック" w:eastAsia="ＭＳ Ｐゴシック" w:cs="ＭＳ Ｐゴシック"/>
                            <w:color w:val="000000"/>
                            <w:kern w:val="0"/>
                            <w:sz w:val="12"/>
                            <w:szCs w:val="12"/>
                          </w:rPr>
                          <w:t>COMMENTS</w:t>
                        </w:r>
                      </w:p>
                    </w:txbxContent>
                  </v:textbox>
                </v:rect>
                <v:rect id="Rectangle 204" o:spid="_x0000_s1220" style="position:absolute;left:5219;top:2609;width:11633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" fillcolor="black" stroked="f"/>
                <v:line id="Line 205" o:spid="_x0000_s1221" style="position:absolute;visibility:visible;mso-wrap-style:square" from="30803,2660" to="30803,11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" strokeweight="0"/>
                <v:rect id="Rectangle 206" o:spid="_x0000_s1222" style="position:absolute;left:30803;top:2660;width:51;height:8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" fillcolor="black" stroked="f"/>
                <v:line id="Line 207" o:spid="_x0000_s1223" style="position:absolute;visibility:visible;mso-wrap-style:square" from="30803,13309" to="30803,31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" strokeweight="0"/>
                <v:rect id="Rectangle 208" o:spid="_x0000_s1224" style="position:absolute;left:30803;top:13309;width:51;height:17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" fillcolor="black" stroked="f"/>
                <v:line id="Line 209" o:spid="_x0000_s1225" style="position:absolute;visibility:visible;mso-wrap-style:square" from="30803,31953" to="30803,33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" strokeweight="0"/>
                <v:rect id="Rectangle 210" o:spid="_x0000_s1226" style="position:absolute;left:30803;top:31953;width:51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" fillcolor="black" stroked="f"/>
                <v:line id="Line 211" o:spid="_x0000_s1227" style="position:absolute;visibility:visible;mso-wrap-style:square" from="30803,34613" to="30803,35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" strokeweight="0"/>
                <v:rect id="Rectangle 212" o:spid="_x0000_s1228" style="position:absolute;left:30803;top:34613;width:51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" fillcolor="black" stroked="f"/>
                <v:rect id="Rectangle 213" o:spid="_x0000_s1229" style="position:absolute;left:5219;top:38995;width:11633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" fillcolor="black" stroked="f"/>
                <v:rect id="Rectangle 214" o:spid="_x0000_s1230" style="position:absolute;left:5118;top:2609;width:101;height:36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" fillcolor="black" stroked="f"/>
                <v:line id="Line 215" o:spid="_x0000_s1231" style="position:absolute;visibility:visible;mso-wrap-style:square" from="18865,2660" to="18865,39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" strokeweight="0"/>
                <v:rect id="Rectangle 216" o:spid="_x0000_s1232" style="position:absolute;left:18865;top:2660;width:51;height:36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" fillcolor="black" stroked="f"/>
                <v:line id="Line 217" o:spid="_x0000_s1233" style="position:absolute;visibility:visible;mso-wrap-style:square" from="30803,36385" to="30803,39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" strokeweight="0"/>
                <v:rect id="Rectangle 218" o:spid="_x0000_s1234" style="position:absolute;left:30803;top:36385;width:51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" fillcolor="black" stroked="f"/>
                <v:rect id="Rectangle 219" o:spid="_x0000_s1235" style="position:absolute;left:39027;top:2609;width:101;height:36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" fillcolor="black" stroked="f"/>
                <v:line id="Line 220" o:spid="_x0000_s1236" style="position:absolute;visibility:visible;mso-wrap-style:square" from="9042,3549" to="9042,3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" strokeweight="0"/>
                <v:rect id="Rectangle 221" o:spid="_x0000_s1237" style="position:absolute;left:9042;top:3549;width:57;height:3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" fillcolor="black" stroked="f"/>
                <v:line id="Line 222" o:spid="_x0000_s1238" style="position:absolute;visibility:visible;mso-wrap-style:square" from="12922,3549" to="12922,3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" strokeweight="0"/>
                <v:rect id="Rectangle 223" o:spid="_x0000_s1239" style="position:absolute;left:12922;top:3549;width:51;height:3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" fillcolor="black" stroked="f"/>
                <v:line id="Line 224" o:spid="_x0000_s1240" style="position:absolute;visibility:visible;mso-wrap-style:square" from="16795,3549" to="16795,3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" strokeweight="0"/>
                <v:rect id="Rectangle 225" o:spid="_x0000_s1241" style="position:absolute;left:16795;top:3549;width:57;height:3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" fillcolor="black"/>
                <v:line id="Line 226" o:spid="_x0000_s1242" style="position:absolute;visibility:visible;mso-wrap-style:square" from="42951,3549" to="42951,3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" strokeweight="0"/>
                <v:rect id="Rectangle 227" o:spid="_x0000_s1243" style="position:absolute;left:42951;top:3549;width:51;height:3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" fillcolor="black" stroked="f"/>
                <v:line id="Line 228" o:spid="_x0000_s1244" style="position:absolute;visibility:visible;mso-wrap-style:square" from="46831,3549" to="46831,3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" strokeweight="0"/>
                <v:rect id="Rectangle 229" o:spid="_x0000_s1245" style="position:absolute;left:46831;top:3549;width:51;height:3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" fillcolor="black" stroked="f"/>
                <v:line id="Line 230" o:spid="_x0000_s1246" style="position:absolute;visibility:visible;mso-wrap-style:square" from="50704,3549" to="50704,3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" strokeweight="0"/>
                <v:rect id="Rectangle 231" o:spid="_x0000_s1247" style="position:absolute;left:50704;top:3549;width:51;height:35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" fillcolor="black"/>
                <v:rect id="Rectangle 232" o:spid="_x0000_s1248" style="position:absolute;left:39128;top:2609;width:116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" fillcolor="black" stroked="f"/>
                <v:rect id="Rectangle 233" o:spid="_x0000_s1249" style="position:absolute;left:39128;top:38995;width:116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" fillcolor="black" stroked="f"/>
                <v:oval id="Oval 234" o:spid="_x0000_s1250" style="position:absolute;left:30499;top:3771;width:565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" strokeweight="0"/>
                <v:oval id="Oval 235" o:spid="_x0000_s1251" style="position:absolute;left:30499;top:3771;width:565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" filled="f" strokeweight=".55pt">
                  <v:stroke joinstyle="miter"/>
                </v:oval>
                <v:shape id="Freeform 236" o:spid="_x0000_s1252" style="position:absolute;left:19151;top:5518;width:11163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" path="m,26r1704,l1704,44,,44,,26xm1693,r65,35l1693,70r,-70xe" fillcolor="black" strokeweight=".05pt">
                  <v:path arrowok="t" o:connecttype="custom" o:connectlocs="0,16510;1082040,16510;1082040,27940;0,27940;0,16510;1075055,0;1116330,22225;1075055,44450;1075055,0" o:connectangles="0,0,0,0,0,0,0,0,0"/>
                  <o:lock v:ext="edit" verticies="t"/>
                </v:shape>
                <v:shape id="Freeform 237" o:spid="_x0000_s1253" style="position:absolute;left:19202;top:6604;width:11163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" path="m1758,44l54,44r,-18l1758,26r,18xm65,70l,35,65,r,70xe" fillcolor="black" strokeweight=".05pt">
                  <v:path arrowok="t" o:connecttype="custom" o:connectlocs="1116330,27940;34290,27940;34290,16510;1116330,16510;1116330,27940;41275,44450;0,22225;41275,0;41275,44450" o:connectangles="0,0,0,0,0,0,0,0,0"/>
                  <o:lock v:ext="edit" verticies="t"/>
                </v:shape>
                <v:shape id="Freeform 238" o:spid="_x0000_s1254" style="position:absolute;left:19304;top:10071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" path="m,26r1705,l1705,44,,44,,26xm1693,r65,35l1693,70r,-70xe" fillcolor="black" strokeweight=".05pt">
                  <v:path arrowok="t" o:connecttype="custom" o:connectlocs="0,16510;1082675,16510;1082675,27940;0,27940;0,16510;1075055,0;1116330,22225;1075055,44450;1075055,0" o:connectangles="0,0,0,0,0,0,0,0,0"/>
                  <o:lock v:ext="edit" verticies="t"/>
                </v:shape>
                <v:shape id="Freeform 239" o:spid="_x0000_s1255" style="position:absolute;left:19100;top:10928;width:11164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" path="m1758,44l54,44r,-18l1758,26r,18xm65,70l,35,65,r,70xe" fillcolor="black" strokeweight=".05pt">
                  <v:path arrowok="t" o:connecttype="custom" o:connectlocs="1116330,27940;34290,27940;34290,16510;1116330,16510;1116330,27940;41275,44450;0,22225;41275,0;41275,44450" o:connectangles="0,0,0,0,0,0,0,0,0"/>
                  <o:lock v:ext="edit" verticies="t"/>
                </v:shape>
                <v:shape id="Freeform 240" o:spid="_x0000_s1256" style="position:absolute;left:19100;top:16112;width:11164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" path="m55,27r1703,l1758,44,55,44r,-17xm65,70l,35,65,r,70xe" fillcolor="black" strokeweight=".05pt">
                  <v:path arrowok="t" o:connecttype="custom" o:connectlocs="34925,17145;1116330,17145;1116330,27940;34925,27940;34925,17145;41275,44450;0,22225;41275,0;41275,44450" o:connectangles="0,0,0,0,0,0,0,0,0"/>
                  <o:lock v:ext="edit" verticies="t"/>
                </v:shape>
                <v:shape id="Freeform 241" o:spid="_x0000_s1257" style="position:absolute;left:19100;top:18103;width:11164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" path="m,27r1704,l1704,44,,44,,27xm1693,r65,35l1693,70r,-70xe" fillcolor="black" strokeweight=".05pt">
                  <v:path arrowok="t" o:connecttype="custom" o:connectlocs="0,17145;1082040,17145;1082040,27940;0,27940;0,17145;1075055,0;1116330,22225;1075055,44450;1075055,0" o:connectangles="0,0,0,0,0,0,0,0,0"/>
                  <o:lock v:ext="edit" verticies="t"/>
                </v:shape>
                <v:shape id="Freeform 242" o:spid="_x0000_s1258" style="position:absolute;left:19100;top:18931;width:11164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" path="m1758,44l54,44r,-18l1758,26r,18xm65,70l,35,65,r,70xe" fillcolor="black" strokeweight=".05pt">
                  <v:path arrowok="t" o:connecttype="custom" o:connectlocs="1116330,27940;34290,27940;34290,16510;1116330,16510;1116330,27940;41275,44450;0,22225;41275,0;41275,44450" o:connectangles="0,0,0,0,0,0,0,0,0"/>
                  <o:lock v:ext="edit" verticies="t"/>
                </v:shape>
                <v:shape id="Freeform 244" o:spid="_x0000_s1259" style="position:absolute;left:19202;top:36740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" path="m,26r1704,l1704,44,,44,,26xm1693,r65,35l1693,70r,-70xe" fillcolor="black" strokeweight=".05pt">
                  <v:path arrowok="t" o:connecttype="custom" o:connectlocs="0,16510;1082040,16510;1082040,27940;0,27940;0,16510;1075055,0;1116330,22225;1075055,44450;1075055,0" o:connectangles="0,0,0,0,0,0,0,0,0"/>
                  <o:lock v:ext="edit" verticies="t"/>
                </v:shape>
                <v:shape id="Freeform 245" o:spid="_x0000_s1260" style="position:absolute;left:19202;top:37629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" path="m1758,43l54,43r,-17l1758,26r,17xm65,70l,35,65,r,70xe" fillcolor="black" strokeweight=".05pt">
                  <v:path arrowok="t" o:connecttype="custom" o:connectlocs="1116330,27305;34290,27305;34290,16510;1116330,16510;1116330,27305;41275,44450;0,22225;41275,0;41275,44450" o:connectangles="0,0,0,0,0,0,0,0,0"/>
                  <o:lock v:ext="edit" verticies="t"/>
                </v:shape>
                <v:oval id="Oval 246" o:spid="_x0000_s1261" style="position:absolute;left:30549;top:15252;width:566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" strokeweight="0"/>
                <v:oval id="Oval 247" o:spid="_x0000_s1262" style="position:absolute;left:30549;top:15252;width:566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" filled="f" strokeweight=".55pt">
                  <v:stroke joinstyle="miter"/>
                </v:oval>
                <v:shape id="Freeform 248" o:spid="_x0000_s1263" style="position:absolute;left:19202;top:20420;width:11163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" path="m1705,44l,44,,27r1705,l1705,44xm1693,r65,35l1693,70r,-70xe" fillcolor="black" strokeweight=".05pt">
                  <v:path arrowok="t" o:connecttype="custom" o:connectlocs="1082675,27940;0,27940;0,17145;1082675,17145;1082675,27940;1075055,0;1116330,22225;1075055,44450;1075055,0" o:connectangles="0,0,0,0,0,0,0,0,0"/>
                  <o:lock v:ext="edit" verticies="t"/>
                </v:shape>
                <v:shape id="Freeform 249" o:spid="_x0000_s1264" style="position:absolute;left:18968;top:21450;width:11163;height:438;visibility:visible;mso-wrap-style:square;v-text-anchor:top" coordsize="175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" path="m54,26r1704,l1758,43,54,43r,-17xm65,69l,35,65,r,69xe" fillcolor="black" strokeweight=".05pt">
                  <v:path arrowok="t" o:connecttype="custom" o:connectlocs="34290,16510;1116330,16510;1116330,27305;34290,27305;34290,16510;41275,43815;0,22225;41275,0;41275,43815" o:connectangles="0,0,0,0,0,0,0,0,0"/>
                  <o:lock v:ext="edit" verticies="t"/>
                </v:shape>
                <v:shape id="Freeform 250" o:spid="_x0000_s1265" style="position:absolute;left:18968;top:22906;width:11163;height:438;visibility:visible;mso-wrap-style:square;v-text-anchor:top" coordsize="175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" path="m1705,43l,43,,26r1705,l1705,43xm1693,r65,35l1693,69r,-69xe" fillcolor="black" strokeweight=".05pt">
                  <v:path arrowok="t" o:connecttype="custom" o:connectlocs="1082675,27305;0,27305;0,16510;1082675,16510;1082675,27305;1075055,0;1116330,22225;1075055,43815;1075055,0" o:connectangles="0,0,0,0,0,0,0,0,0"/>
                  <o:lock v:ext="edit" verticies="t"/>
                </v:shape>
                <v:shape id="Freeform 251" o:spid="_x0000_s1266" style="position:absolute;left:18865;top:24036;width:11164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" path="m54,26r1704,l1758,44,54,44r,-18xm65,70l,35,65,r,70xe" fillcolor="black" strokeweight=".05pt">
                  <v:path arrowok="t" o:connecttype="custom" o:connectlocs="34290,16510;1116330,16510;1116330,27940;34290,27940;34290,16510;41275,44450;0,22225;41275,0;41275,44450" o:connectangles="0,0,0,0,0,0,0,0,0"/>
                  <o:lock v:ext="edit" verticies="t"/>
                </v:shape>
                <v:shape id="Freeform 252" o:spid="_x0000_s1267" style="position:absolute;left:19055;top:25415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" path="m1705,44l,44,,26r1705,l1705,44xm1693,r65,35l1693,70r,-70xe" fillcolor="black" strokeweight=".05pt">
                  <v:path arrowok="t" o:connecttype="custom" o:connectlocs="1082675,27940;0,27940;0,16510;1082675,16510;1082675,27940;1075055,0;1116330,22225;1075055,44450;1075055,0" o:connectangles="0,0,0,0,0,0,0,0,0"/>
                  <o:lock v:ext="edit" verticies="t"/>
                </v:shape>
                <v:shape id="Freeform 253" o:spid="_x0000_s1268" style="position:absolute;left:18916;top:26470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" path="m54,26r1704,l1758,44,54,44r,-18xm65,70l,35,65,r,70xe" fillcolor="black" strokeweight=".05pt">
                  <v:path arrowok="t" o:connecttype="custom" o:connectlocs="34290,16510;1116330,16510;1116330,27940;34290,27940;34290,16510;41275,44450;0,22225;41275,0;41275,44450" o:connectangles="0,0,0,0,0,0,0,0,0"/>
                  <o:lock v:ext="edit" verticies="t"/>
                </v:shape>
                <v:shape id="Freeform 254" o:spid="_x0000_s1269" style="position:absolute;left:19055;top:27772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" path="m1705,44l,44,,26r1705,l1705,44xm1693,r65,35l1693,70r,-70xe" fillcolor="black" strokeweight=".05pt">
                  <v:path arrowok="t" o:connecttype="custom" o:connectlocs="1082675,27940;0,27940;0,16510;1082675,16510;1082675,27940;1075055,0;1116330,22225;1075055,44450;1075055,0" o:connectangles="0,0,0,0,0,0,0,0,0"/>
                  <o:lock v:ext="edit" verticies="t"/>
                </v:shape>
                <v:shape id="Freeform 255" o:spid="_x0000_s1270" style="position:absolute;left:18968;top:29089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" path="m54,27r1704,l1758,44,54,44r,-17xm65,70l,35,65,r,70xe" fillcolor="black" strokeweight=".05pt">
                  <v:path arrowok="t" o:connecttype="custom" o:connectlocs="34290,17145;1116330,17145;1116330,27940;34290,27940;34290,17145;41275,44450;0,22225;41275,0;41275,44450" o:connectangles="0,0,0,0,0,0,0,0,0"/>
                  <o:lock v:ext="edit" verticies="t"/>
                </v:shape>
                <v:shape id="Freeform 256" o:spid="_x0000_s1271" style="position:absolute;left:19100;top:30476;width:11164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" path="m1705,44l,44,,27r1705,l1705,44xm1693,r65,35l1693,70r,-70xe" fillcolor="black" strokeweight=".05pt">
                  <v:path arrowok="t" o:connecttype="custom" o:connectlocs="1082675,27940;0,27940;0,17145;1082675,17145;1082675,27940;1075055,0;1116330,22225;1075055,44450;1075055,0" o:connectangles="0,0,0,0,0,0,0,0,0"/>
                  <o:lock v:ext="edit" verticies="t"/>
                </v:shape>
                <v:shape id="Freeform 257" o:spid="_x0000_s1272" style="position:absolute;left:18916;top:31625;width:11163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" path="m54,26r1704,l1758,43,54,43r,-17xm65,70l,35,65,r,70xe" fillcolor="black" strokeweight=".05pt">
                  <v:path arrowok="t" o:connecttype="custom" o:connectlocs="34290,16510;1116330,16510;1116330,27305;34290,27305;34290,16510;41275,44450;0,22225;41275,0;41275,44450" o:connectangles="0,0,0,0,0,0,0,0,0"/>
                  <o:lock v:ext="edit" verticies="t"/>
                </v:shape>
                <v:shape id="Freeform 258" o:spid="_x0000_s1273" style="position:absolute;left:18968;top:33318;width:11163;height:439;visibility:visible;mso-wrap-style:square;v-text-anchor:top" coordsize="175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" path="m,26r1704,l1704,43,,43,,26xm1693,r65,34l1693,69r,-69xe" fillcolor="black" strokeweight=".05pt">
                  <v:path arrowok="t" o:connecttype="custom" o:connectlocs="0,16510;1082040,16510;1082040,27305;0,27305;0,16510;1075055,0;1116330,21590;1075055,43815;1075055,0" o:connectangles="0,0,0,0,0,0,0,0,0"/>
                  <o:lock v:ext="edit" verticies="t"/>
                </v:shape>
                <v:shape id="Freeform 259" o:spid="_x0000_s1274" style="position:absolute;left:18808;top:34256;width:11163;height:445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" path="m1758,43l54,43r,-17l1758,26r,17xm65,70l,35,65,r,70xe" fillcolor="black" strokeweight=".05pt">
                  <v:path arrowok="t" o:connecttype="custom" o:connectlocs="1116330,27305;34290,27305;34290,16510;1116330,16510;1116330,27305;41275,44450;0,22225;41275,0;41275,44450" o:connectangles="0,0,0,0,0,0,0,0,0"/>
                  <o:lock v:ext="edit" verticies="t"/>
                </v:shape>
                <v:shape id="Freeform 261" o:spid="_x0000_s1275" style="position:absolute;left:19151;top:15141;width:11163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" path="m,27r1705,l1705,44,,44,,27xm1693,r65,35l1693,70r,-70xe" fillcolor="black" strokeweight=".05pt">
                  <v:path arrowok="t" o:connecttype="custom" o:connectlocs="0,17145;1082675,17145;1082675,27940;0,27940;0,17145;1075055,0;1116330,22225;1075055,44450;1075055,0" o:connectangles="0,0,0,0,0,0,0,0,0"/>
                  <o:lock v:ext="edit" verticies="t"/>
                </v:shape>
                <v:rect id="Rectangle 171" o:spid="_x0000_s1276" style="position:absolute;left:19754;top:11372;width:11018;height:13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" filled="f" stroked="f">
                  <v:textbox style="mso-fit-shape-to-text:t" inset="0,0,0,0">
                    <w:txbxContent>
                      <w:p w14:paraId="5F0F91C0" w14:textId="77777777" w:rsidR="00B221FA" w:rsidRPr="007B7D8A" w:rsidRDefault="00B221FA" w:rsidP="00B221FA">
                        <w:pPr>
                          <w:rPr>
                            <w:rFonts w:ascii="ＭＳ Ｐゴシック" w:eastAsia="ＭＳ Ｐゴシック" w:hAnsi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</w:pPr>
                        <w:r w:rsidRPr="007B7D8A">
                          <w:rPr>
                            <w:rFonts w:ascii="ＭＳ Ｐゴシック" w:eastAsia="ＭＳ Ｐゴシック" w:hAnsi="ＭＳ Ｐゴシック" w:hint="eastAsia"/>
                            <w:color w:val="000000"/>
                            <w:sz w:val="10"/>
                            <w:szCs w:val="10"/>
                          </w:rPr>
                          <w:t>S1F13 Establish Communication Requiest</w:t>
                        </w:r>
                      </w:p>
                    </w:txbxContent>
                  </v:textbox>
                </v:rect>
                <v:shape id="Freeform 240" o:spid="_x0000_s1277" style="position:absolute;left:19055;top:12426;width:11395;height:458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" path="m55,27r1703,l1758,44,55,44r,-17xm65,70l,35,65,r,70xe" fillcolor="black" strokeweight=".05pt">
                  <v:path arrowok="t" o:connecttype="custom" o:connectlocs="35652,17634;1139573,17634;1139573,28738;35652,28738;35652,17634;42134,45719;0,22860;42134,0;42134,45719" o:connectangles="0,0,0,0,0,0,0,0,0"/>
                  <o:lock v:ext="edit" verticies="t"/>
                </v:shape>
                <v:rect id="Rectangle 172" o:spid="_x0000_s1278" style="position:absolute;left:19754;top:12494;width:12415;height:1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77448CF9" w14:textId="77777777" w:rsidR="00B221FA" w:rsidRPr="007B7D8A" w:rsidRDefault="00B221FA" w:rsidP="00B221FA">
                        <w:pPr>
                          <w:rPr>
                            <w:rFonts w:ascii="ＭＳ Ｐゴシック" w:eastAsia="ＭＳ Ｐゴシック" w:hAnsi="ＭＳ Ｐゴシック"/>
                            <w:color w:val="000000"/>
                            <w:kern w:val="0"/>
                            <w:sz w:val="10"/>
                            <w:szCs w:val="10"/>
                          </w:rPr>
                        </w:pPr>
                        <w:r w:rsidRPr="007B7D8A">
                          <w:rPr>
                            <w:rFonts w:ascii="ＭＳ Ｐゴシック" w:eastAsia="ＭＳ Ｐゴシック" w:hAnsi="ＭＳ Ｐゴシック" w:hint="eastAsia"/>
                            <w:color w:val="000000"/>
                            <w:sz w:val="10"/>
                            <w:szCs w:val="10"/>
                          </w:rPr>
                          <w:t>S1F14 Establish Communication Requiest ACK</w:t>
                        </w:r>
                      </w:p>
                    </w:txbxContent>
                  </v:textbox>
                </v:rect>
                <v:shape id="Freeform 261" o:spid="_x0000_s1279" style="position:absolute;left:19151;top:13617;width:11163;height:444;visibility:visible;mso-wrap-style:square;v-text-anchor:top" coordsize="175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" path="m,27r1705,l1705,44,,44,,27xm1693,r65,35l1693,70r,-70xe" fillcolor="black" strokeweight=".05pt">
                  <v:path arrowok="t" o:connecttype="custom" o:connectlocs="0,17145;1082675,17145;1082675,27940;0,27940;0,17145;1075055,0;1116330,22225;1075055,44450;1075055,0" o:connectangles="0,0,0,0,0,0,0,0,0"/>
                  <o:lock v:ext="edit" verticies="t"/>
                </v:shape>
                <w10:anchorlock/>
              </v:group>
            </w:pict>
          </mc:Fallback>
        </mc:AlternateContent>
      </w:r>
    </w:p>
    <w:p w14:paraId="7DD7B8CC" w14:textId="3C85CFE2" w:rsidR="004E49CA" w:rsidRDefault="00EB42DA" w:rsidP="003E3721">
      <w:pPr>
        <w:pStyle w:val="a4"/>
        <w:ind w:left="2300"/>
      </w:pPr>
      <w:bookmarkStart w:id="50" w:name="_Toc76022287"/>
      <w:r>
        <w:rPr>
          <w:rFonts w:hint="eastAsia"/>
        </w:rPr>
        <w:t>Figure</w:t>
      </w:r>
      <w:r w:rsidR="00E9768D">
        <w:rPr>
          <w:rFonts w:hint="eastAsia"/>
        </w:rPr>
        <w:t xml:space="preserve"> </w:t>
      </w:r>
      <w:r w:rsidR="00E9768D">
        <w:fldChar w:fldCharType="begin"/>
      </w:r>
      <w:r w:rsidR="00E9768D">
        <w:instrText xml:space="preserve"> SEQ </w:instrText>
      </w:r>
      <w:r w:rsidR="00E9768D">
        <w:rPr>
          <w:rFonts w:hint="eastAsia"/>
        </w:rPr>
        <w:instrText>図</w:instrText>
      </w:r>
      <w:r w:rsidR="00E9768D">
        <w:rPr>
          <w:rFonts w:hint="eastAsia"/>
        </w:rPr>
        <w:instrText xml:space="preserve"> \* ARABIC</w:instrText>
      </w:r>
      <w:r w:rsidR="00E9768D">
        <w:instrText xml:space="preserve"> </w:instrText>
      </w:r>
      <w:r w:rsidR="00E9768D">
        <w:fldChar w:fldCharType="separate"/>
      </w:r>
      <w:r w:rsidR="00D6648E">
        <w:rPr>
          <w:noProof/>
        </w:rPr>
        <w:t>4</w:t>
      </w:r>
      <w:r w:rsidR="00E9768D">
        <w:fldChar w:fldCharType="end"/>
      </w:r>
      <w:r w:rsidR="00E9768D">
        <w:rPr>
          <w:rFonts w:hint="eastAsia"/>
        </w:rPr>
        <w:tab/>
      </w:r>
      <w:r w:rsidR="005A67F9">
        <w:rPr>
          <w:rFonts w:hint="eastAsia"/>
        </w:rPr>
        <w:t xml:space="preserve">- </w:t>
      </w:r>
      <w:r w:rsidR="005A67F9" w:rsidRPr="005A67F9">
        <w:rPr>
          <w:rFonts w:hint="eastAsia"/>
        </w:rPr>
        <w:t>ACTIVATION FROM TH</w:t>
      </w:r>
      <w:r w:rsidR="005A67F9">
        <w:rPr>
          <w:rFonts w:hint="eastAsia"/>
        </w:rPr>
        <w:t>E HOST</w:t>
      </w:r>
      <w:r w:rsidR="005A67F9" w:rsidRPr="005A67F9">
        <w:rPr>
          <w:rFonts w:hint="eastAsia"/>
        </w:rPr>
        <w:t xml:space="preserve"> (ONLINE REMOTE)</w:t>
      </w:r>
      <w:bookmarkEnd w:id="50"/>
    </w:p>
    <w:p w14:paraId="37F343FD" w14:textId="7B69CB1A" w:rsidR="001514DE" w:rsidRPr="00B324BD" w:rsidRDefault="001514DE" w:rsidP="003E3721">
      <w:pPr>
        <w:pStyle w:val="a4"/>
        <w:ind w:leftChars="0" w:left="0"/>
      </w:pPr>
    </w:p>
    <w:p w14:paraId="0A840FF7" w14:textId="20C3A2D5" w:rsidR="001514DE" w:rsidRDefault="001514DE">
      <w:pPr>
        <w:pStyle w:val="a4"/>
        <w:ind w:left="2300"/>
      </w:pPr>
      <w:r>
        <w:br w:type="page"/>
      </w:r>
    </w:p>
    <w:p w14:paraId="07651C0C" w14:textId="16AC6BE0" w:rsidR="004E49CA" w:rsidRDefault="00B24AED" w:rsidP="00AD4BB7">
      <w:pPr>
        <w:pStyle w:val="2"/>
      </w:pPr>
      <w:r>
        <w:rPr>
          <w:rFonts w:hint="eastAsia"/>
        </w:rPr>
        <w:t xml:space="preserve"> </w:t>
      </w:r>
      <w:bookmarkStart w:id="51" w:name="_Toc176784176"/>
      <w:r>
        <w:rPr>
          <w:rFonts w:hint="eastAsia"/>
        </w:rPr>
        <w:t>NPC</w:t>
      </w:r>
      <w:r w:rsidR="00960AD0">
        <w:rPr>
          <w:rFonts w:hint="eastAsia"/>
        </w:rPr>
        <w:t xml:space="preserve"> SCENARIO</w:t>
      </w:r>
      <w:bookmarkEnd w:id="51"/>
    </w:p>
    <w:p w14:paraId="4CF1BD5E" w14:textId="68654158" w:rsidR="004E49CA" w:rsidRDefault="008F17B8" w:rsidP="008F17B8">
      <w:pPr>
        <w:pStyle w:val="a4"/>
        <w:ind w:left="2300"/>
      </w:pPr>
      <w:r>
        <w:rPr>
          <w:rFonts w:hint="eastAsia"/>
        </w:rPr>
        <w:t xml:space="preserve">This section describes basic scenarios for </w:t>
      </w:r>
      <w:r w:rsidR="003E3721">
        <w:rPr>
          <w:rFonts w:hint="eastAsia"/>
        </w:rPr>
        <w:t>NPC</w:t>
      </w:r>
      <w:r>
        <w:rPr>
          <w:rFonts w:hint="eastAsia"/>
        </w:rPr>
        <w:t>.</w:t>
      </w:r>
    </w:p>
    <w:p w14:paraId="70FAA426" w14:textId="77777777" w:rsidR="004E49CA" w:rsidRDefault="00EF327F" w:rsidP="009F3749">
      <w:pPr>
        <w:pStyle w:val="a4"/>
        <w:ind w:left="2300"/>
      </w:pPr>
      <w:r w:rsidRPr="00EF327F">
        <w:rPr>
          <w:rFonts w:hint="eastAsia"/>
        </w:rPr>
        <w:t xml:space="preserve">Each event in the scenarios occurs when a corresponding event occurs.  </w:t>
      </w:r>
    </w:p>
    <w:p w14:paraId="6648769C" w14:textId="77777777" w:rsidR="00760D1C" w:rsidRDefault="00760D1C" w:rsidP="00760D1C">
      <w:pPr>
        <w:pStyle w:val="3"/>
        <w:ind w:left="1200"/>
      </w:pPr>
      <w:bookmarkStart w:id="52" w:name="_MON_1419864070"/>
      <w:bookmarkStart w:id="53" w:name="_MON_1419864110"/>
      <w:bookmarkStart w:id="54" w:name="_MON_1419920019"/>
      <w:bookmarkStart w:id="55" w:name="_MON_1424870534"/>
      <w:bookmarkStart w:id="56" w:name="_MON_1420286008"/>
      <w:bookmarkStart w:id="57" w:name="_MON_1420286091"/>
      <w:bookmarkStart w:id="58" w:name="_MON_1420286244"/>
      <w:bookmarkStart w:id="59" w:name="_MON_1420286252"/>
      <w:bookmarkStart w:id="60" w:name="_MON_1420286307"/>
      <w:bookmarkStart w:id="61" w:name="_MON_1420286588"/>
      <w:bookmarkStart w:id="62" w:name="_MON_1420287014"/>
      <w:bookmarkStart w:id="63" w:name="_MON_1424862412"/>
      <w:bookmarkStart w:id="64" w:name="_MON_1424863262"/>
      <w:bookmarkStart w:id="65" w:name="_MON_1424865360"/>
      <w:bookmarkStart w:id="66" w:name="_MON_1424865443"/>
      <w:bookmarkStart w:id="67" w:name="_MON_1424865781"/>
      <w:bookmarkStart w:id="68" w:name="_MON_1424865807"/>
      <w:bookmarkStart w:id="69" w:name="_MON_1424865833"/>
      <w:bookmarkStart w:id="70" w:name="_MON_1424865854"/>
      <w:bookmarkStart w:id="71" w:name="_Toc176784177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r w:rsidRPr="003E3721">
        <w:t>P</w:t>
      </w:r>
      <w:r>
        <w:rPr>
          <w:rFonts w:hint="eastAsia"/>
        </w:rPr>
        <w:t>URGE</w:t>
      </w:r>
      <w:r w:rsidRPr="003E3721">
        <w:t xml:space="preserve"> U</w:t>
      </w:r>
      <w:r>
        <w:rPr>
          <w:rFonts w:hint="eastAsia"/>
        </w:rPr>
        <w:t>NIT</w:t>
      </w:r>
      <w:r w:rsidRPr="003E3721">
        <w:t xml:space="preserve"> ERROR </w:t>
      </w:r>
      <w:r>
        <w:rPr>
          <w:rFonts w:hint="eastAsia"/>
        </w:rPr>
        <w:t>OCCURS</w:t>
      </w:r>
      <w:bookmarkEnd w:id="71"/>
    </w:p>
    <w:p w14:paraId="26CA3FB5" w14:textId="3E650C64" w:rsidR="00594087" w:rsidRDefault="00000000" w:rsidP="00760D1C">
      <w:pPr>
        <w:pStyle w:val="a4"/>
        <w:ind w:leftChars="500" w:left="1000"/>
      </w:pPr>
      <w:r>
        <w:rPr>
          <w:noProof/>
        </w:rPr>
        <w:object w:dxaOrig="1440" w:dyaOrig="1440" w14:anchorId="29426D95">
          <v:shape id="_x0000_s2069" type="#_x0000_t75" style="position:absolute;left:0;text-align:left;margin-left:24.2pt;margin-top:24pt;width:359.55pt;height:178.2pt;z-index:251724800;mso-position-horizontal-relative:text;mso-position-vertical-relative:text">
            <v:imagedata r:id="rId20" o:title=""/>
            <w10:wrap type="square" side="right"/>
          </v:shape>
          <o:OLEObject Type="Embed" ProgID="Excel.Sheet.8" ShapeID="_x0000_s2069" DrawAspect="Content" ObjectID="_1789206899" r:id="rId21"/>
        </w:object>
      </w:r>
      <w:r>
        <w:rPr>
          <w:noProof/>
        </w:rPr>
        <w:object w:dxaOrig="1440" w:dyaOrig="1440" w14:anchorId="29426D95">
          <v:shape id="_x0000_s2068" type="#_x0000_t75" style="position:absolute;left:0;text-align:left;margin-left:12.2pt;margin-top:12pt;width:305.85pt;height:142.55pt;z-index:251723776;mso-position-horizontal-relative:text;mso-position-vertical-relative:text">
            <v:imagedata r:id="rId22" o:title=""/>
            <w10:wrap type="square" side="right"/>
          </v:shape>
          <o:OLEObject Type="Embed" ProgID="Excel.Sheet.8" ShapeID="_x0000_s2068" DrawAspect="Content" ObjectID="_1789206900" r:id="rId23"/>
        </w:object>
      </w:r>
      <w:r>
        <w:rPr>
          <w:noProof/>
        </w:rPr>
        <w:object w:dxaOrig="1440" w:dyaOrig="1440" w14:anchorId="29426D95">
          <v:shape id="_x0000_s2067" type="#_x0000_t75" style="position:absolute;left:0;text-align:left;margin-left:0;margin-top:0;width:305.85pt;height:142.55pt;z-index:251722752;mso-position-horizontal:left;mso-position-horizontal-relative:text;mso-position-vertical-relative:text">
            <v:imagedata r:id="rId22" o:title=""/>
            <w10:wrap type="square" side="right"/>
          </v:shape>
          <o:OLEObject Type="Embed" ProgID="Excel.Sheet.8" ShapeID="_x0000_s2067" DrawAspect="Content" ObjectID="_1789206901" r:id="rId24"/>
        </w:object>
      </w:r>
      <w:r w:rsidR="00882A3F">
        <w:br w:type="textWrapping" w:clear="all"/>
      </w:r>
      <w:r w:rsidR="008A3E3A">
        <w:rPr>
          <w:rFonts w:hint="eastAsia"/>
        </w:rPr>
        <w:t xml:space="preserve">  </w:t>
      </w:r>
    </w:p>
    <w:p w14:paraId="4ED994FB" w14:textId="49FE5255" w:rsidR="00760D1C" w:rsidRDefault="00760D1C" w:rsidP="00760D1C">
      <w:pPr>
        <w:pStyle w:val="3"/>
        <w:ind w:left="1200"/>
      </w:pPr>
      <w:bookmarkStart w:id="72" w:name="_Toc176784178"/>
      <w:r w:rsidRPr="003E3721">
        <w:t>P</w:t>
      </w:r>
      <w:r>
        <w:rPr>
          <w:rFonts w:hint="eastAsia"/>
        </w:rPr>
        <w:t>URGE</w:t>
      </w:r>
      <w:r w:rsidRPr="003E3721">
        <w:t xml:space="preserve"> U</w:t>
      </w:r>
      <w:r>
        <w:rPr>
          <w:rFonts w:hint="eastAsia"/>
        </w:rPr>
        <w:t>NIT</w:t>
      </w:r>
      <w:r w:rsidRPr="003E3721">
        <w:t xml:space="preserve"> ERROR </w:t>
      </w:r>
      <w:r>
        <w:rPr>
          <w:rFonts w:hint="eastAsia"/>
        </w:rPr>
        <w:t>RELEASE</w:t>
      </w:r>
      <w:bookmarkEnd w:id="72"/>
    </w:p>
    <w:p w14:paraId="2F4B57C3" w14:textId="45993A56" w:rsidR="000C3E34" w:rsidRPr="007F59FF" w:rsidRDefault="00000000" w:rsidP="00D477FC">
      <w:pPr>
        <w:pStyle w:val="a4"/>
        <w:ind w:leftChars="0" w:left="0"/>
      </w:pPr>
      <w:r>
        <w:rPr>
          <w:noProof/>
        </w:rPr>
        <w:object w:dxaOrig="1440" w:dyaOrig="1440" w14:anchorId="29426D95">
          <v:shape id="_x0000_s2073" type="#_x0000_t75" style="position:absolute;left:0;text-align:left;margin-left:20.05pt;margin-top:21.8pt;width:359.55pt;height:178.2pt;z-index:251725824;mso-position-horizontal-relative:text;mso-position-vertical-relative:text">
            <v:imagedata r:id="rId25" o:title=""/>
            <w10:wrap type="square" side="right"/>
          </v:shape>
          <o:OLEObject Type="Embed" ProgID="Excel.Sheet.8" ShapeID="_x0000_s2073" DrawAspect="Content" ObjectID="_1789206902" r:id="rId26"/>
        </w:object>
      </w:r>
    </w:p>
    <w:p w14:paraId="73C3967E" w14:textId="53024FFA" w:rsidR="009B4163" w:rsidRPr="00793106" w:rsidRDefault="009B4163" w:rsidP="00793106">
      <w:pPr>
        <w:pStyle w:val="1"/>
      </w:pPr>
      <w:bookmarkStart w:id="73" w:name="_Toc176784179"/>
      <w:r>
        <w:rPr>
          <w:rFonts w:hint="eastAsia"/>
        </w:rPr>
        <w:t>Appendix</w:t>
      </w:r>
      <w:bookmarkEnd w:id="73"/>
    </w:p>
    <w:p w14:paraId="5C9F81D5" w14:textId="55BACB55" w:rsidR="009B4163" w:rsidRDefault="008714D3" w:rsidP="00AD4BB7">
      <w:pPr>
        <w:pStyle w:val="2"/>
        <w:rPr>
          <w:bCs/>
        </w:rPr>
      </w:pPr>
      <w:r>
        <w:t xml:space="preserve"> </w:t>
      </w:r>
      <w:bookmarkStart w:id="74" w:name="_Toc176784180"/>
      <w:r w:rsidR="009B4163">
        <w:t>Using VID when</w:t>
      </w:r>
      <w:r w:rsidR="009B4163">
        <w:rPr>
          <w:rFonts w:hint="eastAsia"/>
        </w:rPr>
        <w:t xml:space="preserve"> </w:t>
      </w:r>
      <w:r w:rsidR="009B4163">
        <w:t>synchronize</w:t>
      </w:r>
      <w:bookmarkEnd w:id="74"/>
      <w:r w:rsidR="009B4163" w:rsidRPr="00C64209">
        <w:rPr>
          <w:bCs/>
        </w:rPr>
        <w:t xml:space="preserve"> </w:t>
      </w:r>
    </w:p>
    <w:p w14:paraId="6E44AE6E" w14:textId="654D4098" w:rsidR="009B4163" w:rsidRPr="00963924" w:rsidRDefault="00760D1C" w:rsidP="00AD4BB7">
      <w:pPr>
        <w:pStyle w:val="3"/>
      </w:pPr>
      <w:r>
        <w:rPr>
          <w:rFonts w:hint="eastAsia"/>
        </w:rPr>
        <w:t xml:space="preserve"> </w:t>
      </w:r>
      <w:bookmarkStart w:id="75" w:name="_Toc176784181"/>
      <w:r>
        <w:rPr>
          <w:rFonts w:hint="eastAsia"/>
        </w:rPr>
        <w:t>NPC</w:t>
      </w:r>
      <w:bookmarkEnd w:id="75"/>
    </w:p>
    <w:tbl>
      <w:tblPr>
        <w:tblW w:w="0" w:type="auto"/>
        <w:tblInd w:w="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9"/>
        <w:gridCol w:w="4819"/>
      </w:tblGrid>
      <w:tr w:rsidR="009B4163" w:rsidRPr="005C130B" w14:paraId="0A02179E" w14:textId="77777777" w:rsidTr="00E34494">
        <w:tc>
          <w:tcPr>
            <w:tcW w:w="1069" w:type="dxa"/>
            <w:shd w:val="clear" w:color="auto" w:fill="002060"/>
          </w:tcPr>
          <w:p w14:paraId="5BE49AEF" w14:textId="77777777" w:rsidR="009B4163" w:rsidRPr="005C130B" w:rsidRDefault="009B4163" w:rsidP="00E34494">
            <w:pPr>
              <w:pStyle w:val="a4"/>
              <w:ind w:leftChars="0" w:left="0"/>
              <w:jc w:val="center"/>
              <w:rPr>
                <w:b/>
                <w:bCs/>
                <w:color w:val="FFFFFF"/>
              </w:rPr>
            </w:pPr>
            <w:r w:rsidRPr="005C130B">
              <w:rPr>
                <w:rFonts w:hint="eastAsia"/>
                <w:b/>
                <w:bCs/>
                <w:color w:val="FFFFFF"/>
              </w:rPr>
              <w:t>VID</w:t>
            </w:r>
          </w:p>
        </w:tc>
        <w:tc>
          <w:tcPr>
            <w:tcW w:w="4819" w:type="dxa"/>
            <w:shd w:val="clear" w:color="auto" w:fill="002060"/>
          </w:tcPr>
          <w:p w14:paraId="6C18AF18" w14:textId="77777777" w:rsidR="009B4163" w:rsidRPr="005C130B" w:rsidRDefault="009B4163" w:rsidP="00E34494">
            <w:pPr>
              <w:pStyle w:val="a4"/>
              <w:ind w:leftChars="0" w:left="0"/>
              <w:jc w:val="center"/>
              <w:rPr>
                <w:b/>
                <w:bCs/>
                <w:color w:val="FFFFFF"/>
              </w:rPr>
            </w:pPr>
            <w:r w:rsidRPr="005C130B">
              <w:rPr>
                <w:rFonts w:hint="eastAsia"/>
                <w:b/>
                <w:bCs/>
                <w:color w:val="FFFFFF"/>
              </w:rPr>
              <w:t>Variable Name</w:t>
            </w:r>
          </w:p>
        </w:tc>
      </w:tr>
      <w:tr w:rsidR="009B4163" w14:paraId="00439044" w14:textId="77777777" w:rsidTr="00E34494">
        <w:tc>
          <w:tcPr>
            <w:tcW w:w="1069" w:type="dxa"/>
            <w:shd w:val="clear" w:color="auto" w:fill="auto"/>
          </w:tcPr>
          <w:p w14:paraId="0D50D175" w14:textId="6D34A503" w:rsidR="009B4163" w:rsidRDefault="00C437FD" w:rsidP="00E34494">
            <w:pPr>
              <w:pStyle w:val="a4"/>
              <w:ind w:leftChars="0"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70802CCC" w14:textId="66441618" w:rsidR="009B4163" w:rsidRDefault="00C437FD" w:rsidP="00E34494">
            <w:pPr>
              <w:pStyle w:val="a4"/>
              <w:ind w:leftChars="0" w:left="0"/>
            </w:pPr>
            <w:r>
              <w:rPr>
                <w:rFonts w:hint="eastAsia"/>
              </w:rPr>
              <w:t>EnhancedUnitAlarms</w:t>
            </w:r>
          </w:p>
        </w:tc>
      </w:tr>
      <w:tr w:rsidR="00D477FC" w14:paraId="16B59EB5" w14:textId="77777777" w:rsidTr="00E34494">
        <w:tc>
          <w:tcPr>
            <w:tcW w:w="1069" w:type="dxa"/>
            <w:shd w:val="clear" w:color="auto" w:fill="auto"/>
          </w:tcPr>
          <w:p w14:paraId="572D3E75" w14:textId="671DFE66" w:rsidR="00D477FC" w:rsidRDefault="00D477FC" w:rsidP="00E34494">
            <w:pPr>
              <w:pStyle w:val="a4"/>
              <w:ind w:leftChars="0"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4819" w:type="dxa"/>
            <w:shd w:val="clear" w:color="auto" w:fill="auto"/>
          </w:tcPr>
          <w:p w14:paraId="7DC20137" w14:textId="4125BACF" w:rsidR="00D477FC" w:rsidRDefault="00D477FC" w:rsidP="00E34494">
            <w:pPr>
              <w:pStyle w:val="a4"/>
              <w:ind w:leftChars="0" w:left="0"/>
            </w:pPr>
            <w:r>
              <w:rPr>
                <w:rFonts w:hint="eastAsia"/>
              </w:rPr>
              <w:t>EnhancedPortState</w:t>
            </w:r>
          </w:p>
        </w:tc>
      </w:tr>
    </w:tbl>
    <w:p w14:paraId="6EBC4C1E" w14:textId="77777777" w:rsidR="009B4C84" w:rsidRDefault="009B4C84" w:rsidP="009B4163">
      <w:pPr>
        <w:snapToGrid/>
        <w:spacing w:before="0" w:after="0"/>
        <w:jc w:val="left"/>
        <w:rPr>
          <w:rFonts w:ascii="Arial" w:eastAsia="ＭＳ Ｐゴシック" w:hAnsi="Arial"/>
          <w:b/>
          <w:color w:val="000080"/>
          <w:kern w:val="0"/>
          <w:sz w:val="40"/>
          <w:szCs w:val="20"/>
        </w:rPr>
      </w:pPr>
    </w:p>
    <w:p w14:paraId="4EC90383" w14:textId="65AE81D5" w:rsidR="009B4163" w:rsidRDefault="00C437FD" w:rsidP="00AD4BB7">
      <w:pPr>
        <w:pStyle w:val="2"/>
      </w:pPr>
      <w:r>
        <w:rPr>
          <w:rFonts w:hint="eastAsia"/>
        </w:rPr>
        <w:t xml:space="preserve"> </w:t>
      </w:r>
      <w:bookmarkStart w:id="76" w:name="_Toc176784182"/>
      <w:r w:rsidR="009B4163">
        <w:rPr>
          <w:rFonts w:hint="eastAsia"/>
        </w:rPr>
        <w:t>Revision History</w:t>
      </w:r>
      <w:bookmarkEnd w:id="76"/>
      <w:r w:rsidR="009B4163">
        <w:rPr>
          <w:rFonts w:hint="eastAsia"/>
        </w:rPr>
        <w:tab/>
      </w:r>
    </w:p>
    <w:tbl>
      <w:tblPr>
        <w:tblW w:w="10022" w:type="dxa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75"/>
        <w:gridCol w:w="784"/>
        <w:gridCol w:w="5103"/>
        <w:gridCol w:w="1342"/>
        <w:gridCol w:w="1418"/>
      </w:tblGrid>
      <w:tr w:rsidR="009B4163" w14:paraId="6DC1FE8A" w14:textId="77777777" w:rsidTr="00E333F5">
        <w:trPr>
          <w:tblHeader/>
        </w:trPr>
        <w:tc>
          <w:tcPr>
            <w:tcW w:w="1375" w:type="dxa"/>
            <w:shd w:val="clear" w:color="auto" w:fill="CCCCCC"/>
          </w:tcPr>
          <w:p w14:paraId="10988B77" w14:textId="77777777" w:rsidR="009B4163" w:rsidRDefault="009B4163" w:rsidP="00E34494">
            <w:pPr>
              <w:pStyle w:val="a8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Date</w:t>
            </w:r>
          </w:p>
        </w:tc>
        <w:tc>
          <w:tcPr>
            <w:tcW w:w="784" w:type="dxa"/>
            <w:shd w:val="clear" w:color="auto" w:fill="CCCCCC"/>
          </w:tcPr>
          <w:p w14:paraId="472B03A9" w14:textId="77777777" w:rsidR="009B4163" w:rsidRPr="00CE186B" w:rsidRDefault="009B4163" w:rsidP="00E34494">
            <w:pPr>
              <w:pStyle w:val="a8"/>
              <w:jc w:val="center"/>
              <w:rPr>
                <w:b/>
                <w:bCs/>
                <w:sz w:val="14"/>
                <w:szCs w:val="14"/>
              </w:rPr>
            </w:pPr>
            <w:r w:rsidRPr="00CE186B">
              <w:rPr>
                <w:rFonts w:hint="eastAsia"/>
                <w:b/>
                <w:bCs/>
                <w:sz w:val="14"/>
                <w:szCs w:val="14"/>
              </w:rPr>
              <w:t>Full Version</w:t>
            </w:r>
          </w:p>
        </w:tc>
        <w:tc>
          <w:tcPr>
            <w:tcW w:w="5103" w:type="dxa"/>
            <w:shd w:val="clear" w:color="auto" w:fill="CCCCCC"/>
          </w:tcPr>
          <w:p w14:paraId="58384368" w14:textId="77777777" w:rsidR="009B4163" w:rsidRDefault="009B4163" w:rsidP="00E34494">
            <w:pPr>
              <w:pStyle w:val="a8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Description</w:t>
            </w:r>
          </w:p>
        </w:tc>
        <w:tc>
          <w:tcPr>
            <w:tcW w:w="1342" w:type="dxa"/>
            <w:shd w:val="clear" w:color="auto" w:fill="CCCCCC"/>
          </w:tcPr>
          <w:p w14:paraId="017EE4E5" w14:textId="77777777" w:rsidR="009B4163" w:rsidRDefault="009B4163" w:rsidP="00E34494">
            <w:pPr>
              <w:pStyle w:val="a8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Prepared</w:t>
            </w:r>
            <w:r>
              <w:rPr>
                <w:b/>
                <w:bCs/>
              </w:rPr>
              <w:t xml:space="preserve"> by</w:t>
            </w:r>
          </w:p>
        </w:tc>
        <w:tc>
          <w:tcPr>
            <w:tcW w:w="1418" w:type="dxa"/>
            <w:shd w:val="clear" w:color="auto" w:fill="CCCCCC"/>
          </w:tcPr>
          <w:p w14:paraId="7C1FDF2F" w14:textId="77777777" w:rsidR="009B4163" w:rsidRDefault="009B4163" w:rsidP="00E34494">
            <w:pPr>
              <w:pStyle w:val="a8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Approved by</w:t>
            </w:r>
          </w:p>
        </w:tc>
      </w:tr>
      <w:tr w:rsidR="009B4163" w14:paraId="73C8D69C" w14:textId="77777777" w:rsidTr="00E333F5">
        <w:tc>
          <w:tcPr>
            <w:tcW w:w="1375" w:type="dxa"/>
          </w:tcPr>
          <w:p w14:paraId="464EF23D" w14:textId="6A68519F" w:rsidR="009B4163" w:rsidRPr="00707768" w:rsidRDefault="009B4163" w:rsidP="00E34494">
            <w:pPr>
              <w:pStyle w:val="a8"/>
            </w:pPr>
            <w:r>
              <w:t>20</w:t>
            </w:r>
            <w:r w:rsidR="00571854">
              <w:t>21</w:t>
            </w:r>
            <w:r>
              <w:t>/</w:t>
            </w:r>
            <w:r w:rsidR="00571854">
              <w:t>0</w:t>
            </w:r>
            <w:r w:rsidR="00C437FD">
              <w:rPr>
                <w:rFonts w:hint="eastAsia"/>
              </w:rPr>
              <w:t>9</w:t>
            </w:r>
            <w:r>
              <w:t>/</w:t>
            </w:r>
            <w:r w:rsidR="00C437FD">
              <w:rPr>
                <w:rFonts w:hint="eastAsia"/>
              </w:rPr>
              <w:t>6</w:t>
            </w:r>
          </w:p>
        </w:tc>
        <w:tc>
          <w:tcPr>
            <w:tcW w:w="784" w:type="dxa"/>
          </w:tcPr>
          <w:p w14:paraId="5DAFDC9C" w14:textId="77777777" w:rsidR="009B4163" w:rsidRPr="00707768" w:rsidRDefault="009B4163" w:rsidP="00E34494">
            <w:pPr>
              <w:pStyle w:val="a8"/>
            </w:pPr>
            <w:r>
              <w:rPr>
                <w:rFonts w:hint="eastAsia"/>
              </w:rPr>
              <w:t>1.0.0</w:t>
            </w:r>
          </w:p>
        </w:tc>
        <w:tc>
          <w:tcPr>
            <w:tcW w:w="5103" w:type="dxa"/>
          </w:tcPr>
          <w:p w14:paraId="3EAF2D54" w14:textId="77777777" w:rsidR="009B4163" w:rsidRPr="00707768" w:rsidRDefault="009B4163" w:rsidP="00E34494">
            <w:pPr>
              <w:pStyle w:val="a8"/>
            </w:pPr>
            <w:r>
              <w:rPr>
                <w:rFonts w:hint="eastAsia"/>
              </w:rPr>
              <w:t>First edition</w:t>
            </w:r>
          </w:p>
        </w:tc>
        <w:tc>
          <w:tcPr>
            <w:tcW w:w="1342" w:type="dxa"/>
          </w:tcPr>
          <w:p w14:paraId="616AD57E" w14:textId="636AC5C4" w:rsidR="00C437FD" w:rsidRPr="00707768" w:rsidRDefault="00571854" w:rsidP="00E34494">
            <w:pPr>
              <w:pStyle w:val="a8"/>
            </w:pPr>
            <w:r>
              <w:t>T.</w:t>
            </w:r>
            <w:r w:rsidR="00C437FD">
              <w:rPr>
                <w:rFonts w:hint="eastAsia"/>
              </w:rPr>
              <w:t>Sanada</w:t>
            </w:r>
          </w:p>
        </w:tc>
        <w:tc>
          <w:tcPr>
            <w:tcW w:w="1418" w:type="dxa"/>
          </w:tcPr>
          <w:p w14:paraId="5A8D24C7" w14:textId="71DD8158" w:rsidR="009B4163" w:rsidRDefault="00571854" w:rsidP="00E34494">
            <w:pPr>
              <w:pStyle w:val="a8"/>
            </w:pPr>
            <w:r>
              <w:rPr>
                <w:rFonts w:hint="eastAsia"/>
              </w:rPr>
              <w:t>H</w:t>
            </w:r>
            <w:r>
              <w:t>.Nakagawa</w:t>
            </w:r>
          </w:p>
        </w:tc>
      </w:tr>
    </w:tbl>
    <w:p w14:paraId="4199D47D" w14:textId="77777777" w:rsidR="009B4163" w:rsidRDefault="009B4163" w:rsidP="009B4163">
      <w:pPr>
        <w:snapToGrid/>
        <w:spacing w:before="0" w:after="0"/>
        <w:jc w:val="left"/>
        <w:rPr>
          <w:kern w:val="0"/>
          <w:szCs w:val="20"/>
        </w:rPr>
      </w:pPr>
    </w:p>
    <w:p w14:paraId="4579A58A" w14:textId="77777777" w:rsidR="009B4163" w:rsidRDefault="009B4163" w:rsidP="009B4163">
      <w:pPr>
        <w:pStyle w:val="a8"/>
      </w:pPr>
    </w:p>
    <w:p w14:paraId="66D068B6" w14:textId="77777777" w:rsidR="009B4163" w:rsidRPr="00676DA2" w:rsidRDefault="009B4163" w:rsidP="009B4163">
      <w:pPr>
        <w:pStyle w:val="a4"/>
        <w:ind w:leftChars="496" w:left="992"/>
        <w:sectPr w:rsidR="009B4163" w:rsidRPr="00676DA2" w:rsidSect="001A628F">
          <w:headerReference w:type="even" r:id="rId27"/>
          <w:headerReference w:type="default" r:id="rId28"/>
          <w:footerReference w:type="default" r:id="rId29"/>
          <w:pgSz w:w="11906" w:h="16838" w:code="9"/>
          <w:pgMar w:top="2268" w:right="1247" w:bottom="1985" w:left="1247" w:header="851" w:footer="567" w:gutter="0"/>
          <w:cols w:space="425"/>
          <w:docGrid w:linePitch="360"/>
        </w:sectPr>
      </w:pPr>
    </w:p>
    <w:p w14:paraId="644DF631" w14:textId="77777777" w:rsidR="009B4163" w:rsidRDefault="009B4163" w:rsidP="009B4163">
      <w:pPr>
        <w:pStyle w:val="a8"/>
      </w:pPr>
    </w:p>
    <w:p w14:paraId="1DEA9B1B" w14:textId="77777777" w:rsidR="009B4163" w:rsidRDefault="009B4163" w:rsidP="009B4163">
      <w:pPr>
        <w:pStyle w:val="a8"/>
        <w:tabs>
          <w:tab w:val="left" w:pos="2166"/>
        </w:tabs>
      </w:pPr>
    </w:p>
    <w:p w14:paraId="4C4D2476" w14:textId="77777777" w:rsidR="009B4163" w:rsidRDefault="009B4163" w:rsidP="009B4163">
      <w:pPr>
        <w:pStyle w:val="a8"/>
      </w:pPr>
    </w:p>
    <w:p w14:paraId="467CB1E9" w14:textId="77777777" w:rsidR="009B4163" w:rsidRDefault="009B4163" w:rsidP="009B4163">
      <w:pPr>
        <w:pStyle w:val="a8"/>
      </w:pPr>
    </w:p>
    <w:p w14:paraId="38C218D4" w14:textId="77777777" w:rsidR="009B4163" w:rsidRDefault="009B4163" w:rsidP="009B4163">
      <w:pPr>
        <w:pStyle w:val="a8"/>
      </w:pPr>
    </w:p>
    <w:p w14:paraId="093F470C" w14:textId="77777777" w:rsidR="009B4163" w:rsidRDefault="009B4163" w:rsidP="009B4163">
      <w:pPr>
        <w:pStyle w:val="a8"/>
      </w:pPr>
    </w:p>
    <w:p w14:paraId="5B955C84" w14:textId="77777777" w:rsidR="009B4163" w:rsidRDefault="009B4163" w:rsidP="009B4163">
      <w:pPr>
        <w:pStyle w:val="a8"/>
      </w:pPr>
    </w:p>
    <w:p w14:paraId="0C0B26E6" w14:textId="77777777" w:rsidR="009B4163" w:rsidRDefault="009B4163" w:rsidP="009B4163">
      <w:pPr>
        <w:pStyle w:val="a8"/>
      </w:pPr>
    </w:p>
    <w:p w14:paraId="22DFEB19" w14:textId="77777777" w:rsidR="009B4163" w:rsidRDefault="009B4163" w:rsidP="009B4163">
      <w:pPr>
        <w:pStyle w:val="a8"/>
      </w:pPr>
    </w:p>
    <w:p w14:paraId="034AD1A3" w14:textId="77777777" w:rsidR="009B4163" w:rsidRDefault="009B4163" w:rsidP="009B4163">
      <w:pPr>
        <w:pStyle w:val="a8"/>
      </w:pPr>
    </w:p>
    <w:p w14:paraId="68590C7D" w14:textId="77777777" w:rsidR="009B4163" w:rsidRDefault="009B4163" w:rsidP="009B4163">
      <w:pPr>
        <w:pStyle w:val="a8"/>
      </w:pPr>
    </w:p>
    <w:p w14:paraId="3B41130B" w14:textId="77777777" w:rsidR="009B4163" w:rsidRDefault="009B4163" w:rsidP="009B4163">
      <w:pPr>
        <w:pStyle w:val="a8"/>
      </w:pPr>
    </w:p>
    <w:p w14:paraId="4A847299" w14:textId="77777777" w:rsidR="009B4163" w:rsidRDefault="009B4163" w:rsidP="009B4163">
      <w:pPr>
        <w:pStyle w:val="a8"/>
      </w:pPr>
    </w:p>
    <w:p w14:paraId="562D3D1C" w14:textId="77777777" w:rsidR="009B4163" w:rsidRDefault="009B4163" w:rsidP="009B4163">
      <w:pPr>
        <w:pStyle w:val="a8"/>
      </w:pPr>
    </w:p>
    <w:p w14:paraId="208E39BC" w14:textId="77777777" w:rsidR="009B4163" w:rsidRDefault="009B4163" w:rsidP="009B4163">
      <w:pPr>
        <w:pStyle w:val="a8"/>
      </w:pPr>
    </w:p>
    <w:p w14:paraId="0B499D9E" w14:textId="77777777" w:rsidR="009B4163" w:rsidRDefault="009B4163" w:rsidP="009B4163">
      <w:pPr>
        <w:pStyle w:val="a8"/>
      </w:pPr>
    </w:p>
    <w:p w14:paraId="22307258" w14:textId="77777777" w:rsidR="009B4163" w:rsidRDefault="009B4163" w:rsidP="009B4163">
      <w:pPr>
        <w:pStyle w:val="a8"/>
      </w:pPr>
    </w:p>
    <w:p w14:paraId="379F596F" w14:textId="77777777" w:rsidR="009B4163" w:rsidRDefault="009B4163" w:rsidP="009B4163">
      <w:pPr>
        <w:pStyle w:val="a8"/>
      </w:pPr>
    </w:p>
    <w:p w14:paraId="7736CB64" w14:textId="77777777" w:rsidR="009B4163" w:rsidRDefault="009B4163" w:rsidP="009B4163">
      <w:pPr>
        <w:pStyle w:val="a8"/>
      </w:pPr>
    </w:p>
    <w:p w14:paraId="0C25B3E4" w14:textId="77777777" w:rsidR="009B4163" w:rsidRDefault="009B4163" w:rsidP="009B4163">
      <w:pPr>
        <w:pStyle w:val="a8"/>
      </w:pPr>
    </w:p>
    <w:p w14:paraId="1D72EF59" w14:textId="77777777" w:rsidR="009B4163" w:rsidRDefault="009B4163" w:rsidP="009B4163">
      <w:pPr>
        <w:pStyle w:val="a8"/>
      </w:pPr>
    </w:p>
    <w:p w14:paraId="5D54E1AD" w14:textId="77777777" w:rsidR="009B4163" w:rsidRDefault="009B4163" w:rsidP="009B4163">
      <w:pPr>
        <w:pStyle w:val="a8"/>
      </w:pPr>
    </w:p>
    <w:p w14:paraId="1C629A78" w14:textId="77777777" w:rsidR="009B4163" w:rsidRDefault="009B4163" w:rsidP="009B4163">
      <w:pPr>
        <w:pStyle w:val="a8"/>
      </w:pPr>
    </w:p>
    <w:p w14:paraId="0DCCA14C" w14:textId="77777777" w:rsidR="009B4163" w:rsidRDefault="009B4163" w:rsidP="009B4163">
      <w:pPr>
        <w:pStyle w:val="a8"/>
      </w:pPr>
    </w:p>
    <w:tbl>
      <w:tblPr>
        <w:tblpPr w:leftFromText="142" w:rightFromText="142" w:vertAnchor="page" w:horzAnchor="margin" w:tblpY="10006"/>
        <w:tblW w:w="978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67"/>
        <w:gridCol w:w="4488"/>
        <w:gridCol w:w="3530"/>
      </w:tblGrid>
      <w:tr w:rsidR="009B4163" w14:paraId="1CBD6190" w14:textId="77777777" w:rsidTr="00E34494">
        <w:trPr>
          <w:trHeight w:val="1684"/>
        </w:trPr>
        <w:tc>
          <w:tcPr>
            <w:tcW w:w="9785" w:type="dxa"/>
            <w:gridSpan w:val="3"/>
            <w:tcBorders>
              <w:bottom w:val="single" w:sz="18" w:space="0" w:color="auto"/>
            </w:tcBorders>
          </w:tcPr>
          <w:p w14:paraId="7E54A0D2" w14:textId="77777777" w:rsidR="009B4163" w:rsidRDefault="009B4163" w:rsidP="00E34494">
            <w:pPr>
              <w:pStyle w:val="a8"/>
            </w:pPr>
          </w:p>
          <w:p w14:paraId="0FAA8BAF" w14:textId="33A84389" w:rsidR="009B4163" w:rsidRDefault="009B4163" w:rsidP="00E34494">
            <w:pPr>
              <w:pStyle w:val="afe"/>
            </w:pPr>
            <w:r>
              <w:drawing>
                <wp:anchor distT="0" distB="0" distL="114300" distR="114300" simplePos="0" relativeHeight="251719680" behindDoc="1" locked="0" layoutInCell="1" allowOverlap="1" wp14:anchorId="1B7C4C8E" wp14:editId="0A91B017">
                  <wp:simplePos x="0" y="0"/>
                  <wp:positionH relativeFrom="column">
                    <wp:posOffset>4718050</wp:posOffset>
                  </wp:positionH>
                  <wp:positionV relativeFrom="paragraph">
                    <wp:posOffset>-168910</wp:posOffset>
                  </wp:positionV>
                  <wp:extent cx="1314450" cy="410845"/>
                  <wp:effectExtent l="0" t="0" r="0" b="0"/>
                  <wp:wrapTight wrapText="bothSides">
                    <wp:wrapPolygon edited="0">
                      <wp:start x="939" y="3005"/>
                      <wp:lineTo x="939" y="17026"/>
                      <wp:lineTo x="20035" y="17026"/>
                      <wp:lineTo x="20035" y="3005"/>
                      <wp:lineTo x="939" y="3005"/>
                    </wp:wrapPolygon>
                  </wp:wrapTight>
                  <wp:docPr id="2" name="図 9" descr="daifuku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aifuku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1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437FD">
              <w:rPr>
                <w:rFonts w:hint="eastAsia"/>
              </w:rPr>
              <w:t>NPC</w:t>
            </w:r>
            <w:fldSimple w:instr=" TITLE  \* MERGEFORMAT ">
              <w:r w:rsidR="00B457C4">
                <w:rPr>
                  <w:rFonts w:hint="eastAsia"/>
                </w:rPr>
                <w:t xml:space="preserve"> </w:t>
              </w:r>
              <w:r>
                <w:t>COMMUNICATION</w:t>
              </w:r>
              <w:r w:rsidR="00C437FD">
                <w:rPr>
                  <w:rFonts w:hint="eastAsia"/>
                </w:rPr>
                <w:t xml:space="preserve"> </w:t>
              </w:r>
              <w:r>
                <w:t>SPECIFICATION</w:t>
              </w:r>
            </w:fldSimple>
          </w:p>
        </w:tc>
      </w:tr>
      <w:tr w:rsidR="009B4163" w14:paraId="6D9CF8A6" w14:textId="77777777" w:rsidTr="00E34494">
        <w:trPr>
          <w:trHeight w:val="333"/>
        </w:trPr>
        <w:tc>
          <w:tcPr>
            <w:tcW w:w="1767" w:type="dxa"/>
            <w:tcBorders>
              <w:top w:val="single" w:sz="18" w:space="0" w:color="auto"/>
            </w:tcBorders>
          </w:tcPr>
          <w:p w14:paraId="28549280" w14:textId="77777777" w:rsidR="009B4163" w:rsidRDefault="009B4163" w:rsidP="00E34494">
            <w:pPr>
              <w:pStyle w:val="a8"/>
            </w:pPr>
          </w:p>
        </w:tc>
        <w:tc>
          <w:tcPr>
            <w:tcW w:w="4488" w:type="dxa"/>
            <w:tcBorders>
              <w:top w:val="single" w:sz="18" w:space="0" w:color="auto"/>
            </w:tcBorders>
          </w:tcPr>
          <w:p w14:paraId="4F851363" w14:textId="77777777" w:rsidR="009B4163" w:rsidRDefault="009B4163" w:rsidP="00E34494">
            <w:pPr>
              <w:pStyle w:val="a8"/>
            </w:pPr>
          </w:p>
        </w:tc>
        <w:tc>
          <w:tcPr>
            <w:tcW w:w="3530" w:type="dxa"/>
            <w:tcBorders>
              <w:top w:val="single" w:sz="18" w:space="0" w:color="auto"/>
            </w:tcBorders>
          </w:tcPr>
          <w:p w14:paraId="3F45A378" w14:textId="77777777" w:rsidR="009B4163" w:rsidRDefault="009B4163" w:rsidP="00E34494">
            <w:pPr>
              <w:pStyle w:val="a8"/>
              <w:jc w:val="right"/>
            </w:pPr>
            <w:r>
              <w:rPr>
                <w:rFonts w:hint="eastAsia"/>
              </w:rPr>
              <w:t>Full Version</w:t>
            </w:r>
            <w:fldSimple w:instr=" DOCPROPERTY  Version  \* MERGEFORMAT ">
              <w:r>
                <w:t>1.0</w:t>
              </w:r>
            </w:fldSimple>
            <w:r>
              <w:t>.</w:t>
            </w:r>
            <w:fldSimple w:instr=" DOCPROPERTY  Release  \* MERGEFORMAT ">
              <w:r>
                <w:t>0</w:t>
              </w:r>
            </w:fldSimple>
            <w:r>
              <w:rPr>
                <w:rFonts w:hint="eastAsia"/>
              </w:rPr>
              <w:t xml:space="preserve"> </w:t>
            </w:r>
          </w:p>
        </w:tc>
      </w:tr>
      <w:tr w:rsidR="009B4163" w14:paraId="019AD8B1" w14:textId="77777777" w:rsidTr="00E34494">
        <w:trPr>
          <w:trHeight w:val="350"/>
        </w:trPr>
        <w:tc>
          <w:tcPr>
            <w:tcW w:w="1767" w:type="dxa"/>
          </w:tcPr>
          <w:p w14:paraId="39FBF224" w14:textId="77777777" w:rsidR="009B4163" w:rsidRDefault="009B4163" w:rsidP="00E34494">
            <w:pPr>
              <w:pStyle w:val="a8"/>
            </w:pPr>
          </w:p>
        </w:tc>
        <w:tc>
          <w:tcPr>
            <w:tcW w:w="4488" w:type="dxa"/>
          </w:tcPr>
          <w:p w14:paraId="1185100B" w14:textId="77777777" w:rsidR="009B4163" w:rsidRDefault="009B4163" w:rsidP="00E34494">
            <w:pPr>
              <w:pStyle w:val="a8"/>
            </w:pPr>
          </w:p>
        </w:tc>
        <w:tc>
          <w:tcPr>
            <w:tcW w:w="3530" w:type="dxa"/>
          </w:tcPr>
          <w:p w14:paraId="38C53BFB" w14:textId="3806F2FE" w:rsidR="009B4163" w:rsidRDefault="009B4163" w:rsidP="00E34494">
            <w:pPr>
              <w:pStyle w:val="a8"/>
              <w:wordWrap w:val="0"/>
              <w:jc w:val="right"/>
            </w:pPr>
            <w:r>
              <w:rPr>
                <w:rFonts w:hint="eastAsia"/>
              </w:rPr>
              <w:t xml:space="preserve">Issued on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SAVEDATE \@ "yyyy</w:instrText>
            </w:r>
            <w:r>
              <w:rPr>
                <w:rFonts w:hint="eastAsia"/>
              </w:rPr>
              <w:instrText>年</w:instrText>
            </w:r>
            <w:r>
              <w:rPr>
                <w:rFonts w:hint="eastAsia"/>
              </w:rPr>
              <w:instrText>M</w:instrText>
            </w:r>
            <w:r>
              <w:rPr>
                <w:rFonts w:hint="eastAsia"/>
              </w:rPr>
              <w:instrText>月</w:instrText>
            </w:r>
            <w:r>
              <w:rPr>
                <w:rFonts w:hint="eastAsia"/>
              </w:rPr>
              <w:instrText>d</w:instrText>
            </w:r>
            <w:r>
              <w:rPr>
                <w:rFonts w:hint="eastAsia"/>
              </w:rPr>
              <w:instrText>日</w:instrText>
            </w:r>
            <w:r>
              <w:rPr>
                <w:rFonts w:hint="eastAsia"/>
              </w:rPr>
              <w:instrText>" \* MERGEFORMAT</w:instrText>
            </w:r>
            <w:r>
              <w:instrText xml:space="preserve"> </w:instrText>
            </w:r>
            <w:r>
              <w:fldChar w:fldCharType="separate"/>
            </w:r>
            <w:r w:rsidR="007B7D8A">
              <w:rPr>
                <w:rFonts w:hint="eastAsia"/>
                <w:noProof/>
              </w:rPr>
              <w:t>2024</w:t>
            </w:r>
            <w:r w:rsidR="007B7D8A">
              <w:rPr>
                <w:rFonts w:hint="eastAsia"/>
                <w:noProof/>
              </w:rPr>
              <w:t>年</w:t>
            </w:r>
            <w:r w:rsidR="007B7D8A">
              <w:rPr>
                <w:rFonts w:hint="eastAsia"/>
                <w:noProof/>
              </w:rPr>
              <w:t>9</w:t>
            </w:r>
            <w:r w:rsidR="007B7D8A">
              <w:rPr>
                <w:rFonts w:hint="eastAsia"/>
                <w:noProof/>
              </w:rPr>
              <w:t>月</w:t>
            </w:r>
            <w:r w:rsidR="007B7D8A">
              <w:rPr>
                <w:rFonts w:hint="eastAsia"/>
                <w:noProof/>
              </w:rPr>
              <w:t>11</w:t>
            </w:r>
            <w:r w:rsidR="007B7D8A">
              <w:rPr>
                <w:rFonts w:hint="eastAsia"/>
                <w:noProof/>
              </w:rPr>
              <w:t>日</w:t>
            </w:r>
            <w:r>
              <w:fldChar w:fldCharType="end"/>
            </w:r>
          </w:p>
        </w:tc>
      </w:tr>
      <w:tr w:rsidR="009B4163" w14:paraId="7BFA000F" w14:textId="77777777" w:rsidTr="00E34494">
        <w:trPr>
          <w:trHeight w:val="333"/>
        </w:trPr>
        <w:tc>
          <w:tcPr>
            <w:tcW w:w="1767" w:type="dxa"/>
            <w:vAlign w:val="center"/>
          </w:tcPr>
          <w:p w14:paraId="2C779CE0" w14:textId="77777777" w:rsidR="009B4163" w:rsidRDefault="009B4163" w:rsidP="00E34494">
            <w:pPr>
              <w:pStyle w:val="a8"/>
              <w:jc w:val="distribute"/>
            </w:pPr>
            <w:r>
              <w:rPr>
                <w:rFonts w:hint="eastAsia"/>
              </w:rPr>
              <w:t>Supervised by</w:t>
            </w:r>
          </w:p>
        </w:tc>
        <w:tc>
          <w:tcPr>
            <w:tcW w:w="4488" w:type="dxa"/>
          </w:tcPr>
          <w:p w14:paraId="03C9F50D" w14:textId="77777777" w:rsidR="009B4163" w:rsidRDefault="009B4163" w:rsidP="00E34494">
            <w:pPr>
              <w:pStyle w:val="a8"/>
            </w:pPr>
          </w:p>
        </w:tc>
        <w:tc>
          <w:tcPr>
            <w:tcW w:w="3530" w:type="dxa"/>
          </w:tcPr>
          <w:p w14:paraId="75CAB120" w14:textId="77777777" w:rsidR="009B4163" w:rsidRDefault="009B4163" w:rsidP="00E34494">
            <w:pPr>
              <w:pStyle w:val="a8"/>
              <w:jc w:val="right"/>
            </w:pPr>
          </w:p>
        </w:tc>
      </w:tr>
      <w:tr w:rsidR="009B4163" w14:paraId="0092B686" w14:textId="77777777" w:rsidTr="00E34494">
        <w:trPr>
          <w:trHeight w:val="333"/>
        </w:trPr>
        <w:tc>
          <w:tcPr>
            <w:tcW w:w="1767" w:type="dxa"/>
            <w:vAlign w:val="center"/>
          </w:tcPr>
          <w:p w14:paraId="40E1498B" w14:textId="77777777" w:rsidR="009B4163" w:rsidRDefault="009B4163" w:rsidP="00E34494">
            <w:pPr>
              <w:pStyle w:val="a8"/>
              <w:jc w:val="distribute"/>
            </w:pPr>
            <w:r>
              <w:rPr>
                <w:rFonts w:hint="eastAsia"/>
              </w:rPr>
              <w:t>Written by</w:t>
            </w:r>
          </w:p>
        </w:tc>
        <w:tc>
          <w:tcPr>
            <w:tcW w:w="4488" w:type="dxa"/>
          </w:tcPr>
          <w:p w14:paraId="1DCF2A59" w14:textId="5AABAAE6" w:rsidR="009B4163" w:rsidRDefault="00C437FD" w:rsidP="00E34494">
            <w:pPr>
              <w:pStyle w:val="a8"/>
            </w:pPr>
            <w:r>
              <w:rPr>
                <w:rFonts w:hint="eastAsia"/>
              </w:rPr>
              <w:t>T.Sanada</w:t>
            </w:r>
          </w:p>
        </w:tc>
        <w:tc>
          <w:tcPr>
            <w:tcW w:w="3530" w:type="dxa"/>
          </w:tcPr>
          <w:p w14:paraId="2F984B6F" w14:textId="77777777" w:rsidR="009B4163" w:rsidRDefault="009B4163" w:rsidP="00E34494">
            <w:pPr>
              <w:pStyle w:val="a8"/>
              <w:jc w:val="right"/>
            </w:pPr>
          </w:p>
        </w:tc>
      </w:tr>
      <w:tr w:rsidR="009B4163" w14:paraId="72721538" w14:textId="77777777" w:rsidTr="00E34494">
        <w:trPr>
          <w:trHeight w:val="333"/>
        </w:trPr>
        <w:tc>
          <w:tcPr>
            <w:tcW w:w="1767" w:type="dxa"/>
            <w:vAlign w:val="center"/>
          </w:tcPr>
          <w:p w14:paraId="1770D3F3" w14:textId="77777777" w:rsidR="009B4163" w:rsidRDefault="009B4163" w:rsidP="00E34494">
            <w:pPr>
              <w:pStyle w:val="a8"/>
              <w:jc w:val="distribute"/>
            </w:pPr>
            <w:r>
              <w:rPr>
                <w:rFonts w:hint="eastAsia"/>
              </w:rPr>
              <w:t>Edited by</w:t>
            </w:r>
          </w:p>
        </w:tc>
        <w:tc>
          <w:tcPr>
            <w:tcW w:w="4488" w:type="dxa"/>
          </w:tcPr>
          <w:p w14:paraId="5E7FDDA1" w14:textId="305C5D51" w:rsidR="009B4163" w:rsidRDefault="00C437FD" w:rsidP="00E34494">
            <w:pPr>
              <w:pStyle w:val="a8"/>
            </w:pPr>
            <w:r>
              <w:rPr>
                <w:rFonts w:hint="eastAsia"/>
              </w:rPr>
              <w:t>-</w:t>
            </w:r>
          </w:p>
        </w:tc>
        <w:tc>
          <w:tcPr>
            <w:tcW w:w="3530" w:type="dxa"/>
          </w:tcPr>
          <w:p w14:paraId="6A665259" w14:textId="77777777" w:rsidR="009B4163" w:rsidRDefault="009B4163" w:rsidP="00E34494">
            <w:pPr>
              <w:pStyle w:val="a8"/>
              <w:jc w:val="right"/>
            </w:pPr>
          </w:p>
        </w:tc>
      </w:tr>
      <w:tr w:rsidR="009B4163" w14:paraId="2D9F5EB8" w14:textId="77777777" w:rsidTr="00E34494">
        <w:trPr>
          <w:trHeight w:val="333"/>
        </w:trPr>
        <w:tc>
          <w:tcPr>
            <w:tcW w:w="1767" w:type="dxa"/>
            <w:vAlign w:val="center"/>
          </w:tcPr>
          <w:p w14:paraId="1DA4ECF9" w14:textId="77777777" w:rsidR="009B4163" w:rsidRDefault="009B4163" w:rsidP="00E34494">
            <w:pPr>
              <w:pStyle w:val="a8"/>
              <w:jc w:val="distribute"/>
            </w:pPr>
            <w:r>
              <w:rPr>
                <w:rFonts w:hint="eastAsia"/>
              </w:rPr>
              <w:t>Issued by</w:t>
            </w:r>
          </w:p>
        </w:tc>
        <w:tc>
          <w:tcPr>
            <w:tcW w:w="4488" w:type="dxa"/>
          </w:tcPr>
          <w:p w14:paraId="5B23C806" w14:textId="77777777" w:rsidR="009B4163" w:rsidRDefault="00000000" w:rsidP="00E34494">
            <w:pPr>
              <w:pStyle w:val="a8"/>
            </w:pPr>
            <w:fldSimple w:instr=" DOCPROPERTY &quot;Company&quot;  \* MERGEFORMAT ">
              <w:r w:rsidR="009B4163">
                <w:t>DAIFUKU CO. LTD.,</w:t>
              </w:r>
            </w:fldSimple>
          </w:p>
        </w:tc>
        <w:tc>
          <w:tcPr>
            <w:tcW w:w="3530" w:type="dxa"/>
          </w:tcPr>
          <w:p w14:paraId="06BD7788" w14:textId="77777777" w:rsidR="009B4163" w:rsidRDefault="009B4163" w:rsidP="00E34494">
            <w:pPr>
              <w:pStyle w:val="a8"/>
              <w:jc w:val="right"/>
            </w:pPr>
          </w:p>
        </w:tc>
      </w:tr>
      <w:tr w:rsidR="009B4163" w:rsidRPr="00E30884" w14:paraId="2CFE632A" w14:textId="77777777" w:rsidTr="00E34494">
        <w:trPr>
          <w:cantSplit/>
          <w:trHeight w:val="315"/>
        </w:trPr>
        <w:tc>
          <w:tcPr>
            <w:tcW w:w="1767" w:type="dxa"/>
          </w:tcPr>
          <w:p w14:paraId="5601892A" w14:textId="77777777" w:rsidR="009B4163" w:rsidRDefault="009B4163" w:rsidP="00E34494">
            <w:pPr>
              <w:pStyle w:val="a8"/>
            </w:pPr>
          </w:p>
        </w:tc>
        <w:tc>
          <w:tcPr>
            <w:tcW w:w="8018" w:type="dxa"/>
            <w:gridSpan w:val="2"/>
          </w:tcPr>
          <w:p w14:paraId="13F805AC" w14:textId="64F54850" w:rsidR="009B4163" w:rsidRPr="00E30884" w:rsidRDefault="009B4163" w:rsidP="00E34494">
            <w:pPr>
              <w:pStyle w:val="a8"/>
              <w:rPr>
                <w:lang w:val="pl-PL"/>
              </w:rPr>
            </w:pPr>
            <w:r>
              <w:fldChar w:fldCharType="begin"/>
            </w:r>
            <w:r w:rsidRPr="00BC073E">
              <w:rPr>
                <w:lang w:val="pl-PL"/>
              </w:rPr>
              <w:instrText xml:space="preserve"> </w:instrText>
            </w:r>
            <w:r w:rsidRPr="00BC073E">
              <w:rPr>
                <w:rFonts w:hint="eastAsia"/>
                <w:lang w:val="pl-PL"/>
              </w:rPr>
              <w:instrText>DOCPROPERTY "</w:instrText>
            </w:r>
            <w:r>
              <w:rPr>
                <w:rFonts w:hint="eastAsia"/>
              </w:rPr>
              <w:instrText>部署名</w:instrText>
            </w:r>
            <w:r w:rsidRPr="00BC073E">
              <w:rPr>
                <w:rFonts w:hint="eastAsia"/>
                <w:lang w:val="pl-PL"/>
              </w:rPr>
              <w:instrText>"  \* MERGEFORMAT</w:instrText>
            </w:r>
            <w:r w:rsidRPr="00BC073E">
              <w:rPr>
                <w:lang w:val="pl-PL"/>
              </w:rPr>
              <w:instrText xml:space="preserve"> </w:instrText>
            </w:r>
            <w:r>
              <w:fldChar w:fldCharType="separate"/>
            </w:r>
            <w:r w:rsidR="00927FD4">
              <w:rPr>
                <w:lang w:val="pl-PL"/>
              </w:rPr>
              <w:t>CIM Group, System Department, Production Operations, Cleanroom Division</w:t>
            </w:r>
            <w:r>
              <w:fldChar w:fldCharType="end"/>
            </w:r>
          </w:p>
        </w:tc>
      </w:tr>
      <w:tr w:rsidR="009B4163" w:rsidRPr="008F6D89" w14:paraId="5BC013E6" w14:textId="77777777" w:rsidTr="00E34494">
        <w:trPr>
          <w:cantSplit/>
          <w:trHeight w:val="368"/>
        </w:trPr>
        <w:tc>
          <w:tcPr>
            <w:tcW w:w="1767" w:type="dxa"/>
            <w:tcBorders>
              <w:bottom w:val="single" w:sz="4" w:space="0" w:color="auto"/>
            </w:tcBorders>
          </w:tcPr>
          <w:p w14:paraId="362F0745" w14:textId="77777777" w:rsidR="009B4163" w:rsidRDefault="009B4163" w:rsidP="00E34494">
            <w:pPr>
              <w:pStyle w:val="a8"/>
            </w:pPr>
            <w:r>
              <w:rPr>
                <w:rFonts w:hint="eastAsia"/>
              </w:rPr>
              <w:t xml:space="preserve">Copyright </w:t>
            </w:r>
            <w:r>
              <w:rPr>
                <w:rFonts w:ascii="ＭＳ Ｐ明朝" w:hAnsi="ＭＳ Ｐ明朝" w:hint="eastAsia"/>
              </w:rPr>
              <w:t>Ⓒ</w:t>
            </w:r>
          </w:p>
        </w:tc>
        <w:tc>
          <w:tcPr>
            <w:tcW w:w="8018" w:type="dxa"/>
            <w:gridSpan w:val="2"/>
            <w:tcBorders>
              <w:bottom w:val="single" w:sz="4" w:space="0" w:color="auto"/>
            </w:tcBorders>
          </w:tcPr>
          <w:p w14:paraId="4536A0B5" w14:textId="45CFA58C" w:rsidR="009B4163" w:rsidRPr="008F6D89" w:rsidRDefault="009B4163" w:rsidP="00E34494">
            <w:pPr>
              <w:pStyle w:val="a8"/>
              <w:rPr>
                <w:lang w:val="pl-PL"/>
              </w:rPr>
            </w:pPr>
            <w:r>
              <w:fldChar w:fldCharType="begin"/>
            </w:r>
            <w:r>
              <w:instrText xml:space="preserve"> CREATEDATE \@ "yyyy" \* MERGEFORMAT </w:instrText>
            </w:r>
            <w:r>
              <w:fldChar w:fldCharType="separate"/>
            </w:r>
            <w:r>
              <w:rPr>
                <w:noProof/>
              </w:rPr>
              <w:t>2018</w:t>
            </w:r>
            <w:r>
              <w:fldChar w:fldCharType="end"/>
            </w:r>
            <w:r w:rsidRPr="008F6D89">
              <w:rPr>
                <w:rFonts w:hint="eastAsia"/>
                <w:lang w:val="pl-PL"/>
              </w:rPr>
              <w:t xml:space="preserve"> - </w:t>
            </w:r>
            <w:r>
              <w:fldChar w:fldCharType="begin"/>
            </w:r>
            <w:r>
              <w:instrText xml:space="preserve"> SAVEDATE \@ "yyyy" \* MERGEFORMAT </w:instrText>
            </w:r>
            <w:r>
              <w:fldChar w:fldCharType="separate"/>
            </w:r>
            <w:r w:rsidR="007B7D8A">
              <w:rPr>
                <w:noProof/>
              </w:rPr>
              <w:t>2024</w:t>
            </w:r>
            <w:r>
              <w:fldChar w:fldCharType="end"/>
            </w:r>
            <w:r w:rsidRPr="008F6D89">
              <w:rPr>
                <w:rFonts w:hint="eastAsia"/>
                <w:lang w:val="pl-PL"/>
              </w:rPr>
              <w:t xml:space="preserve"> </w:t>
            </w:r>
            <w:r>
              <w:fldChar w:fldCharType="begin"/>
            </w:r>
            <w:r w:rsidRPr="008F6D89">
              <w:rPr>
                <w:lang w:val="pl-PL"/>
              </w:rPr>
              <w:instrText xml:space="preserve"> DOCPROPERTY "Company"  \* MERGEFORMAT </w:instrText>
            </w:r>
            <w:r>
              <w:fldChar w:fldCharType="separate"/>
            </w:r>
            <w:r>
              <w:rPr>
                <w:lang w:val="pl-PL"/>
              </w:rPr>
              <w:t>DAIFUKU CO. LTD.,</w:t>
            </w:r>
            <w:r>
              <w:fldChar w:fldCharType="end"/>
            </w:r>
          </w:p>
        </w:tc>
      </w:tr>
      <w:tr w:rsidR="009B4163" w14:paraId="728CAC3B" w14:textId="77777777" w:rsidTr="00E34494">
        <w:trPr>
          <w:cantSplit/>
          <w:trHeight w:val="315"/>
        </w:trPr>
        <w:tc>
          <w:tcPr>
            <w:tcW w:w="1767" w:type="dxa"/>
            <w:tcBorders>
              <w:top w:val="single" w:sz="4" w:space="0" w:color="auto"/>
            </w:tcBorders>
          </w:tcPr>
          <w:p w14:paraId="72C837B7" w14:textId="77777777" w:rsidR="009B4163" w:rsidRPr="008F6D89" w:rsidRDefault="009B4163" w:rsidP="00E34494">
            <w:pPr>
              <w:pStyle w:val="a8"/>
              <w:rPr>
                <w:lang w:val="pl-PL"/>
              </w:rPr>
            </w:pPr>
          </w:p>
        </w:tc>
        <w:tc>
          <w:tcPr>
            <w:tcW w:w="8018" w:type="dxa"/>
            <w:gridSpan w:val="2"/>
            <w:tcBorders>
              <w:top w:val="single" w:sz="4" w:space="0" w:color="auto"/>
            </w:tcBorders>
          </w:tcPr>
          <w:p w14:paraId="060E6D88" w14:textId="77777777" w:rsidR="009B4163" w:rsidRDefault="00000000" w:rsidP="00E34494">
            <w:pPr>
              <w:pStyle w:val="a8"/>
              <w:jc w:val="right"/>
            </w:pPr>
            <w:fldSimple w:instr=" DOCPROPERTY &quot;SerialNo&quot;  \* MERGEFORMAT ">
              <w:r w:rsidR="009B4163">
                <w:t>2</w:t>
              </w:r>
            </w:fldSimple>
          </w:p>
        </w:tc>
      </w:tr>
    </w:tbl>
    <w:p w14:paraId="19B84B9F" w14:textId="77777777" w:rsidR="009B4163" w:rsidRDefault="009B4163" w:rsidP="009B4163">
      <w:pPr>
        <w:pStyle w:val="a8"/>
      </w:pPr>
    </w:p>
    <w:p w14:paraId="4E39D3B9" w14:textId="77777777" w:rsidR="009B4163" w:rsidRDefault="009B4163" w:rsidP="009B4163">
      <w:pPr>
        <w:pStyle w:val="a8"/>
      </w:pPr>
      <w:r>
        <w:br w:type="page"/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121D274B" wp14:editId="03791FEC">
            <wp:simplePos x="0" y="0"/>
            <wp:positionH relativeFrom="column">
              <wp:posOffset>1952625</wp:posOffset>
            </wp:positionH>
            <wp:positionV relativeFrom="paragraph">
              <wp:posOffset>3771900</wp:posOffset>
            </wp:positionV>
            <wp:extent cx="1981200" cy="619125"/>
            <wp:effectExtent l="0" t="0" r="0" b="0"/>
            <wp:wrapNone/>
            <wp:docPr id="1" name="図 10" descr="daifuku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aifukuc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B4163" w:rsidSect="001A628F">
      <w:pgSz w:w="11906" w:h="16838" w:code="9"/>
      <w:pgMar w:top="2268" w:right="1247" w:bottom="1985" w:left="1247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3F230" w14:textId="77777777" w:rsidR="002833A5" w:rsidRDefault="002833A5">
      <w:r>
        <w:separator/>
      </w:r>
    </w:p>
  </w:endnote>
  <w:endnote w:type="continuationSeparator" w:id="0">
    <w:p w14:paraId="7CE166D4" w14:textId="77777777" w:rsidR="002833A5" w:rsidRDefault="00283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0" w:type="dxa"/>
      <w:tblInd w:w="-201" w:type="dxa"/>
      <w:tblBorders>
        <w:top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3404"/>
      <w:gridCol w:w="3203"/>
      <w:gridCol w:w="3393"/>
    </w:tblGrid>
    <w:tr w:rsidR="00927FD4" w14:paraId="203CCBB1" w14:textId="77777777">
      <w:trPr>
        <w:trHeight w:hRule="exact" w:val="851"/>
      </w:trPr>
      <w:tc>
        <w:tcPr>
          <w:tcW w:w="3404" w:type="dxa"/>
        </w:tcPr>
        <w:p w14:paraId="523FCF6C" w14:textId="77777777" w:rsidR="00927FD4" w:rsidRDefault="00927FD4">
          <w:pPr>
            <w:pStyle w:val="Left"/>
          </w:pPr>
          <w:r>
            <w:rPr>
              <w:rStyle w:val="af"/>
              <w:rFonts w:ascii="Century" w:hAnsi="Century"/>
              <w:i/>
              <w:kern w:val="2"/>
              <w:szCs w:val="24"/>
            </w:rPr>
            <w:fldChar w:fldCharType="begin"/>
          </w:r>
          <w:r>
            <w:rPr>
              <w:rStyle w:val="af"/>
              <w:rFonts w:ascii="Century" w:hAnsi="Century"/>
              <w:i/>
              <w:kern w:val="2"/>
              <w:szCs w:val="24"/>
            </w:rPr>
            <w:instrText xml:space="preserve"> PAGE </w:instrText>
          </w:r>
          <w:r>
            <w:rPr>
              <w:rStyle w:val="af"/>
              <w:rFonts w:ascii="Century" w:hAnsi="Century"/>
              <w:i/>
              <w:kern w:val="2"/>
              <w:szCs w:val="24"/>
            </w:rPr>
            <w:fldChar w:fldCharType="separate"/>
          </w:r>
          <w:r>
            <w:rPr>
              <w:rStyle w:val="af"/>
              <w:rFonts w:ascii="Century" w:hAnsi="Century"/>
              <w:i/>
              <w:noProof/>
              <w:kern w:val="2"/>
              <w:szCs w:val="24"/>
            </w:rPr>
            <w:t>ii</w:t>
          </w:r>
          <w:r>
            <w:rPr>
              <w:rStyle w:val="af"/>
              <w:rFonts w:ascii="Century" w:hAnsi="Century"/>
              <w:i/>
              <w:kern w:val="2"/>
              <w:szCs w:val="24"/>
            </w:rPr>
            <w:fldChar w:fldCharType="end"/>
          </w:r>
        </w:p>
      </w:tc>
      <w:tc>
        <w:tcPr>
          <w:tcW w:w="3203" w:type="dxa"/>
        </w:tcPr>
        <w:p w14:paraId="750534A7" w14:textId="26CD042A" w:rsidR="00927FD4" w:rsidRDefault="00927FD4" w:rsidP="000A27FB">
          <w:pPr>
            <w:pStyle w:val="Center"/>
            <w:ind w:leftChars="0" w:left="0"/>
            <w:rPr>
              <w:noProof/>
            </w:rPr>
          </w:pPr>
          <w:r>
            <w:fldChar w:fldCharType="begin"/>
          </w:r>
          <w:r>
            <w:instrText xml:space="preserve"> SAVEDATE \@ "MMMM d, yyyy" \* MERGEFORMAT </w:instrText>
          </w:r>
          <w:r>
            <w:fldChar w:fldCharType="separate"/>
          </w:r>
          <w:r w:rsidR="007B7D8A">
            <w:rPr>
              <w:noProof/>
            </w:rPr>
            <w:t>September 11, 2024</w:t>
          </w:r>
          <w:r>
            <w:fldChar w:fldCharType="end"/>
          </w:r>
        </w:p>
      </w:tc>
      <w:tc>
        <w:tcPr>
          <w:tcW w:w="3393" w:type="dxa"/>
        </w:tcPr>
        <w:p w14:paraId="63C1E360" w14:textId="7A95FE88" w:rsidR="00927FD4" w:rsidRDefault="00000000">
          <w:pPr>
            <w:pStyle w:val="Right"/>
          </w:pPr>
          <w:fldSimple w:instr=" DOCPROPERTY  Title  \* MERGEFORMAT ">
            <w:r w:rsidR="00B24AED">
              <w:rPr>
                <w:rFonts w:hint="eastAsia"/>
              </w:rPr>
              <w:t>NPC</w:t>
            </w:r>
            <w:r w:rsidR="00927FD4">
              <w:t xml:space="preserve"> CONTROLLER COMMUNICATION SPECIFICATION</w:t>
            </w:r>
          </w:fldSimple>
          <w:r w:rsidR="00927FD4">
            <w:t xml:space="preserve"> </w:t>
          </w:r>
        </w:p>
      </w:tc>
    </w:tr>
  </w:tbl>
  <w:p w14:paraId="575F1BC4" w14:textId="77777777" w:rsidR="00927FD4" w:rsidRDefault="00927FD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0" w:type="dxa"/>
      <w:tblInd w:w="-201" w:type="dxa"/>
      <w:tblBorders>
        <w:top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3404"/>
      <w:gridCol w:w="3203"/>
      <w:gridCol w:w="3393"/>
    </w:tblGrid>
    <w:tr w:rsidR="00927FD4" w14:paraId="2FC8768B" w14:textId="77777777">
      <w:trPr>
        <w:trHeight w:hRule="exact" w:val="851"/>
      </w:trPr>
      <w:tc>
        <w:tcPr>
          <w:tcW w:w="3404" w:type="dxa"/>
        </w:tcPr>
        <w:p w14:paraId="36FCF70F" w14:textId="25FC94B7" w:rsidR="00927FD4" w:rsidRDefault="00000000">
          <w:pPr>
            <w:pStyle w:val="Left"/>
          </w:pPr>
          <w:fldSimple w:instr=" DOCPROPERTY  Title  \* MERGEFORMAT ">
            <w:r w:rsidR="00B24AED">
              <w:rPr>
                <w:rFonts w:hint="eastAsia"/>
              </w:rPr>
              <w:t>NPC</w:t>
            </w:r>
            <w:r w:rsidR="00F84AEE">
              <w:rPr>
                <w:rFonts w:hint="eastAsia"/>
              </w:rPr>
              <w:t xml:space="preserve"> </w:t>
            </w:r>
            <w:r w:rsidR="00927FD4">
              <w:t>CONTROLLER COMMUNICATION SPECIFICATION</w:t>
            </w:r>
          </w:fldSimple>
        </w:p>
      </w:tc>
      <w:tc>
        <w:tcPr>
          <w:tcW w:w="3203" w:type="dxa"/>
        </w:tcPr>
        <w:p w14:paraId="219EDE2E" w14:textId="463CEB5C" w:rsidR="00927FD4" w:rsidRDefault="00927FD4" w:rsidP="00F84AEE">
          <w:pPr>
            <w:pStyle w:val="Center"/>
            <w:ind w:leftChars="0" w:left="0"/>
            <w:jc w:val="both"/>
          </w:pPr>
        </w:p>
      </w:tc>
      <w:tc>
        <w:tcPr>
          <w:tcW w:w="3393" w:type="dxa"/>
        </w:tcPr>
        <w:p w14:paraId="66BE5B7B" w14:textId="77777777" w:rsidR="00927FD4" w:rsidRDefault="00927FD4" w:rsidP="006A7ADC">
          <w:pPr>
            <w:pStyle w:val="Right"/>
            <w:wordWrap w:val="0"/>
          </w:pPr>
          <w:r>
            <w:rPr>
              <w:rFonts w:hint="eastAsia"/>
            </w:rPr>
            <w:t>i</w:t>
          </w:r>
        </w:p>
      </w:tc>
    </w:tr>
  </w:tbl>
  <w:p w14:paraId="38788BD0" w14:textId="77777777" w:rsidR="00927FD4" w:rsidRDefault="00927FD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0" w:type="dxa"/>
      <w:tblInd w:w="-201" w:type="dxa"/>
      <w:tblBorders>
        <w:top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3404"/>
      <w:gridCol w:w="3203"/>
      <w:gridCol w:w="3393"/>
    </w:tblGrid>
    <w:tr w:rsidR="00927FD4" w14:paraId="608A2B44" w14:textId="77777777">
      <w:trPr>
        <w:trHeight w:hRule="exact" w:val="851"/>
      </w:trPr>
      <w:tc>
        <w:tcPr>
          <w:tcW w:w="3404" w:type="dxa"/>
        </w:tcPr>
        <w:p w14:paraId="0C3125C3" w14:textId="77777777" w:rsidR="00927FD4" w:rsidRDefault="00927FD4">
          <w:pPr>
            <w:pStyle w:val="Left"/>
          </w:pPr>
          <w:r>
            <w:rPr>
              <w:rStyle w:val="af"/>
              <w:rFonts w:ascii="Century" w:hAnsi="Century"/>
              <w:i/>
              <w:kern w:val="2"/>
              <w:szCs w:val="24"/>
            </w:rPr>
            <w:fldChar w:fldCharType="begin"/>
          </w:r>
          <w:r>
            <w:rPr>
              <w:rStyle w:val="af"/>
              <w:rFonts w:ascii="Century" w:hAnsi="Century"/>
              <w:i/>
              <w:kern w:val="2"/>
              <w:szCs w:val="24"/>
            </w:rPr>
            <w:instrText xml:space="preserve"> PAGE </w:instrText>
          </w:r>
          <w:r>
            <w:rPr>
              <w:rStyle w:val="af"/>
              <w:rFonts w:ascii="Century" w:hAnsi="Century"/>
              <w:i/>
              <w:kern w:val="2"/>
              <w:szCs w:val="24"/>
            </w:rPr>
            <w:fldChar w:fldCharType="separate"/>
          </w:r>
          <w:r>
            <w:rPr>
              <w:rStyle w:val="af"/>
              <w:rFonts w:ascii="Century" w:hAnsi="Century"/>
              <w:i/>
              <w:noProof/>
              <w:kern w:val="2"/>
              <w:szCs w:val="24"/>
            </w:rPr>
            <w:t>viii</w:t>
          </w:r>
          <w:r>
            <w:rPr>
              <w:rStyle w:val="af"/>
              <w:rFonts w:ascii="Century" w:hAnsi="Century"/>
              <w:i/>
              <w:kern w:val="2"/>
              <w:szCs w:val="24"/>
            </w:rPr>
            <w:fldChar w:fldCharType="end"/>
          </w:r>
        </w:p>
      </w:tc>
      <w:tc>
        <w:tcPr>
          <w:tcW w:w="3203" w:type="dxa"/>
        </w:tcPr>
        <w:p w14:paraId="54825E24" w14:textId="74CF340A" w:rsidR="00927FD4" w:rsidRDefault="00927FD4" w:rsidP="000A27FB">
          <w:pPr>
            <w:pStyle w:val="Center"/>
            <w:ind w:leftChars="0" w:left="0"/>
          </w:pPr>
          <w:r>
            <w:fldChar w:fldCharType="begin"/>
          </w:r>
          <w:r>
            <w:instrText xml:space="preserve"> SAVEDATE \@ "MMMM d, yyyy" \* MERGEFORMAT </w:instrText>
          </w:r>
          <w:r>
            <w:fldChar w:fldCharType="separate"/>
          </w:r>
          <w:r w:rsidR="007B7D8A">
            <w:rPr>
              <w:noProof/>
            </w:rPr>
            <w:t>September 11, 2024</w:t>
          </w:r>
          <w:r>
            <w:fldChar w:fldCharType="end"/>
          </w:r>
        </w:p>
      </w:tc>
      <w:tc>
        <w:tcPr>
          <w:tcW w:w="3393" w:type="dxa"/>
        </w:tcPr>
        <w:p w14:paraId="28625CAD" w14:textId="6D7EE04B" w:rsidR="00927FD4" w:rsidRDefault="00000000">
          <w:pPr>
            <w:pStyle w:val="Right"/>
          </w:pPr>
          <w:fldSimple w:instr=" DOCPROPERTY  Title  \* MERGEFORMAT ">
            <w:r w:rsidR="009B4C84">
              <w:rPr>
                <w:rFonts w:hint="eastAsia"/>
              </w:rPr>
              <w:t>NCP</w:t>
            </w:r>
            <w:r w:rsidR="00927FD4">
              <w:t xml:space="preserve"> CONTROLLER COMMUNICATION SPECIFICATION</w:t>
            </w:r>
          </w:fldSimple>
          <w:r w:rsidR="00927FD4">
            <w:t xml:space="preserve"> </w:t>
          </w:r>
        </w:p>
      </w:tc>
    </w:tr>
  </w:tbl>
  <w:p w14:paraId="2FAAC86A" w14:textId="77777777" w:rsidR="00927FD4" w:rsidRDefault="00927FD4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0" w:type="dxa"/>
      <w:tblInd w:w="-201" w:type="dxa"/>
      <w:tblBorders>
        <w:top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3404"/>
      <w:gridCol w:w="3203"/>
      <w:gridCol w:w="3393"/>
    </w:tblGrid>
    <w:tr w:rsidR="00927FD4" w14:paraId="5EEAAC24" w14:textId="77777777">
      <w:trPr>
        <w:trHeight w:hRule="exact" w:val="851"/>
      </w:trPr>
      <w:tc>
        <w:tcPr>
          <w:tcW w:w="3404" w:type="dxa"/>
        </w:tcPr>
        <w:p w14:paraId="7106B4F6" w14:textId="7BC4039E" w:rsidR="00927FD4" w:rsidRDefault="00000000">
          <w:pPr>
            <w:pStyle w:val="Left"/>
          </w:pPr>
          <w:fldSimple w:instr=" DOCPROPERTY  Title  \* MERGEFORMAT ">
            <w:r w:rsidR="009B4C84">
              <w:rPr>
                <w:rFonts w:hint="eastAsia"/>
              </w:rPr>
              <w:t>NCP</w:t>
            </w:r>
            <w:r w:rsidR="00F84AEE">
              <w:rPr>
                <w:rFonts w:hint="eastAsia"/>
              </w:rPr>
              <w:t xml:space="preserve">　</w:t>
            </w:r>
            <w:r w:rsidR="00927FD4">
              <w:t>CONTROLLER COMMUNICATION SPECIFICATION</w:t>
            </w:r>
          </w:fldSimple>
        </w:p>
      </w:tc>
      <w:tc>
        <w:tcPr>
          <w:tcW w:w="3203" w:type="dxa"/>
        </w:tcPr>
        <w:p w14:paraId="295936DB" w14:textId="5E905978" w:rsidR="00927FD4" w:rsidRDefault="00927FD4" w:rsidP="00E4586A">
          <w:pPr>
            <w:pStyle w:val="Center"/>
          </w:pPr>
          <w:r>
            <w:fldChar w:fldCharType="begin"/>
          </w:r>
          <w:r>
            <w:instrText xml:space="preserve"> SAVEDATE \@ "MMMM d, yyyy" \* MERGEFORMAT </w:instrText>
          </w:r>
          <w:r>
            <w:fldChar w:fldCharType="separate"/>
          </w:r>
          <w:r w:rsidR="007B7D8A">
            <w:rPr>
              <w:noProof/>
            </w:rPr>
            <w:t>September 11, 2024</w:t>
          </w:r>
          <w:r>
            <w:fldChar w:fldCharType="end"/>
          </w:r>
        </w:p>
      </w:tc>
      <w:tc>
        <w:tcPr>
          <w:tcW w:w="3393" w:type="dxa"/>
        </w:tcPr>
        <w:p w14:paraId="5E9A4234" w14:textId="77777777" w:rsidR="00927FD4" w:rsidRDefault="00927FD4">
          <w:pPr>
            <w:pStyle w:val="Right"/>
          </w:pPr>
          <w:r>
            <w:rPr>
              <w:rStyle w:val="af"/>
              <w:rFonts w:ascii="Century" w:hAnsi="Century"/>
              <w:i/>
            </w:rPr>
            <w:fldChar w:fldCharType="begin"/>
          </w:r>
          <w:r>
            <w:rPr>
              <w:rStyle w:val="af"/>
              <w:rFonts w:ascii="Century" w:hAnsi="Century"/>
              <w:i/>
            </w:rPr>
            <w:instrText xml:space="preserve"> PAGE </w:instrText>
          </w:r>
          <w:r>
            <w:rPr>
              <w:rStyle w:val="af"/>
              <w:rFonts w:ascii="Century" w:hAnsi="Century"/>
              <w:i/>
            </w:rPr>
            <w:fldChar w:fldCharType="separate"/>
          </w:r>
          <w:r>
            <w:rPr>
              <w:rStyle w:val="af"/>
              <w:rFonts w:ascii="Century" w:hAnsi="Century"/>
              <w:i/>
              <w:noProof/>
            </w:rPr>
            <w:t>51</w:t>
          </w:r>
          <w:r>
            <w:rPr>
              <w:rStyle w:val="af"/>
              <w:rFonts w:ascii="Century" w:hAnsi="Century"/>
              <w:i/>
            </w:rPr>
            <w:fldChar w:fldCharType="end"/>
          </w:r>
        </w:p>
      </w:tc>
    </w:tr>
  </w:tbl>
  <w:p w14:paraId="6BDAC674" w14:textId="77777777" w:rsidR="00927FD4" w:rsidRDefault="00927FD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0" w:type="dxa"/>
      <w:tblInd w:w="-201" w:type="dxa"/>
      <w:tblBorders>
        <w:top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3404"/>
      <w:gridCol w:w="3203"/>
      <w:gridCol w:w="3393"/>
    </w:tblGrid>
    <w:tr w:rsidR="00927FD4" w14:paraId="547922B6" w14:textId="77777777">
      <w:trPr>
        <w:trHeight w:hRule="exact" w:val="851"/>
      </w:trPr>
      <w:tc>
        <w:tcPr>
          <w:tcW w:w="3404" w:type="dxa"/>
        </w:tcPr>
        <w:p w14:paraId="56A0D0FB" w14:textId="4F95C620" w:rsidR="00927FD4" w:rsidRDefault="00000000">
          <w:pPr>
            <w:pStyle w:val="Left"/>
          </w:pPr>
          <w:fldSimple w:instr=" DOCPROPERTY  Title  \* MERGEFORMAT ">
            <w:r w:rsidR="00B24AED">
              <w:rPr>
                <w:rFonts w:hint="eastAsia"/>
              </w:rPr>
              <w:t>NPC</w:t>
            </w:r>
            <w:r w:rsidR="00927FD4">
              <w:t xml:space="preserve"> CONTROLLER COMMUNICATION SPECIFICATION</w:t>
            </w:r>
          </w:fldSimple>
        </w:p>
      </w:tc>
      <w:tc>
        <w:tcPr>
          <w:tcW w:w="3203" w:type="dxa"/>
        </w:tcPr>
        <w:p w14:paraId="727E0DD7" w14:textId="6700A404" w:rsidR="00927FD4" w:rsidRDefault="00927FD4" w:rsidP="000A27FB">
          <w:pPr>
            <w:pStyle w:val="Center"/>
            <w:ind w:leftChars="0" w:left="0"/>
          </w:pPr>
          <w:r>
            <w:fldChar w:fldCharType="begin"/>
          </w:r>
          <w:r>
            <w:instrText xml:space="preserve"> SAVEDATE \@ "MMMM d, yyyy" \* MERGEFORMAT </w:instrText>
          </w:r>
          <w:r>
            <w:fldChar w:fldCharType="separate"/>
          </w:r>
          <w:r w:rsidR="007B7D8A">
            <w:rPr>
              <w:noProof/>
            </w:rPr>
            <w:t>September 11, 2024</w:t>
          </w:r>
          <w:r>
            <w:fldChar w:fldCharType="end"/>
          </w:r>
        </w:p>
      </w:tc>
      <w:tc>
        <w:tcPr>
          <w:tcW w:w="3393" w:type="dxa"/>
        </w:tcPr>
        <w:p w14:paraId="68E5D715" w14:textId="77777777" w:rsidR="00927FD4" w:rsidRDefault="00927FD4">
          <w:pPr>
            <w:pStyle w:val="Right"/>
          </w:pPr>
          <w:r>
            <w:rPr>
              <w:rStyle w:val="af"/>
              <w:rFonts w:ascii="Century" w:hAnsi="Century"/>
              <w:i/>
            </w:rPr>
            <w:fldChar w:fldCharType="begin"/>
          </w:r>
          <w:r>
            <w:rPr>
              <w:rStyle w:val="af"/>
              <w:rFonts w:ascii="Century" w:hAnsi="Century"/>
              <w:i/>
            </w:rPr>
            <w:instrText xml:space="preserve"> PAGE </w:instrText>
          </w:r>
          <w:r>
            <w:rPr>
              <w:rStyle w:val="af"/>
              <w:rFonts w:ascii="Century" w:hAnsi="Century"/>
              <w:i/>
            </w:rPr>
            <w:fldChar w:fldCharType="separate"/>
          </w:r>
          <w:r>
            <w:rPr>
              <w:rStyle w:val="af"/>
              <w:rFonts w:ascii="Century" w:hAnsi="Century"/>
              <w:i/>
              <w:noProof/>
            </w:rPr>
            <w:t>iii</w:t>
          </w:r>
          <w:r>
            <w:rPr>
              <w:rStyle w:val="af"/>
              <w:rFonts w:ascii="Century" w:hAnsi="Century"/>
              <w:i/>
            </w:rPr>
            <w:fldChar w:fldCharType="end"/>
          </w:r>
        </w:p>
      </w:tc>
    </w:tr>
  </w:tbl>
  <w:p w14:paraId="4635710A" w14:textId="77777777" w:rsidR="00927FD4" w:rsidRDefault="00927FD4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1FE60" w14:textId="77777777" w:rsidR="00927FD4" w:rsidRDefault="00927FD4">
    <w:pPr>
      <w:pStyle w:val="aff2"/>
      <w:jc w:val="center"/>
    </w:pPr>
    <w:r>
      <w:fldChar w:fldCharType="begin"/>
    </w:r>
    <w:r>
      <w:instrText>PAGE   \* MERGEFORMAT</w:instrText>
    </w:r>
    <w:r>
      <w:fldChar w:fldCharType="separate"/>
    </w:r>
    <w:r w:rsidRPr="00D6648E">
      <w:rPr>
        <w:noProof/>
        <w:lang w:val="ja-JP"/>
      </w:rPr>
      <w:t>208</w:t>
    </w:r>
    <w:r>
      <w:fldChar w:fldCharType="end"/>
    </w:r>
  </w:p>
  <w:tbl>
    <w:tblPr>
      <w:tblW w:w="10000" w:type="dxa"/>
      <w:tblInd w:w="-201" w:type="dxa"/>
      <w:tblBorders>
        <w:top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3404"/>
      <w:gridCol w:w="3203"/>
      <w:gridCol w:w="3393"/>
    </w:tblGrid>
    <w:tr w:rsidR="00927FD4" w14:paraId="6D4D9F25" w14:textId="77777777" w:rsidTr="00D078D1">
      <w:trPr>
        <w:trHeight w:hRule="exact" w:val="851"/>
      </w:trPr>
      <w:tc>
        <w:tcPr>
          <w:tcW w:w="3404" w:type="dxa"/>
        </w:tcPr>
        <w:p w14:paraId="5D786A49" w14:textId="77777777" w:rsidR="00927FD4" w:rsidRDefault="00927FD4" w:rsidP="003E1EC7">
          <w:pPr>
            <w:pStyle w:val="Left"/>
          </w:pPr>
          <w:r>
            <w:rPr>
              <w:rStyle w:val="af"/>
              <w:rFonts w:ascii="Century" w:hAnsi="Century"/>
              <w:i/>
              <w:kern w:val="2"/>
              <w:szCs w:val="24"/>
            </w:rPr>
            <w:fldChar w:fldCharType="begin"/>
          </w:r>
          <w:r>
            <w:rPr>
              <w:rStyle w:val="af"/>
              <w:rFonts w:ascii="Century" w:hAnsi="Century"/>
              <w:i/>
              <w:kern w:val="2"/>
              <w:szCs w:val="24"/>
            </w:rPr>
            <w:instrText xml:space="preserve"> PAGE </w:instrText>
          </w:r>
          <w:r>
            <w:rPr>
              <w:rStyle w:val="af"/>
              <w:rFonts w:ascii="Century" w:hAnsi="Century"/>
              <w:i/>
              <w:kern w:val="2"/>
              <w:szCs w:val="24"/>
            </w:rPr>
            <w:fldChar w:fldCharType="separate"/>
          </w:r>
          <w:r>
            <w:rPr>
              <w:rStyle w:val="af"/>
              <w:rFonts w:ascii="Century" w:hAnsi="Century"/>
              <w:i/>
              <w:noProof/>
              <w:kern w:val="2"/>
              <w:szCs w:val="24"/>
            </w:rPr>
            <w:t>208</w:t>
          </w:r>
          <w:r>
            <w:rPr>
              <w:rStyle w:val="af"/>
              <w:rFonts w:ascii="Century" w:hAnsi="Century"/>
              <w:i/>
              <w:kern w:val="2"/>
              <w:szCs w:val="24"/>
            </w:rPr>
            <w:fldChar w:fldCharType="end"/>
          </w:r>
        </w:p>
      </w:tc>
      <w:tc>
        <w:tcPr>
          <w:tcW w:w="3203" w:type="dxa"/>
        </w:tcPr>
        <w:p w14:paraId="6F92624F" w14:textId="4BF2E587" w:rsidR="00927FD4" w:rsidRDefault="00927FD4" w:rsidP="00C871E4">
          <w:pPr>
            <w:pStyle w:val="Center"/>
            <w:ind w:leftChars="0" w:left="0"/>
          </w:pPr>
          <w:r>
            <w:fldChar w:fldCharType="begin"/>
          </w:r>
          <w:r>
            <w:instrText xml:space="preserve"> SAVEDATE \@ "MMMM d, yyyy" \* MERGEFORMAT </w:instrText>
          </w:r>
          <w:r>
            <w:fldChar w:fldCharType="separate"/>
          </w:r>
          <w:r w:rsidR="007B7D8A">
            <w:rPr>
              <w:noProof/>
            </w:rPr>
            <w:t>September 11, 2024</w:t>
          </w:r>
          <w:r>
            <w:fldChar w:fldCharType="end"/>
          </w:r>
        </w:p>
      </w:tc>
      <w:tc>
        <w:tcPr>
          <w:tcW w:w="3393" w:type="dxa"/>
        </w:tcPr>
        <w:p w14:paraId="5DD27133" w14:textId="610DE8EE" w:rsidR="00927FD4" w:rsidRDefault="00000000" w:rsidP="003E1EC7">
          <w:pPr>
            <w:pStyle w:val="Right"/>
          </w:pPr>
          <w:fldSimple w:instr=" DOCPROPERTY  Title  \* MERGEFORMAT ">
            <w:r w:rsidR="009B4C84">
              <w:rPr>
                <w:rFonts w:hint="eastAsia"/>
              </w:rPr>
              <w:t>NCP</w:t>
            </w:r>
            <w:r w:rsidR="00927FD4">
              <w:t xml:space="preserve"> CONTROLLER COMMUNICATION SPECIFICATION</w:t>
            </w:r>
          </w:fldSimple>
          <w:r w:rsidR="00927FD4">
            <w:t xml:space="preserve"> </w:t>
          </w:r>
        </w:p>
      </w:tc>
    </w:tr>
  </w:tbl>
  <w:p w14:paraId="55DF44AD" w14:textId="77777777" w:rsidR="00927FD4" w:rsidRDefault="00927FD4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0" w:type="dxa"/>
      <w:tblInd w:w="-201" w:type="dxa"/>
      <w:tblBorders>
        <w:top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3404"/>
      <w:gridCol w:w="3203"/>
      <w:gridCol w:w="3393"/>
    </w:tblGrid>
    <w:tr w:rsidR="00927FD4" w14:paraId="2F39FF1F" w14:textId="77777777" w:rsidTr="00D078D1">
      <w:trPr>
        <w:trHeight w:hRule="exact" w:val="851"/>
      </w:trPr>
      <w:tc>
        <w:tcPr>
          <w:tcW w:w="3404" w:type="dxa"/>
        </w:tcPr>
        <w:p w14:paraId="32E488E1" w14:textId="77777777" w:rsidR="00927FD4" w:rsidRDefault="00927FD4" w:rsidP="003E1EC7">
          <w:pPr>
            <w:pStyle w:val="Left"/>
          </w:pPr>
          <w:r>
            <w:rPr>
              <w:rStyle w:val="af"/>
              <w:rFonts w:ascii="Century" w:hAnsi="Century"/>
              <w:i/>
              <w:kern w:val="2"/>
              <w:szCs w:val="24"/>
            </w:rPr>
            <w:fldChar w:fldCharType="begin"/>
          </w:r>
          <w:r>
            <w:rPr>
              <w:rStyle w:val="af"/>
              <w:rFonts w:ascii="Century" w:hAnsi="Century"/>
              <w:i/>
              <w:kern w:val="2"/>
              <w:szCs w:val="24"/>
            </w:rPr>
            <w:instrText xml:space="preserve"> PAGE </w:instrText>
          </w:r>
          <w:r>
            <w:rPr>
              <w:rStyle w:val="af"/>
              <w:rFonts w:ascii="Century" w:hAnsi="Century"/>
              <w:i/>
              <w:kern w:val="2"/>
              <w:szCs w:val="24"/>
            </w:rPr>
            <w:fldChar w:fldCharType="separate"/>
          </w:r>
          <w:r>
            <w:rPr>
              <w:rStyle w:val="af"/>
              <w:rFonts w:ascii="Century" w:hAnsi="Century"/>
              <w:i/>
              <w:noProof/>
              <w:kern w:val="2"/>
              <w:szCs w:val="24"/>
            </w:rPr>
            <w:t>209</w:t>
          </w:r>
          <w:r>
            <w:rPr>
              <w:rStyle w:val="af"/>
              <w:rFonts w:ascii="Century" w:hAnsi="Century"/>
              <w:i/>
              <w:kern w:val="2"/>
              <w:szCs w:val="24"/>
            </w:rPr>
            <w:fldChar w:fldCharType="end"/>
          </w:r>
        </w:p>
      </w:tc>
      <w:tc>
        <w:tcPr>
          <w:tcW w:w="3203" w:type="dxa"/>
        </w:tcPr>
        <w:p w14:paraId="0463F203" w14:textId="0675F929" w:rsidR="00927FD4" w:rsidRDefault="00927FD4" w:rsidP="00FB151A">
          <w:pPr>
            <w:pStyle w:val="Center"/>
            <w:ind w:leftChars="0" w:left="0"/>
          </w:pPr>
          <w:r>
            <w:fldChar w:fldCharType="begin"/>
          </w:r>
          <w:r>
            <w:instrText xml:space="preserve"> SAVEDATE \@ "MMMM d, yyyy" \* MERGEFORMAT </w:instrText>
          </w:r>
          <w:r>
            <w:fldChar w:fldCharType="separate"/>
          </w:r>
          <w:r w:rsidR="007B7D8A">
            <w:rPr>
              <w:noProof/>
            </w:rPr>
            <w:t>September 11, 2024</w:t>
          </w:r>
          <w:r>
            <w:fldChar w:fldCharType="end"/>
          </w:r>
        </w:p>
      </w:tc>
      <w:tc>
        <w:tcPr>
          <w:tcW w:w="3393" w:type="dxa"/>
        </w:tcPr>
        <w:p w14:paraId="09482181" w14:textId="051DE0A1" w:rsidR="00927FD4" w:rsidRDefault="00000000" w:rsidP="003E1EC7">
          <w:pPr>
            <w:pStyle w:val="Right"/>
          </w:pPr>
          <w:fldSimple w:instr=" DOCPROPERTY  Title  \* MERGEFORMAT ">
            <w:r w:rsidR="009B4C84">
              <w:rPr>
                <w:rFonts w:hint="eastAsia"/>
              </w:rPr>
              <w:t>NCP</w:t>
            </w:r>
            <w:r w:rsidR="00927FD4">
              <w:t xml:space="preserve"> CONTROLLER COMMUNICATION SPECIFICATION</w:t>
            </w:r>
          </w:fldSimple>
          <w:r w:rsidR="00927FD4">
            <w:t xml:space="preserve"> </w:t>
          </w:r>
        </w:p>
      </w:tc>
    </w:tr>
  </w:tbl>
  <w:p w14:paraId="5EFD1703" w14:textId="77777777" w:rsidR="00927FD4" w:rsidRDefault="00927F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8AF1F" w14:textId="77777777" w:rsidR="002833A5" w:rsidRDefault="002833A5">
      <w:r>
        <w:separator/>
      </w:r>
    </w:p>
  </w:footnote>
  <w:footnote w:type="continuationSeparator" w:id="0">
    <w:p w14:paraId="49129EAA" w14:textId="77777777" w:rsidR="002833A5" w:rsidRDefault="00283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301" w:type="dxa"/>
      <w:tblBorders>
        <w:bottom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0200"/>
    </w:tblGrid>
    <w:tr w:rsidR="00927FD4" w14:paraId="12B48000" w14:textId="77777777">
      <w:trPr>
        <w:trHeight w:hRule="exact" w:val="851"/>
      </w:trPr>
      <w:tc>
        <w:tcPr>
          <w:tcW w:w="10200" w:type="dxa"/>
          <w:vAlign w:val="bottom"/>
        </w:tcPr>
        <w:p w14:paraId="34BB5B90" w14:textId="77777777" w:rsidR="00927FD4" w:rsidRDefault="00927FD4">
          <w:pPr>
            <w:pStyle w:val="Left0"/>
            <w:rPr>
              <w:sz w:val="48"/>
            </w:rPr>
          </w:pPr>
          <w:r>
            <w:rPr>
              <w:rFonts w:hint="eastAsia"/>
              <w:sz w:val="48"/>
            </w:rPr>
            <w:t>Contents</w:t>
          </w:r>
        </w:p>
      </w:tc>
    </w:tr>
  </w:tbl>
  <w:p w14:paraId="319F4DED" w14:textId="77777777" w:rsidR="00927FD4" w:rsidRDefault="00927FD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301" w:type="dxa"/>
      <w:tblBorders>
        <w:bottom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0200"/>
    </w:tblGrid>
    <w:tr w:rsidR="00927FD4" w14:paraId="6049248F" w14:textId="77777777">
      <w:trPr>
        <w:trHeight w:hRule="exact" w:val="851"/>
      </w:trPr>
      <w:tc>
        <w:tcPr>
          <w:tcW w:w="10200" w:type="dxa"/>
          <w:vAlign w:val="bottom"/>
        </w:tcPr>
        <w:p w14:paraId="2DF30D12" w14:textId="77777777" w:rsidR="00927FD4" w:rsidRDefault="00927FD4">
          <w:pPr>
            <w:pStyle w:val="Right0"/>
            <w:rPr>
              <w:sz w:val="48"/>
            </w:rPr>
          </w:pPr>
          <w:r>
            <w:rPr>
              <w:rFonts w:hint="eastAsia"/>
              <w:sz w:val="48"/>
            </w:rPr>
            <w:t>Contents</w:t>
          </w:r>
        </w:p>
      </w:tc>
    </w:tr>
  </w:tbl>
  <w:p w14:paraId="710C648D" w14:textId="77777777" w:rsidR="00927FD4" w:rsidRDefault="00927FD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301" w:type="dxa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0200"/>
    </w:tblGrid>
    <w:tr w:rsidR="00927FD4" w14:paraId="6313B96A" w14:textId="77777777">
      <w:trPr>
        <w:trHeight w:hRule="exact" w:val="851"/>
      </w:trPr>
      <w:tc>
        <w:tcPr>
          <w:tcW w:w="10200" w:type="dxa"/>
          <w:vAlign w:val="bottom"/>
        </w:tcPr>
        <w:p w14:paraId="6341818C" w14:textId="77777777" w:rsidR="00927FD4" w:rsidRDefault="00927FD4">
          <w:pPr>
            <w:pStyle w:val="Right0"/>
            <w:rPr>
              <w:sz w:val="48"/>
            </w:rPr>
          </w:pPr>
          <w:r>
            <w:rPr>
              <w:rFonts w:hint="eastAsia"/>
              <w:sz w:val="48"/>
            </w:rPr>
            <w:t>Contents</w:t>
          </w:r>
        </w:p>
      </w:tc>
    </w:tr>
  </w:tbl>
  <w:p w14:paraId="06BD0462" w14:textId="77777777" w:rsidR="00927FD4" w:rsidRDefault="00927FD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301" w:type="dxa"/>
      <w:tblBorders>
        <w:bottom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000"/>
      <w:gridCol w:w="2200"/>
    </w:tblGrid>
    <w:tr w:rsidR="00927FD4" w14:paraId="126A55E3" w14:textId="77777777" w:rsidTr="00D078D1">
      <w:trPr>
        <w:trHeight w:hRule="exact" w:val="851"/>
      </w:trPr>
      <w:tc>
        <w:tcPr>
          <w:tcW w:w="8000" w:type="dxa"/>
          <w:vAlign w:val="bottom"/>
        </w:tcPr>
        <w:p w14:paraId="74EAF63F" w14:textId="7164B1B0" w:rsidR="00927FD4" w:rsidRDefault="00927FD4" w:rsidP="003E1EC7">
          <w:pPr>
            <w:pStyle w:val="Left0"/>
          </w:pPr>
          <w:r>
            <w:fldChar w:fldCharType="begin"/>
          </w:r>
          <w:r>
            <w:instrText xml:space="preserve"> STYLEREF "</w:instrText>
          </w:r>
          <w:r>
            <w:rPr>
              <w:rFonts w:hint="eastAsia"/>
            </w:rPr>
            <w:instrText>見出し</w:instrText>
          </w:r>
          <w:r>
            <w:instrText xml:space="preserve"> 1"\n  \* MERGEFORMAT </w:instrText>
          </w:r>
          <w:r>
            <w:fldChar w:fldCharType="separate"/>
          </w:r>
          <w:r w:rsidR="00B221FA">
            <w:rPr>
              <w:noProof/>
            </w:rPr>
            <w:t>3</w:t>
          </w:r>
          <w:r>
            <w:fldChar w:fldCharType="end"/>
          </w:r>
          <w:r>
            <w:rPr>
              <w:rFonts w:hint="eastAsia"/>
              <w:sz w:val="20"/>
            </w:rPr>
            <w:t xml:space="preserve"> 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STYLEREF "</w:instrText>
          </w:r>
          <w:r>
            <w:rPr>
              <w:rFonts w:hint="eastAsia"/>
              <w:sz w:val="20"/>
            </w:rPr>
            <w:instrText>見出し</w:instrText>
          </w:r>
          <w:r>
            <w:rPr>
              <w:sz w:val="20"/>
            </w:rPr>
            <w:instrText xml:space="preserve"> 1" \* MERGEFORMAT </w:instrText>
          </w:r>
          <w:r>
            <w:rPr>
              <w:sz w:val="20"/>
            </w:rPr>
            <w:fldChar w:fldCharType="separate"/>
          </w:r>
          <w:r w:rsidR="00B221FA">
            <w:rPr>
              <w:noProof/>
              <w:sz w:val="20"/>
            </w:rPr>
            <w:t>DATA ITEMS</w:t>
          </w:r>
          <w:r>
            <w:rPr>
              <w:sz w:val="20"/>
            </w:rPr>
            <w:fldChar w:fldCharType="end"/>
          </w:r>
        </w:p>
      </w:tc>
      <w:tc>
        <w:tcPr>
          <w:tcW w:w="2200" w:type="dxa"/>
          <w:vAlign w:val="bottom"/>
        </w:tcPr>
        <w:p w14:paraId="74F5BD41" w14:textId="77777777" w:rsidR="00927FD4" w:rsidRDefault="00927FD4" w:rsidP="003E1EC7">
          <w:pPr>
            <w:pStyle w:val="Left0"/>
          </w:pPr>
          <w:r>
            <w:rPr>
              <w:noProof/>
              <w:sz w:val="20"/>
            </w:rPr>
            <w:drawing>
              <wp:anchor distT="0" distB="0" distL="114300" distR="114300" simplePos="0" relativeHeight="251661312" behindDoc="0" locked="0" layoutInCell="1" allowOverlap="1" wp14:anchorId="3EF37CC1" wp14:editId="1E05C418">
                <wp:simplePos x="0" y="0"/>
                <wp:positionH relativeFrom="column">
                  <wp:posOffset>-15875</wp:posOffset>
                </wp:positionH>
                <wp:positionV relativeFrom="paragraph">
                  <wp:posOffset>183515</wp:posOffset>
                </wp:positionV>
                <wp:extent cx="1314450" cy="410845"/>
                <wp:effectExtent l="0" t="0" r="0" b="0"/>
                <wp:wrapNone/>
                <wp:docPr id="82" name="図 82" descr="daifukuc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aifukuc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4108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46D8EE7" w14:textId="77777777" w:rsidR="00927FD4" w:rsidRDefault="00927FD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301" w:type="dxa"/>
      <w:tblBorders>
        <w:bottom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000"/>
      <w:gridCol w:w="2200"/>
    </w:tblGrid>
    <w:tr w:rsidR="00927FD4" w14:paraId="1CC66702" w14:textId="77777777" w:rsidTr="00D078D1">
      <w:trPr>
        <w:trHeight w:hRule="exact" w:val="851"/>
      </w:trPr>
      <w:tc>
        <w:tcPr>
          <w:tcW w:w="8000" w:type="dxa"/>
          <w:vAlign w:val="bottom"/>
        </w:tcPr>
        <w:p w14:paraId="61BF21BF" w14:textId="003CCE51" w:rsidR="00927FD4" w:rsidRDefault="00927FD4" w:rsidP="003E1EC7">
          <w:pPr>
            <w:pStyle w:val="Left0"/>
          </w:pPr>
          <w:r>
            <w:fldChar w:fldCharType="begin"/>
          </w:r>
          <w:r>
            <w:instrText xml:space="preserve"> STYLEREF "</w:instrText>
          </w:r>
          <w:r>
            <w:rPr>
              <w:rFonts w:hint="eastAsia"/>
            </w:rPr>
            <w:instrText>見出し</w:instrText>
          </w:r>
          <w:r>
            <w:instrText xml:space="preserve"> 1"\n  \* MERGEFORMAT </w:instrText>
          </w:r>
          <w:r>
            <w:fldChar w:fldCharType="separate"/>
          </w:r>
          <w:r w:rsidR="00B221FA">
            <w:rPr>
              <w:noProof/>
            </w:rPr>
            <w:t>3</w:t>
          </w:r>
          <w:r>
            <w:fldChar w:fldCharType="end"/>
          </w:r>
          <w:r>
            <w:rPr>
              <w:rFonts w:hint="eastAsia"/>
              <w:sz w:val="20"/>
            </w:rPr>
            <w:t xml:space="preserve"> 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STYLEREF "</w:instrText>
          </w:r>
          <w:r>
            <w:rPr>
              <w:rFonts w:hint="eastAsia"/>
              <w:sz w:val="20"/>
            </w:rPr>
            <w:instrText>見出し</w:instrText>
          </w:r>
          <w:r>
            <w:rPr>
              <w:sz w:val="20"/>
            </w:rPr>
            <w:instrText xml:space="preserve"> 1" \* MERGEFORMAT </w:instrText>
          </w:r>
          <w:r>
            <w:rPr>
              <w:sz w:val="20"/>
            </w:rPr>
            <w:fldChar w:fldCharType="separate"/>
          </w:r>
          <w:r w:rsidR="00B221FA">
            <w:rPr>
              <w:noProof/>
              <w:sz w:val="20"/>
            </w:rPr>
            <w:t>DATA ITEMS</w:t>
          </w:r>
          <w:r>
            <w:rPr>
              <w:sz w:val="20"/>
            </w:rPr>
            <w:fldChar w:fldCharType="end"/>
          </w:r>
        </w:p>
      </w:tc>
      <w:tc>
        <w:tcPr>
          <w:tcW w:w="2200" w:type="dxa"/>
          <w:vAlign w:val="bottom"/>
        </w:tcPr>
        <w:p w14:paraId="7C7E8522" w14:textId="77777777" w:rsidR="00927FD4" w:rsidRDefault="00927FD4" w:rsidP="003E1EC7">
          <w:pPr>
            <w:pStyle w:val="Left0"/>
          </w:pPr>
          <w:r>
            <w:rPr>
              <w:noProof/>
              <w:sz w:val="20"/>
            </w:rPr>
            <w:drawing>
              <wp:anchor distT="0" distB="0" distL="114300" distR="114300" simplePos="0" relativeHeight="251659264" behindDoc="0" locked="0" layoutInCell="1" allowOverlap="1" wp14:anchorId="5E40873C" wp14:editId="6C9103AD">
                <wp:simplePos x="0" y="0"/>
                <wp:positionH relativeFrom="column">
                  <wp:posOffset>-15875</wp:posOffset>
                </wp:positionH>
                <wp:positionV relativeFrom="paragraph">
                  <wp:posOffset>183515</wp:posOffset>
                </wp:positionV>
                <wp:extent cx="1314450" cy="410845"/>
                <wp:effectExtent l="0" t="0" r="0" b="0"/>
                <wp:wrapNone/>
                <wp:docPr id="81" name="図 81" descr="daifukuc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aifukuc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4108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026A82BC" w14:textId="77777777" w:rsidR="00927FD4" w:rsidRDefault="00927FD4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301" w:type="dxa"/>
      <w:tblBorders>
        <w:bottom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000"/>
      <w:gridCol w:w="2200"/>
    </w:tblGrid>
    <w:tr w:rsidR="00927FD4" w14:paraId="4876627A" w14:textId="77777777" w:rsidTr="00D078D1">
      <w:trPr>
        <w:trHeight w:hRule="exact" w:val="851"/>
      </w:trPr>
      <w:tc>
        <w:tcPr>
          <w:tcW w:w="8000" w:type="dxa"/>
          <w:vAlign w:val="bottom"/>
        </w:tcPr>
        <w:p w14:paraId="3AC4D9B5" w14:textId="15E3A712" w:rsidR="00927FD4" w:rsidRDefault="00927FD4" w:rsidP="003E1EC7">
          <w:pPr>
            <w:pStyle w:val="Left0"/>
          </w:pPr>
          <w:r>
            <w:fldChar w:fldCharType="begin"/>
          </w:r>
          <w:r>
            <w:instrText xml:space="preserve"> STYLEREF "</w:instrText>
          </w:r>
          <w:r>
            <w:rPr>
              <w:rFonts w:hint="eastAsia"/>
            </w:rPr>
            <w:instrText>見出し</w:instrText>
          </w:r>
          <w:r>
            <w:instrText xml:space="preserve"> 1"\n  \* MERGEFORMAT </w:instrText>
          </w:r>
          <w:r>
            <w:fldChar w:fldCharType="separate"/>
          </w:r>
          <w:r w:rsidR="00B221FA">
            <w:rPr>
              <w:noProof/>
            </w:rPr>
            <w:t>6</w:t>
          </w:r>
          <w:r>
            <w:fldChar w:fldCharType="end"/>
          </w:r>
          <w:r>
            <w:rPr>
              <w:rFonts w:hint="eastAsia"/>
              <w:sz w:val="20"/>
            </w:rPr>
            <w:t xml:space="preserve"> 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STYLEREF "</w:instrText>
          </w:r>
          <w:r>
            <w:rPr>
              <w:rFonts w:hint="eastAsia"/>
              <w:sz w:val="20"/>
            </w:rPr>
            <w:instrText>見出し</w:instrText>
          </w:r>
          <w:r>
            <w:rPr>
              <w:sz w:val="20"/>
            </w:rPr>
            <w:instrText xml:space="preserve"> 1" \* MERGEFORMAT </w:instrText>
          </w:r>
          <w:r>
            <w:rPr>
              <w:sz w:val="20"/>
            </w:rPr>
            <w:fldChar w:fldCharType="separate"/>
          </w:r>
          <w:r w:rsidR="00B221FA">
            <w:rPr>
              <w:noProof/>
              <w:sz w:val="20"/>
            </w:rPr>
            <w:t>SCENARIO</w:t>
          </w:r>
          <w:r>
            <w:rPr>
              <w:sz w:val="20"/>
            </w:rPr>
            <w:fldChar w:fldCharType="end"/>
          </w:r>
        </w:p>
      </w:tc>
      <w:tc>
        <w:tcPr>
          <w:tcW w:w="2200" w:type="dxa"/>
          <w:vAlign w:val="bottom"/>
        </w:tcPr>
        <w:p w14:paraId="2CE0D5CA" w14:textId="77777777" w:rsidR="00927FD4" w:rsidRDefault="00927FD4" w:rsidP="003E1EC7">
          <w:pPr>
            <w:pStyle w:val="Left0"/>
          </w:pPr>
          <w:r>
            <w:rPr>
              <w:noProof/>
              <w:sz w:val="20"/>
            </w:rPr>
            <w:drawing>
              <wp:anchor distT="0" distB="0" distL="114300" distR="114300" simplePos="0" relativeHeight="251663360" behindDoc="0" locked="0" layoutInCell="1" allowOverlap="1" wp14:anchorId="1246FFDB" wp14:editId="48D23FB6">
                <wp:simplePos x="0" y="0"/>
                <wp:positionH relativeFrom="column">
                  <wp:posOffset>-15875</wp:posOffset>
                </wp:positionH>
                <wp:positionV relativeFrom="paragraph">
                  <wp:posOffset>183515</wp:posOffset>
                </wp:positionV>
                <wp:extent cx="1314450" cy="410845"/>
                <wp:effectExtent l="0" t="0" r="0" b="0"/>
                <wp:wrapNone/>
                <wp:docPr id="276" name="図 276" descr="daifukuc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aifukuc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4108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00ACAFBA" w14:textId="77777777" w:rsidR="00927FD4" w:rsidRDefault="00927FD4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301" w:type="dxa"/>
      <w:tblBorders>
        <w:bottom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000"/>
      <w:gridCol w:w="2200"/>
    </w:tblGrid>
    <w:tr w:rsidR="00927FD4" w14:paraId="54204FDF" w14:textId="77777777" w:rsidTr="00D078D1">
      <w:trPr>
        <w:trHeight w:hRule="exact" w:val="851"/>
      </w:trPr>
      <w:tc>
        <w:tcPr>
          <w:tcW w:w="8000" w:type="dxa"/>
          <w:vAlign w:val="bottom"/>
        </w:tcPr>
        <w:p w14:paraId="124CE438" w14:textId="74D9FCDB" w:rsidR="00927FD4" w:rsidRDefault="00927FD4" w:rsidP="003E1EC7">
          <w:pPr>
            <w:pStyle w:val="Left0"/>
          </w:pPr>
          <w:r>
            <w:fldChar w:fldCharType="begin"/>
          </w:r>
          <w:r>
            <w:instrText xml:space="preserve"> STYLEREF "</w:instrText>
          </w:r>
          <w:r>
            <w:rPr>
              <w:rFonts w:hint="eastAsia"/>
            </w:rPr>
            <w:instrText>見出し</w:instrText>
          </w:r>
          <w:r>
            <w:instrText xml:space="preserve"> 1"\n  \* MERGEFORMAT </w:instrText>
          </w:r>
          <w:r>
            <w:fldChar w:fldCharType="separate"/>
          </w:r>
          <w:r w:rsidR="00B221FA">
            <w:rPr>
              <w:noProof/>
            </w:rPr>
            <w:t>6</w:t>
          </w:r>
          <w:r>
            <w:fldChar w:fldCharType="end"/>
          </w:r>
          <w:r>
            <w:rPr>
              <w:rFonts w:hint="eastAsia"/>
              <w:sz w:val="20"/>
            </w:rPr>
            <w:t xml:space="preserve"> 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STYLEREF "</w:instrText>
          </w:r>
          <w:r>
            <w:rPr>
              <w:rFonts w:hint="eastAsia"/>
              <w:sz w:val="20"/>
            </w:rPr>
            <w:instrText>見出し</w:instrText>
          </w:r>
          <w:r>
            <w:rPr>
              <w:sz w:val="20"/>
            </w:rPr>
            <w:instrText xml:space="preserve"> 1" \* MERGEFORMAT </w:instrText>
          </w:r>
          <w:r>
            <w:rPr>
              <w:sz w:val="20"/>
            </w:rPr>
            <w:fldChar w:fldCharType="separate"/>
          </w:r>
          <w:r w:rsidR="00B221FA">
            <w:rPr>
              <w:noProof/>
              <w:sz w:val="20"/>
            </w:rPr>
            <w:t>SCENARIO</w:t>
          </w:r>
          <w:r>
            <w:rPr>
              <w:sz w:val="20"/>
            </w:rPr>
            <w:fldChar w:fldCharType="end"/>
          </w:r>
        </w:p>
      </w:tc>
      <w:tc>
        <w:tcPr>
          <w:tcW w:w="2200" w:type="dxa"/>
          <w:vAlign w:val="bottom"/>
        </w:tcPr>
        <w:p w14:paraId="2ADBFA5B" w14:textId="77777777" w:rsidR="00927FD4" w:rsidRDefault="00927FD4" w:rsidP="003E1EC7">
          <w:pPr>
            <w:pStyle w:val="Left0"/>
          </w:pPr>
          <w:r>
            <w:rPr>
              <w:noProof/>
              <w:sz w:val="20"/>
            </w:rPr>
            <w:drawing>
              <wp:anchor distT="0" distB="0" distL="114300" distR="114300" simplePos="0" relativeHeight="251665408" behindDoc="0" locked="0" layoutInCell="1" allowOverlap="1" wp14:anchorId="44E30A13" wp14:editId="55065664">
                <wp:simplePos x="0" y="0"/>
                <wp:positionH relativeFrom="column">
                  <wp:posOffset>-15875</wp:posOffset>
                </wp:positionH>
                <wp:positionV relativeFrom="paragraph">
                  <wp:posOffset>183515</wp:posOffset>
                </wp:positionV>
                <wp:extent cx="1314450" cy="410845"/>
                <wp:effectExtent l="0" t="0" r="0" b="0"/>
                <wp:wrapNone/>
                <wp:docPr id="277" name="図 277" descr="daifukuc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aifukuc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4108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6A4FD8B" w14:textId="77777777" w:rsidR="00927FD4" w:rsidRDefault="00927F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F3789"/>
    <w:multiLevelType w:val="hybridMultilevel"/>
    <w:tmpl w:val="57083CD0"/>
    <w:lvl w:ilvl="0" w:tplc="23D8632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7" w:tentative="1">
      <w:start w:val="1"/>
      <w:numFmt w:val="aiueoFullWidth"/>
      <w:lvlText w:val="(%5)"/>
      <w:lvlJc w:val="left"/>
      <w:pPr>
        <w:ind w:left="23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7" w:tentative="1">
      <w:start w:val="1"/>
      <w:numFmt w:val="aiueoFullWidth"/>
      <w:lvlText w:val="(%8)"/>
      <w:lvlJc w:val="left"/>
      <w:pPr>
        <w:ind w:left="36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065" w:hanging="440"/>
      </w:pPr>
    </w:lvl>
  </w:abstractNum>
  <w:abstractNum w:abstractNumId="1" w15:restartNumberingAfterBreak="0">
    <w:nsid w:val="155F027E"/>
    <w:multiLevelType w:val="hybridMultilevel"/>
    <w:tmpl w:val="714ABDC6"/>
    <w:lvl w:ilvl="0" w:tplc="0409000F">
      <w:start w:val="1"/>
      <w:numFmt w:val="decimal"/>
      <w:lvlText w:val="%1."/>
      <w:lvlJc w:val="left"/>
      <w:pPr>
        <w:ind w:left="2920" w:hanging="420"/>
      </w:pPr>
    </w:lvl>
    <w:lvl w:ilvl="1" w:tplc="04090017" w:tentative="1">
      <w:start w:val="1"/>
      <w:numFmt w:val="aiueoFullWidth"/>
      <w:lvlText w:val="(%2)"/>
      <w:lvlJc w:val="left"/>
      <w:pPr>
        <w:ind w:left="3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3760" w:hanging="420"/>
      </w:pPr>
    </w:lvl>
    <w:lvl w:ilvl="3" w:tplc="0409000F" w:tentative="1">
      <w:start w:val="1"/>
      <w:numFmt w:val="decimal"/>
      <w:lvlText w:val="%4."/>
      <w:lvlJc w:val="left"/>
      <w:pPr>
        <w:ind w:left="4180" w:hanging="420"/>
      </w:pPr>
    </w:lvl>
    <w:lvl w:ilvl="4" w:tplc="04090017" w:tentative="1">
      <w:start w:val="1"/>
      <w:numFmt w:val="aiueoFullWidth"/>
      <w:lvlText w:val="(%5)"/>
      <w:lvlJc w:val="left"/>
      <w:pPr>
        <w:ind w:left="4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5020" w:hanging="420"/>
      </w:pPr>
    </w:lvl>
    <w:lvl w:ilvl="6" w:tplc="0409000F" w:tentative="1">
      <w:start w:val="1"/>
      <w:numFmt w:val="decimal"/>
      <w:lvlText w:val="%7."/>
      <w:lvlJc w:val="left"/>
      <w:pPr>
        <w:ind w:left="5440" w:hanging="420"/>
      </w:pPr>
    </w:lvl>
    <w:lvl w:ilvl="7" w:tplc="04090017" w:tentative="1">
      <w:start w:val="1"/>
      <w:numFmt w:val="aiueoFullWidth"/>
      <w:lvlText w:val="(%8)"/>
      <w:lvlJc w:val="left"/>
      <w:pPr>
        <w:ind w:left="5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6280" w:hanging="420"/>
      </w:pPr>
    </w:lvl>
  </w:abstractNum>
  <w:abstractNum w:abstractNumId="2" w15:restartNumberingAfterBreak="0">
    <w:nsid w:val="161015CD"/>
    <w:multiLevelType w:val="hybridMultilevel"/>
    <w:tmpl w:val="CB6A1B84"/>
    <w:lvl w:ilvl="0" w:tplc="ABF4563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7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15" w:hanging="440"/>
      </w:pPr>
    </w:lvl>
    <w:lvl w:ilvl="3" w:tplc="0409000F" w:tentative="1">
      <w:start w:val="1"/>
      <w:numFmt w:val="decimal"/>
      <w:lvlText w:val="%4."/>
      <w:lvlJc w:val="left"/>
      <w:pPr>
        <w:ind w:left="1955" w:hanging="440"/>
      </w:pPr>
    </w:lvl>
    <w:lvl w:ilvl="4" w:tplc="04090017" w:tentative="1">
      <w:start w:val="1"/>
      <w:numFmt w:val="aiueoFullWidth"/>
      <w:lvlText w:val="(%5)"/>
      <w:lvlJc w:val="left"/>
      <w:pPr>
        <w:ind w:left="239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35" w:hanging="440"/>
      </w:pPr>
    </w:lvl>
    <w:lvl w:ilvl="6" w:tplc="0409000F" w:tentative="1">
      <w:start w:val="1"/>
      <w:numFmt w:val="decimal"/>
      <w:lvlText w:val="%7."/>
      <w:lvlJc w:val="left"/>
      <w:pPr>
        <w:ind w:left="3275" w:hanging="440"/>
      </w:pPr>
    </w:lvl>
    <w:lvl w:ilvl="7" w:tplc="04090017" w:tentative="1">
      <w:start w:val="1"/>
      <w:numFmt w:val="aiueoFullWidth"/>
      <w:lvlText w:val="(%8)"/>
      <w:lvlJc w:val="left"/>
      <w:pPr>
        <w:ind w:left="371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55" w:hanging="440"/>
      </w:pPr>
    </w:lvl>
  </w:abstractNum>
  <w:abstractNum w:abstractNumId="3" w15:restartNumberingAfterBreak="0">
    <w:nsid w:val="259B77A0"/>
    <w:multiLevelType w:val="hybridMultilevel"/>
    <w:tmpl w:val="85B03D32"/>
    <w:lvl w:ilvl="0" w:tplc="0B2AAADA">
      <w:start w:val="1"/>
      <w:numFmt w:val="bullet"/>
      <w:pStyle w:val="a"/>
      <w:lvlText w:val="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  <w:color w:val="0000FF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8905FA2"/>
    <w:multiLevelType w:val="hybridMultilevel"/>
    <w:tmpl w:val="CDBC5328"/>
    <w:lvl w:ilvl="0" w:tplc="5BC62612"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E913943"/>
    <w:multiLevelType w:val="hybridMultilevel"/>
    <w:tmpl w:val="BB28671E"/>
    <w:lvl w:ilvl="0" w:tplc="4EDCB6BE">
      <w:start w:val="7"/>
      <w:numFmt w:val="bullet"/>
      <w:lvlText w:val="※"/>
      <w:lvlJc w:val="left"/>
      <w:pPr>
        <w:tabs>
          <w:tab w:val="num" w:pos="3160"/>
        </w:tabs>
        <w:ind w:left="3160" w:hanging="360"/>
      </w:pPr>
      <w:rPr>
        <w:rFonts w:ascii="ＭＳ Ｐ明朝" w:eastAsia="ＭＳ Ｐ明朝" w:hAnsi="ＭＳ Ｐ明朝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tabs>
          <w:tab w:val="num" w:pos="3640"/>
        </w:tabs>
        <w:ind w:left="36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4060"/>
        </w:tabs>
        <w:ind w:left="40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80"/>
        </w:tabs>
        <w:ind w:left="44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900"/>
        </w:tabs>
        <w:ind w:left="49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320"/>
        </w:tabs>
        <w:ind w:left="53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740"/>
        </w:tabs>
        <w:ind w:left="57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160"/>
        </w:tabs>
        <w:ind w:left="61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80"/>
        </w:tabs>
        <w:ind w:left="6580" w:hanging="420"/>
      </w:pPr>
      <w:rPr>
        <w:rFonts w:ascii="Wingdings" w:hAnsi="Wingdings" w:hint="default"/>
      </w:rPr>
    </w:lvl>
  </w:abstractNum>
  <w:abstractNum w:abstractNumId="6" w15:restartNumberingAfterBreak="0">
    <w:nsid w:val="3CF95D03"/>
    <w:multiLevelType w:val="hybridMultilevel"/>
    <w:tmpl w:val="84982CE8"/>
    <w:lvl w:ilvl="0" w:tplc="97BA556C">
      <w:start w:val="1"/>
      <w:numFmt w:val="decimal"/>
      <w:pStyle w:val="4"/>
      <w:lvlText w:val="%1）"/>
      <w:lvlJc w:val="right"/>
      <w:pPr>
        <w:tabs>
          <w:tab w:val="num" w:pos="1361"/>
        </w:tabs>
        <w:ind w:left="1361" w:hanging="227"/>
      </w:pPr>
      <w:rPr>
        <w:rFonts w:ascii="Arial" w:eastAsia="ＭＳ Ｐゴシック" w:hAnsi="Arial" w:hint="default"/>
        <w:b/>
        <w:i w:val="0"/>
        <w:color w:val="000080"/>
        <w:sz w:val="28"/>
        <w:u w:val="none"/>
        <w:em w:val="none"/>
        <w:lang w:eastAsia="ja-JP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11B78F1"/>
    <w:multiLevelType w:val="hybridMultilevel"/>
    <w:tmpl w:val="CEF29984"/>
    <w:lvl w:ilvl="0" w:tplc="7C229022">
      <w:start w:val="8"/>
      <w:numFmt w:val="decimal"/>
      <w:lvlText w:val="%1"/>
      <w:lvlJc w:val="left"/>
      <w:pPr>
        <w:ind w:left="26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3140" w:hanging="420"/>
      </w:pPr>
    </w:lvl>
    <w:lvl w:ilvl="2" w:tplc="04090011" w:tentative="1">
      <w:start w:val="1"/>
      <w:numFmt w:val="decimalEnclosedCircle"/>
      <w:lvlText w:val="%3"/>
      <w:lvlJc w:val="left"/>
      <w:pPr>
        <w:ind w:left="3560" w:hanging="420"/>
      </w:pPr>
    </w:lvl>
    <w:lvl w:ilvl="3" w:tplc="0409000F" w:tentative="1">
      <w:start w:val="1"/>
      <w:numFmt w:val="decimal"/>
      <w:lvlText w:val="%4."/>
      <w:lvlJc w:val="left"/>
      <w:pPr>
        <w:ind w:left="3980" w:hanging="420"/>
      </w:pPr>
    </w:lvl>
    <w:lvl w:ilvl="4" w:tplc="04090017" w:tentative="1">
      <w:start w:val="1"/>
      <w:numFmt w:val="aiueoFullWidth"/>
      <w:lvlText w:val="(%5)"/>
      <w:lvlJc w:val="left"/>
      <w:pPr>
        <w:ind w:left="4400" w:hanging="420"/>
      </w:pPr>
    </w:lvl>
    <w:lvl w:ilvl="5" w:tplc="04090011" w:tentative="1">
      <w:start w:val="1"/>
      <w:numFmt w:val="decimalEnclosedCircle"/>
      <w:lvlText w:val="%6"/>
      <w:lvlJc w:val="left"/>
      <w:pPr>
        <w:ind w:left="4820" w:hanging="420"/>
      </w:pPr>
    </w:lvl>
    <w:lvl w:ilvl="6" w:tplc="0409000F" w:tentative="1">
      <w:start w:val="1"/>
      <w:numFmt w:val="decimal"/>
      <w:lvlText w:val="%7."/>
      <w:lvlJc w:val="left"/>
      <w:pPr>
        <w:ind w:left="5240" w:hanging="420"/>
      </w:pPr>
    </w:lvl>
    <w:lvl w:ilvl="7" w:tplc="04090017" w:tentative="1">
      <w:start w:val="1"/>
      <w:numFmt w:val="aiueoFullWidth"/>
      <w:lvlText w:val="(%8)"/>
      <w:lvlJc w:val="left"/>
      <w:pPr>
        <w:ind w:left="5660" w:hanging="420"/>
      </w:pPr>
    </w:lvl>
    <w:lvl w:ilvl="8" w:tplc="04090011" w:tentative="1">
      <w:start w:val="1"/>
      <w:numFmt w:val="decimalEnclosedCircle"/>
      <w:lvlText w:val="%9"/>
      <w:lvlJc w:val="left"/>
      <w:pPr>
        <w:ind w:left="6080" w:hanging="420"/>
      </w:pPr>
    </w:lvl>
  </w:abstractNum>
  <w:abstractNum w:abstractNumId="8" w15:restartNumberingAfterBreak="0">
    <w:nsid w:val="4285268A"/>
    <w:multiLevelType w:val="hybridMultilevel"/>
    <w:tmpl w:val="5FA24E06"/>
    <w:lvl w:ilvl="0" w:tplc="04090001">
      <w:start w:val="1"/>
      <w:numFmt w:val="bullet"/>
      <w:lvlText w:val=""/>
      <w:lvlJc w:val="left"/>
      <w:pPr>
        <w:ind w:left="27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31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44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6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6080" w:hanging="420"/>
      </w:pPr>
      <w:rPr>
        <w:rFonts w:ascii="Wingdings" w:hAnsi="Wingdings" w:hint="default"/>
      </w:rPr>
    </w:lvl>
  </w:abstractNum>
  <w:abstractNum w:abstractNumId="9" w15:restartNumberingAfterBreak="0">
    <w:nsid w:val="49E0673E"/>
    <w:multiLevelType w:val="hybridMultilevel"/>
    <w:tmpl w:val="FBAEEDB8"/>
    <w:lvl w:ilvl="0" w:tplc="A1606C2A">
      <w:numFmt w:val="bullet"/>
      <w:lvlText w:val="※"/>
      <w:lvlJc w:val="left"/>
      <w:pPr>
        <w:tabs>
          <w:tab w:val="num" w:pos="3160"/>
        </w:tabs>
        <w:ind w:left="3160" w:hanging="360"/>
      </w:pPr>
      <w:rPr>
        <w:rFonts w:ascii="ＭＳ Ｐ明朝" w:eastAsia="ＭＳ Ｐ明朝" w:hAnsi="ＭＳ Ｐ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640"/>
        </w:tabs>
        <w:ind w:left="36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4060"/>
        </w:tabs>
        <w:ind w:left="40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80"/>
        </w:tabs>
        <w:ind w:left="44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900"/>
        </w:tabs>
        <w:ind w:left="49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320"/>
        </w:tabs>
        <w:ind w:left="53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740"/>
        </w:tabs>
        <w:ind w:left="57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160"/>
        </w:tabs>
        <w:ind w:left="61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80"/>
        </w:tabs>
        <w:ind w:left="6580" w:hanging="420"/>
      </w:pPr>
      <w:rPr>
        <w:rFonts w:ascii="Wingdings" w:hAnsi="Wingdings" w:hint="default"/>
      </w:rPr>
    </w:lvl>
  </w:abstractNum>
  <w:abstractNum w:abstractNumId="10" w15:restartNumberingAfterBreak="0">
    <w:nsid w:val="4D8F35DF"/>
    <w:multiLevelType w:val="multilevel"/>
    <w:tmpl w:val="632638D4"/>
    <w:lvl w:ilvl="0">
      <w:start w:val="1"/>
      <w:numFmt w:val="decimal"/>
      <w:pStyle w:val="1"/>
      <w:lvlText w:val="%1"/>
      <w:lvlJc w:val="left"/>
      <w:pPr>
        <w:tabs>
          <w:tab w:val="num" w:pos="2267"/>
        </w:tabs>
        <w:ind w:left="2267" w:hanging="425"/>
      </w:pPr>
      <w:rPr>
        <w:rFonts w:ascii="Arial" w:eastAsia="ＭＳ Ｐゴシック" w:hAnsi="Arial" w:hint="default"/>
        <w:b/>
        <w:i w:val="0"/>
        <w:color w:val="000080"/>
        <w:sz w:val="48"/>
        <w:u w:val="none"/>
      </w:rPr>
    </w:lvl>
    <w:lvl w:ilvl="1">
      <w:start w:val="1"/>
      <w:numFmt w:val="decimal"/>
      <w:pStyle w:val="2"/>
      <w:lvlText w:val="%1.%2"/>
      <w:lvlJc w:val="left"/>
      <w:pPr>
        <w:tabs>
          <w:tab w:val="num" w:pos="441"/>
        </w:tabs>
        <w:ind w:left="441" w:hanging="567"/>
      </w:pPr>
      <w:rPr>
        <w:rFonts w:ascii="Arial" w:eastAsia="ＭＳ Ｐゴシック" w:hAnsi="Arial" w:hint="default"/>
        <w:b/>
        <w:i w:val="0"/>
        <w:color w:val="000080"/>
        <w:sz w:val="40"/>
      </w:rPr>
    </w:lvl>
    <w:lvl w:ilvl="2">
      <w:start w:val="1"/>
      <w:numFmt w:val="decimal"/>
      <w:pStyle w:val="3"/>
      <w:lvlText w:val="%1.%2.%3"/>
      <w:lvlJc w:val="left"/>
      <w:pPr>
        <w:tabs>
          <w:tab w:val="num" w:pos="1287"/>
        </w:tabs>
        <w:ind w:left="1134" w:hanging="567"/>
      </w:pPr>
      <w:rPr>
        <w:rFonts w:ascii="Arial" w:eastAsia="ＭＳ Ｐゴシック" w:hAnsi="Arial" w:hint="default"/>
        <w:b/>
        <w:i w:val="0"/>
        <w:color w:val="000080"/>
        <w:sz w:val="32"/>
        <w:u w:val="no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1433"/>
        </w:tabs>
        <w:ind w:left="1433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000"/>
        </w:tabs>
        <w:ind w:left="200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709"/>
        </w:tabs>
        <w:ind w:left="2709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276"/>
        </w:tabs>
        <w:ind w:left="3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843"/>
        </w:tabs>
        <w:ind w:left="384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551"/>
        </w:tabs>
        <w:ind w:left="4551" w:hanging="1700"/>
      </w:pPr>
      <w:rPr>
        <w:rFonts w:hint="eastAsia"/>
      </w:rPr>
    </w:lvl>
  </w:abstractNum>
  <w:abstractNum w:abstractNumId="11" w15:restartNumberingAfterBreak="0">
    <w:nsid w:val="4DA45BAC"/>
    <w:multiLevelType w:val="hybridMultilevel"/>
    <w:tmpl w:val="58C273B6"/>
    <w:lvl w:ilvl="0" w:tplc="CFD2593E">
      <w:start w:val="1"/>
      <w:numFmt w:val="bullet"/>
      <w:pStyle w:val="a0"/>
      <w:lvlText w:val="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  <w:color w:val="0000FF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DE466A4"/>
    <w:multiLevelType w:val="hybridMultilevel"/>
    <w:tmpl w:val="EE165B4E"/>
    <w:lvl w:ilvl="0" w:tplc="0409000F">
      <w:start w:val="1"/>
      <w:numFmt w:val="decimal"/>
      <w:lvlText w:val="%1."/>
      <w:lvlJc w:val="left"/>
      <w:pPr>
        <w:ind w:left="2720" w:hanging="420"/>
      </w:pPr>
    </w:lvl>
    <w:lvl w:ilvl="1" w:tplc="04090017" w:tentative="1">
      <w:start w:val="1"/>
      <w:numFmt w:val="aiueoFullWidth"/>
      <w:lvlText w:val="(%2)"/>
      <w:lvlJc w:val="left"/>
      <w:pPr>
        <w:ind w:left="3140" w:hanging="420"/>
      </w:pPr>
    </w:lvl>
    <w:lvl w:ilvl="2" w:tplc="04090011" w:tentative="1">
      <w:start w:val="1"/>
      <w:numFmt w:val="decimalEnclosedCircle"/>
      <w:lvlText w:val="%3"/>
      <w:lvlJc w:val="left"/>
      <w:pPr>
        <w:ind w:left="3560" w:hanging="420"/>
      </w:pPr>
    </w:lvl>
    <w:lvl w:ilvl="3" w:tplc="0409000F" w:tentative="1">
      <w:start w:val="1"/>
      <w:numFmt w:val="decimal"/>
      <w:lvlText w:val="%4."/>
      <w:lvlJc w:val="left"/>
      <w:pPr>
        <w:ind w:left="3980" w:hanging="420"/>
      </w:pPr>
    </w:lvl>
    <w:lvl w:ilvl="4" w:tplc="04090017" w:tentative="1">
      <w:start w:val="1"/>
      <w:numFmt w:val="aiueoFullWidth"/>
      <w:lvlText w:val="(%5)"/>
      <w:lvlJc w:val="left"/>
      <w:pPr>
        <w:ind w:left="4400" w:hanging="420"/>
      </w:pPr>
    </w:lvl>
    <w:lvl w:ilvl="5" w:tplc="04090011" w:tentative="1">
      <w:start w:val="1"/>
      <w:numFmt w:val="decimalEnclosedCircle"/>
      <w:lvlText w:val="%6"/>
      <w:lvlJc w:val="left"/>
      <w:pPr>
        <w:ind w:left="4820" w:hanging="420"/>
      </w:pPr>
    </w:lvl>
    <w:lvl w:ilvl="6" w:tplc="0409000F" w:tentative="1">
      <w:start w:val="1"/>
      <w:numFmt w:val="decimal"/>
      <w:lvlText w:val="%7."/>
      <w:lvlJc w:val="left"/>
      <w:pPr>
        <w:ind w:left="5240" w:hanging="420"/>
      </w:pPr>
    </w:lvl>
    <w:lvl w:ilvl="7" w:tplc="04090017" w:tentative="1">
      <w:start w:val="1"/>
      <w:numFmt w:val="aiueoFullWidth"/>
      <w:lvlText w:val="(%8)"/>
      <w:lvlJc w:val="left"/>
      <w:pPr>
        <w:ind w:left="5660" w:hanging="420"/>
      </w:pPr>
    </w:lvl>
    <w:lvl w:ilvl="8" w:tplc="04090011" w:tentative="1">
      <w:start w:val="1"/>
      <w:numFmt w:val="decimalEnclosedCircle"/>
      <w:lvlText w:val="%9"/>
      <w:lvlJc w:val="left"/>
      <w:pPr>
        <w:ind w:left="6080" w:hanging="420"/>
      </w:pPr>
    </w:lvl>
  </w:abstractNum>
  <w:abstractNum w:abstractNumId="13" w15:restartNumberingAfterBreak="0">
    <w:nsid w:val="60EB756C"/>
    <w:multiLevelType w:val="hybridMultilevel"/>
    <w:tmpl w:val="A9768FEA"/>
    <w:lvl w:ilvl="0" w:tplc="82E6523C">
      <w:start w:val="1"/>
      <w:numFmt w:val="bullet"/>
      <w:pStyle w:val="a1"/>
      <w:lvlText w:val=""/>
      <w:lvlJc w:val="left"/>
      <w:pPr>
        <w:tabs>
          <w:tab w:val="num" w:pos="2720"/>
        </w:tabs>
        <w:ind w:left="2720" w:hanging="420"/>
      </w:pPr>
      <w:rPr>
        <w:rFonts w:ascii="Symbol" w:hAnsi="Symbol" w:hint="default"/>
        <w:color w:val="000080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6987567"/>
    <w:multiLevelType w:val="hybridMultilevel"/>
    <w:tmpl w:val="07C0B9D4"/>
    <w:lvl w:ilvl="0" w:tplc="8F7E5F18">
      <w:start w:val="1"/>
      <w:numFmt w:val="bullet"/>
      <w:pStyle w:val="a2"/>
      <w:lvlText w:val=""/>
      <w:lvlJc w:val="left"/>
      <w:pPr>
        <w:tabs>
          <w:tab w:val="num" w:pos="2720"/>
        </w:tabs>
        <w:ind w:left="2720" w:hanging="420"/>
      </w:pPr>
      <w:rPr>
        <w:rFonts w:ascii="Symbol" w:hAnsi="Symbol" w:hint="default"/>
        <w:color w:val="000080"/>
      </w:rPr>
    </w:lvl>
    <w:lvl w:ilvl="1" w:tplc="51687996">
      <w:numFmt w:val="bullet"/>
      <w:lvlText w:val="※"/>
      <w:lvlJc w:val="left"/>
      <w:pPr>
        <w:tabs>
          <w:tab w:val="num" w:pos="1125"/>
        </w:tabs>
        <w:ind w:left="1125" w:hanging="705"/>
      </w:pPr>
      <w:rPr>
        <w:rFonts w:ascii="ＭＳ Ｐ明朝" w:eastAsia="ＭＳ Ｐ明朝" w:hAnsi="ＭＳ Ｐ明朝" w:cs="Times New Roman"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940711D"/>
    <w:multiLevelType w:val="hybridMultilevel"/>
    <w:tmpl w:val="A6CEACFA"/>
    <w:lvl w:ilvl="0" w:tplc="6BAC21F8">
      <w:start w:val="1"/>
      <w:numFmt w:val="decimalEnclosedCircle"/>
      <w:lvlText w:val="%1"/>
      <w:lvlJc w:val="left"/>
      <w:pPr>
        <w:ind w:left="26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3140" w:hanging="420"/>
      </w:pPr>
    </w:lvl>
    <w:lvl w:ilvl="2" w:tplc="04090011" w:tentative="1">
      <w:start w:val="1"/>
      <w:numFmt w:val="decimalEnclosedCircle"/>
      <w:lvlText w:val="%3"/>
      <w:lvlJc w:val="left"/>
      <w:pPr>
        <w:ind w:left="3560" w:hanging="420"/>
      </w:pPr>
    </w:lvl>
    <w:lvl w:ilvl="3" w:tplc="0409000F" w:tentative="1">
      <w:start w:val="1"/>
      <w:numFmt w:val="decimal"/>
      <w:lvlText w:val="%4."/>
      <w:lvlJc w:val="left"/>
      <w:pPr>
        <w:ind w:left="3980" w:hanging="420"/>
      </w:pPr>
    </w:lvl>
    <w:lvl w:ilvl="4" w:tplc="04090017" w:tentative="1">
      <w:start w:val="1"/>
      <w:numFmt w:val="aiueoFullWidth"/>
      <w:lvlText w:val="(%5)"/>
      <w:lvlJc w:val="left"/>
      <w:pPr>
        <w:ind w:left="4400" w:hanging="420"/>
      </w:pPr>
    </w:lvl>
    <w:lvl w:ilvl="5" w:tplc="04090011" w:tentative="1">
      <w:start w:val="1"/>
      <w:numFmt w:val="decimalEnclosedCircle"/>
      <w:lvlText w:val="%6"/>
      <w:lvlJc w:val="left"/>
      <w:pPr>
        <w:ind w:left="4820" w:hanging="420"/>
      </w:pPr>
    </w:lvl>
    <w:lvl w:ilvl="6" w:tplc="0409000F" w:tentative="1">
      <w:start w:val="1"/>
      <w:numFmt w:val="decimal"/>
      <w:lvlText w:val="%7."/>
      <w:lvlJc w:val="left"/>
      <w:pPr>
        <w:ind w:left="5240" w:hanging="420"/>
      </w:pPr>
    </w:lvl>
    <w:lvl w:ilvl="7" w:tplc="04090017" w:tentative="1">
      <w:start w:val="1"/>
      <w:numFmt w:val="aiueoFullWidth"/>
      <w:lvlText w:val="(%8)"/>
      <w:lvlJc w:val="left"/>
      <w:pPr>
        <w:ind w:left="5660" w:hanging="420"/>
      </w:pPr>
    </w:lvl>
    <w:lvl w:ilvl="8" w:tplc="04090011" w:tentative="1">
      <w:start w:val="1"/>
      <w:numFmt w:val="decimalEnclosedCircle"/>
      <w:lvlText w:val="%9"/>
      <w:lvlJc w:val="left"/>
      <w:pPr>
        <w:ind w:left="6080" w:hanging="420"/>
      </w:pPr>
    </w:lvl>
  </w:abstractNum>
  <w:num w:numId="1" w16cid:durableId="123232305">
    <w:abstractNumId w:val="11"/>
  </w:num>
  <w:num w:numId="2" w16cid:durableId="1246914071">
    <w:abstractNumId w:val="6"/>
  </w:num>
  <w:num w:numId="3" w16cid:durableId="961497501">
    <w:abstractNumId w:val="13"/>
  </w:num>
  <w:num w:numId="4" w16cid:durableId="500507961">
    <w:abstractNumId w:val="14"/>
  </w:num>
  <w:num w:numId="5" w16cid:durableId="1833597722">
    <w:abstractNumId w:val="3"/>
  </w:num>
  <w:num w:numId="6" w16cid:durableId="1577278131">
    <w:abstractNumId w:val="4"/>
  </w:num>
  <w:num w:numId="7" w16cid:durableId="1250428524">
    <w:abstractNumId w:val="6"/>
    <w:lvlOverride w:ilvl="0">
      <w:startOverride w:val="1"/>
    </w:lvlOverride>
  </w:num>
  <w:num w:numId="8" w16cid:durableId="799497118">
    <w:abstractNumId w:val="6"/>
    <w:lvlOverride w:ilvl="0">
      <w:startOverride w:val="1"/>
    </w:lvlOverride>
  </w:num>
  <w:num w:numId="9" w16cid:durableId="1560555211">
    <w:abstractNumId w:val="6"/>
    <w:lvlOverride w:ilvl="0">
      <w:startOverride w:val="1"/>
    </w:lvlOverride>
  </w:num>
  <w:num w:numId="10" w16cid:durableId="1170564147">
    <w:abstractNumId w:val="6"/>
    <w:lvlOverride w:ilvl="0">
      <w:startOverride w:val="1"/>
    </w:lvlOverride>
  </w:num>
  <w:num w:numId="11" w16cid:durableId="1156533672">
    <w:abstractNumId w:val="9"/>
  </w:num>
  <w:num w:numId="12" w16cid:durableId="1542740894">
    <w:abstractNumId w:val="6"/>
    <w:lvlOverride w:ilvl="0">
      <w:startOverride w:val="1"/>
    </w:lvlOverride>
  </w:num>
  <w:num w:numId="13" w16cid:durableId="585187432">
    <w:abstractNumId w:val="5"/>
  </w:num>
  <w:num w:numId="14" w16cid:durableId="1629126022">
    <w:abstractNumId w:val="6"/>
    <w:lvlOverride w:ilvl="0">
      <w:startOverride w:val="1"/>
    </w:lvlOverride>
  </w:num>
  <w:num w:numId="15" w16cid:durableId="301621233">
    <w:abstractNumId w:val="12"/>
  </w:num>
  <w:num w:numId="16" w16cid:durableId="1021320476">
    <w:abstractNumId w:val="1"/>
  </w:num>
  <w:num w:numId="17" w16cid:durableId="1890796035">
    <w:abstractNumId w:val="15"/>
  </w:num>
  <w:num w:numId="18" w16cid:durableId="102657623">
    <w:abstractNumId w:val="10"/>
  </w:num>
  <w:num w:numId="19" w16cid:durableId="1512446986">
    <w:abstractNumId w:val="8"/>
  </w:num>
  <w:num w:numId="20" w16cid:durableId="946618866">
    <w:abstractNumId w:val="6"/>
    <w:lvlOverride w:ilvl="0">
      <w:startOverride w:val="1"/>
    </w:lvlOverride>
  </w:num>
  <w:num w:numId="21" w16cid:durableId="1537039039">
    <w:abstractNumId w:val="7"/>
  </w:num>
  <w:num w:numId="22" w16cid:durableId="91514004">
    <w:abstractNumId w:val="6"/>
    <w:lvlOverride w:ilvl="0">
      <w:startOverride w:val="1"/>
    </w:lvlOverride>
  </w:num>
  <w:num w:numId="23" w16cid:durableId="99423249">
    <w:abstractNumId w:val="6"/>
    <w:lvlOverride w:ilvl="0">
      <w:startOverride w:val="1"/>
    </w:lvlOverride>
  </w:num>
  <w:num w:numId="24" w16cid:durableId="1234700896">
    <w:abstractNumId w:val="6"/>
    <w:lvlOverride w:ilvl="0">
      <w:startOverride w:val="1"/>
    </w:lvlOverride>
  </w:num>
  <w:num w:numId="25" w16cid:durableId="88697600">
    <w:abstractNumId w:val="6"/>
    <w:lvlOverride w:ilvl="0">
      <w:startOverride w:val="1"/>
    </w:lvlOverride>
  </w:num>
  <w:num w:numId="26" w16cid:durableId="1181433239">
    <w:abstractNumId w:val="6"/>
  </w:num>
  <w:num w:numId="27" w16cid:durableId="1625651237">
    <w:abstractNumId w:val="6"/>
    <w:lvlOverride w:ilvl="0">
      <w:startOverride w:val="1"/>
    </w:lvlOverride>
  </w:num>
  <w:num w:numId="28" w16cid:durableId="1708337100">
    <w:abstractNumId w:val="6"/>
    <w:lvlOverride w:ilvl="0">
      <w:startOverride w:val="1"/>
    </w:lvlOverride>
  </w:num>
  <w:num w:numId="29" w16cid:durableId="409354547">
    <w:abstractNumId w:val="6"/>
    <w:lvlOverride w:ilvl="0">
      <w:startOverride w:val="1"/>
    </w:lvlOverride>
  </w:num>
  <w:num w:numId="30" w16cid:durableId="1662276592">
    <w:abstractNumId w:val="10"/>
    <w:lvlOverride w:ilvl="0">
      <w:startOverride w:val="6"/>
    </w:lvlOverride>
    <w:lvlOverride w:ilvl="1">
      <w:startOverride w:val="1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13337017">
    <w:abstractNumId w:val="0"/>
  </w:num>
  <w:num w:numId="32" w16cid:durableId="236020988">
    <w:abstractNumId w:val="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hideSpellingErrors/>
  <w:activeWritingStyle w:appName="MSWord" w:lang="ja-JP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ja-JP" w:vendorID="64" w:dllVersion="6" w:nlCheck="1" w:checkStyle="1"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fr-F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zh-TW" w:vendorID="64" w:dllVersion="0" w:nlCheck="1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noLineBreaksAfter w:lang="ja-JP" w:val="$([\{£¥‘“〈《「『【〔＄（［｛｢￡￥"/>
  <w:noLineBreaksBefore w:lang="ja-JP" w:val="!%),.:;?]}¢°’”‰′″℃、。々〉》」』】〕゛゜ゝゞ・ーヽヾ！％），．：；？］｝｡｣､･ﾞﾟ￠"/>
  <w:savePreviewPicture/>
  <w:hdrShapeDefaults>
    <o:shapedefaults v:ext="edit" spidmax="2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888"/>
    <w:rsid w:val="0000117E"/>
    <w:rsid w:val="0000134D"/>
    <w:rsid w:val="00001D41"/>
    <w:rsid w:val="00004364"/>
    <w:rsid w:val="00006CE4"/>
    <w:rsid w:val="0001035B"/>
    <w:rsid w:val="000107C5"/>
    <w:rsid w:val="00012BED"/>
    <w:rsid w:val="00013632"/>
    <w:rsid w:val="00014743"/>
    <w:rsid w:val="00014CDA"/>
    <w:rsid w:val="00014DBE"/>
    <w:rsid w:val="000154AC"/>
    <w:rsid w:val="0001591C"/>
    <w:rsid w:val="00015CBA"/>
    <w:rsid w:val="00016845"/>
    <w:rsid w:val="0001689E"/>
    <w:rsid w:val="00016971"/>
    <w:rsid w:val="00017FA1"/>
    <w:rsid w:val="00020CAE"/>
    <w:rsid w:val="0002154E"/>
    <w:rsid w:val="00022D11"/>
    <w:rsid w:val="00024281"/>
    <w:rsid w:val="0002436C"/>
    <w:rsid w:val="000257A8"/>
    <w:rsid w:val="00025993"/>
    <w:rsid w:val="00026160"/>
    <w:rsid w:val="0002791B"/>
    <w:rsid w:val="00027A87"/>
    <w:rsid w:val="000303A7"/>
    <w:rsid w:val="00030DDF"/>
    <w:rsid w:val="00032011"/>
    <w:rsid w:val="000320F3"/>
    <w:rsid w:val="0003275C"/>
    <w:rsid w:val="0003346A"/>
    <w:rsid w:val="000334F2"/>
    <w:rsid w:val="0003401A"/>
    <w:rsid w:val="000347E5"/>
    <w:rsid w:val="0003525F"/>
    <w:rsid w:val="00035852"/>
    <w:rsid w:val="000359F8"/>
    <w:rsid w:val="00035B2F"/>
    <w:rsid w:val="00037699"/>
    <w:rsid w:val="00037F4B"/>
    <w:rsid w:val="00040895"/>
    <w:rsid w:val="00040FFA"/>
    <w:rsid w:val="00041ECE"/>
    <w:rsid w:val="00042D5E"/>
    <w:rsid w:val="00043271"/>
    <w:rsid w:val="000437EC"/>
    <w:rsid w:val="00043A3F"/>
    <w:rsid w:val="00043FEF"/>
    <w:rsid w:val="000443A5"/>
    <w:rsid w:val="00045015"/>
    <w:rsid w:val="00045F64"/>
    <w:rsid w:val="000468E0"/>
    <w:rsid w:val="00050230"/>
    <w:rsid w:val="00050441"/>
    <w:rsid w:val="00050727"/>
    <w:rsid w:val="0005078F"/>
    <w:rsid w:val="00050AC6"/>
    <w:rsid w:val="00050B63"/>
    <w:rsid w:val="000514DD"/>
    <w:rsid w:val="00052634"/>
    <w:rsid w:val="000531EA"/>
    <w:rsid w:val="00053891"/>
    <w:rsid w:val="000538F4"/>
    <w:rsid w:val="00053A83"/>
    <w:rsid w:val="00053D50"/>
    <w:rsid w:val="000540D8"/>
    <w:rsid w:val="000541A4"/>
    <w:rsid w:val="000543E6"/>
    <w:rsid w:val="00054B0F"/>
    <w:rsid w:val="00056856"/>
    <w:rsid w:val="00056B2D"/>
    <w:rsid w:val="000576A6"/>
    <w:rsid w:val="000576E3"/>
    <w:rsid w:val="000602AA"/>
    <w:rsid w:val="00060339"/>
    <w:rsid w:val="00060A2C"/>
    <w:rsid w:val="00060EAF"/>
    <w:rsid w:val="00062B22"/>
    <w:rsid w:val="00062D40"/>
    <w:rsid w:val="00063EB0"/>
    <w:rsid w:val="0006473E"/>
    <w:rsid w:val="00064A7B"/>
    <w:rsid w:val="00064F72"/>
    <w:rsid w:val="000655AC"/>
    <w:rsid w:val="00065AB0"/>
    <w:rsid w:val="00066032"/>
    <w:rsid w:val="00066427"/>
    <w:rsid w:val="00066937"/>
    <w:rsid w:val="000705E9"/>
    <w:rsid w:val="00072775"/>
    <w:rsid w:val="00072BB7"/>
    <w:rsid w:val="00072F4C"/>
    <w:rsid w:val="00072F5E"/>
    <w:rsid w:val="00073B0F"/>
    <w:rsid w:val="000742CB"/>
    <w:rsid w:val="000744BB"/>
    <w:rsid w:val="00075B5C"/>
    <w:rsid w:val="00075EBB"/>
    <w:rsid w:val="00075F50"/>
    <w:rsid w:val="00080332"/>
    <w:rsid w:val="00080706"/>
    <w:rsid w:val="000811DF"/>
    <w:rsid w:val="00081294"/>
    <w:rsid w:val="00081618"/>
    <w:rsid w:val="00081D32"/>
    <w:rsid w:val="00082476"/>
    <w:rsid w:val="00083726"/>
    <w:rsid w:val="00084C9E"/>
    <w:rsid w:val="000859FB"/>
    <w:rsid w:val="00085AB8"/>
    <w:rsid w:val="000871A0"/>
    <w:rsid w:val="00087B19"/>
    <w:rsid w:val="00090038"/>
    <w:rsid w:val="000917A7"/>
    <w:rsid w:val="000919D9"/>
    <w:rsid w:val="00091E61"/>
    <w:rsid w:val="000921A2"/>
    <w:rsid w:val="000921D6"/>
    <w:rsid w:val="00092C1B"/>
    <w:rsid w:val="00092EB1"/>
    <w:rsid w:val="000943F0"/>
    <w:rsid w:val="00096FF5"/>
    <w:rsid w:val="000971B6"/>
    <w:rsid w:val="000A0800"/>
    <w:rsid w:val="000A0FDB"/>
    <w:rsid w:val="000A10F1"/>
    <w:rsid w:val="000A27FB"/>
    <w:rsid w:val="000A2C2E"/>
    <w:rsid w:val="000A2EF5"/>
    <w:rsid w:val="000A3228"/>
    <w:rsid w:val="000A3D32"/>
    <w:rsid w:val="000A3F8C"/>
    <w:rsid w:val="000A59EE"/>
    <w:rsid w:val="000A604F"/>
    <w:rsid w:val="000A6759"/>
    <w:rsid w:val="000A6DA9"/>
    <w:rsid w:val="000A6F82"/>
    <w:rsid w:val="000A7138"/>
    <w:rsid w:val="000A774E"/>
    <w:rsid w:val="000B0953"/>
    <w:rsid w:val="000B0966"/>
    <w:rsid w:val="000B180F"/>
    <w:rsid w:val="000B2245"/>
    <w:rsid w:val="000B2E48"/>
    <w:rsid w:val="000B35AD"/>
    <w:rsid w:val="000B3AD4"/>
    <w:rsid w:val="000B3C50"/>
    <w:rsid w:val="000B51BC"/>
    <w:rsid w:val="000B520F"/>
    <w:rsid w:val="000B5B9E"/>
    <w:rsid w:val="000B60D4"/>
    <w:rsid w:val="000B67AA"/>
    <w:rsid w:val="000B7DA5"/>
    <w:rsid w:val="000C01F5"/>
    <w:rsid w:val="000C1F20"/>
    <w:rsid w:val="000C22E3"/>
    <w:rsid w:val="000C3E34"/>
    <w:rsid w:val="000C50C3"/>
    <w:rsid w:val="000C5481"/>
    <w:rsid w:val="000C6EA7"/>
    <w:rsid w:val="000D023E"/>
    <w:rsid w:val="000D03B4"/>
    <w:rsid w:val="000D0EF1"/>
    <w:rsid w:val="000D2CDE"/>
    <w:rsid w:val="000D3460"/>
    <w:rsid w:val="000D4D9E"/>
    <w:rsid w:val="000D4DCE"/>
    <w:rsid w:val="000D5129"/>
    <w:rsid w:val="000D5D22"/>
    <w:rsid w:val="000D6057"/>
    <w:rsid w:val="000D6845"/>
    <w:rsid w:val="000D6B3A"/>
    <w:rsid w:val="000E0812"/>
    <w:rsid w:val="000E099F"/>
    <w:rsid w:val="000E24C6"/>
    <w:rsid w:val="000E3448"/>
    <w:rsid w:val="000E3872"/>
    <w:rsid w:val="000E3ED8"/>
    <w:rsid w:val="000E4C5F"/>
    <w:rsid w:val="000E6D38"/>
    <w:rsid w:val="000E7324"/>
    <w:rsid w:val="000F031E"/>
    <w:rsid w:val="000F0466"/>
    <w:rsid w:val="000F0FA6"/>
    <w:rsid w:val="000F48D7"/>
    <w:rsid w:val="000F49FC"/>
    <w:rsid w:val="000F504F"/>
    <w:rsid w:val="000F734B"/>
    <w:rsid w:val="0010053D"/>
    <w:rsid w:val="00101281"/>
    <w:rsid w:val="00101748"/>
    <w:rsid w:val="00102174"/>
    <w:rsid w:val="001023A0"/>
    <w:rsid w:val="0010267A"/>
    <w:rsid w:val="001044D7"/>
    <w:rsid w:val="00104650"/>
    <w:rsid w:val="001057DB"/>
    <w:rsid w:val="001059BD"/>
    <w:rsid w:val="001062A0"/>
    <w:rsid w:val="0010684C"/>
    <w:rsid w:val="00106991"/>
    <w:rsid w:val="00107230"/>
    <w:rsid w:val="00107ECD"/>
    <w:rsid w:val="00110738"/>
    <w:rsid w:val="0011074D"/>
    <w:rsid w:val="00110C4A"/>
    <w:rsid w:val="0011116A"/>
    <w:rsid w:val="00111A1B"/>
    <w:rsid w:val="00112911"/>
    <w:rsid w:val="00113B91"/>
    <w:rsid w:val="00113E23"/>
    <w:rsid w:val="00113FD6"/>
    <w:rsid w:val="001147C8"/>
    <w:rsid w:val="00114DD8"/>
    <w:rsid w:val="00115660"/>
    <w:rsid w:val="001162E0"/>
    <w:rsid w:val="00116D27"/>
    <w:rsid w:val="00117061"/>
    <w:rsid w:val="00117AED"/>
    <w:rsid w:val="001201E8"/>
    <w:rsid w:val="00120B72"/>
    <w:rsid w:val="00121A43"/>
    <w:rsid w:val="00121E0A"/>
    <w:rsid w:val="00121FC8"/>
    <w:rsid w:val="00122620"/>
    <w:rsid w:val="00123B3D"/>
    <w:rsid w:val="00124649"/>
    <w:rsid w:val="00124C32"/>
    <w:rsid w:val="00124F55"/>
    <w:rsid w:val="00126686"/>
    <w:rsid w:val="00127748"/>
    <w:rsid w:val="001300B2"/>
    <w:rsid w:val="00130377"/>
    <w:rsid w:val="00130AD1"/>
    <w:rsid w:val="00130C08"/>
    <w:rsid w:val="001320BD"/>
    <w:rsid w:val="00132C5B"/>
    <w:rsid w:val="0013410B"/>
    <w:rsid w:val="00134CF0"/>
    <w:rsid w:val="00134D0B"/>
    <w:rsid w:val="00135286"/>
    <w:rsid w:val="001352D6"/>
    <w:rsid w:val="0013551D"/>
    <w:rsid w:val="00135526"/>
    <w:rsid w:val="00135590"/>
    <w:rsid w:val="00136C46"/>
    <w:rsid w:val="00136E54"/>
    <w:rsid w:val="00136EA3"/>
    <w:rsid w:val="0014022A"/>
    <w:rsid w:val="00140C6A"/>
    <w:rsid w:val="0014151B"/>
    <w:rsid w:val="001419F9"/>
    <w:rsid w:val="00141BB3"/>
    <w:rsid w:val="0014278E"/>
    <w:rsid w:val="0014471C"/>
    <w:rsid w:val="00146441"/>
    <w:rsid w:val="0014787A"/>
    <w:rsid w:val="00147D19"/>
    <w:rsid w:val="00150349"/>
    <w:rsid w:val="001514DE"/>
    <w:rsid w:val="0015218B"/>
    <w:rsid w:val="0015327E"/>
    <w:rsid w:val="00153584"/>
    <w:rsid w:val="00154253"/>
    <w:rsid w:val="001548E1"/>
    <w:rsid w:val="0015504F"/>
    <w:rsid w:val="0015547A"/>
    <w:rsid w:val="00155586"/>
    <w:rsid w:val="00155682"/>
    <w:rsid w:val="00155791"/>
    <w:rsid w:val="00155AB4"/>
    <w:rsid w:val="00156310"/>
    <w:rsid w:val="001564F6"/>
    <w:rsid w:val="001579F1"/>
    <w:rsid w:val="00160C64"/>
    <w:rsid w:val="00160FB0"/>
    <w:rsid w:val="00161886"/>
    <w:rsid w:val="001634A0"/>
    <w:rsid w:val="0016394E"/>
    <w:rsid w:val="00163E81"/>
    <w:rsid w:val="001664FF"/>
    <w:rsid w:val="0017026D"/>
    <w:rsid w:val="00170861"/>
    <w:rsid w:val="001717C2"/>
    <w:rsid w:val="00171FB7"/>
    <w:rsid w:val="001726A0"/>
    <w:rsid w:val="001726DD"/>
    <w:rsid w:val="00172BA4"/>
    <w:rsid w:val="001731C8"/>
    <w:rsid w:val="00175204"/>
    <w:rsid w:val="00175A9E"/>
    <w:rsid w:val="00176A23"/>
    <w:rsid w:val="00177705"/>
    <w:rsid w:val="00180791"/>
    <w:rsid w:val="001816D3"/>
    <w:rsid w:val="00181C90"/>
    <w:rsid w:val="00182E17"/>
    <w:rsid w:val="00184F16"/>
    <w:rsid w:val="00185C2A"/>
    <w:rsid w:val="0018649E"/>
    <w:rsid w:val="00186964"/>
    <w:rsid w:val="00191572"/>
    <w:rsid w:val="001918D5"/>
    <w:rsid w:val="00191B1B"/>
    <w:rsid w:val="00191FF6"/>
    <w:rsid w:val="00192711"/>
    <w:rsid w:val="00192F98"/>
    <w:rsid w:val="00193281"/>
    <w:rsid w:val="00193460"/>
    <w:rsid w:val="001935D9"/>
    <w:rsid w:val="00193D58"/>
    <w:rsid w:val="00197B20"/>
    <w:rsid w:val="001A1689"/>
    <w:rsid w:val="001A25A0"/>
    <w:rsid w:val="001A25A2"/>
    <w:rsid w:val="001A4003"/>
    <w:rsid w:val="001A4242"/>
    <w:rsid w:val="001A4BC3"/>
    <w:rsid w:val="001A5691"/>
    <w:rsid w:val="001A5CB8"/>
    <w:rsid w:val="001A628F"/>
    <w:rsid w:val="001A6344"/>
    <w:rsid w:val="001A7430"/>
    <w:rsid w:val="001A7EE0"/>
    <w:rsid w:val="001B0FE8"/>
    <w:rsid w:val="001B100D"/>
    <w:rsid w:val="001B1022"/>
    <w:rsid w:val="001B1504"/>
    <w:rsid w:val="001B2544"/>
    <w:rsid w:val="001B2AB5"/>
    <w:rsid w:val="001B3E25"/>
    <w:rsid w:val="001B4228"/>
    <w:rsid w:val="001B4703"/>
    <w:rsid w:val="001B51BD"/>
    <w:rsid w:val="001B5207"/>
    <w:rsid w:val="001B5B69"/>
    <w:rsid w:val="001B5E07"/>
    <w:rsid w:val="001C0692"/>
    <w:rsid w:val="001C0B6F"/>
    <w:rsid w:val="001C1039"/>
    <w:rsid w:val="001C20BC"/>
    <w:rsid w:val="001C2119"/>
    <w:rsid w:val="001C2918"/>
    <w:rsid w:val="001C29A0"/>
    <w:rsid w:val="001C2F88"/>
    <w:rsid w:val="001C3818"/>
    <w:rsid w:val="001C4E69"/>
    <w:rsid w:val="001C5F69"/>
    <w:rsid w:val="001C7763"/>
    <w:rsid w:val="001D0A31"/>
    <w:rsid w:val="001D0AC4"/>
    <w:rsid w:val="001D2111"/>
    <w:rsid w:val="001D3270"/>
    <w:rsid w:val="001D3972"/>
    <w:rsid w:val="001D3A62"/>
    <w:rsid w:val="001D4287"/>
    <w:rsid w:val="001D5D96"/>
    <w:rsid w:val="001D7249"/>
    <w:rsid w:val="001E0EA8"/>
    <w:rsid w:val="001E0F12"/>
    <w:rsid w:val="001E2D82"/>
    <w:rsid w:val="001E43C2"/>
    <w:rsid w:val="001E4A17"/>
    <w:rsid w:val="001E5705"/>
    <w:rsid w:val="001E5FB5"/>
    <w:rsid w:val="001E6113"/>
    <w:rsid w:val="001E704D"/>
    <w:rsid w:val="001E76EB"/>
    <w:rsid w:val="001E7D02"/>
    <w:rsid w:val="001F0CF3"/>
    <w:rsid w:val="001F1BE1"/>
    <w:rsid w:val="001F1F7F"/>
    <w:rsid w:val="001F4924"/>
    <w:rsid w:val="001F517B"/>
    <w:rsid w:val="001F5312"/>
    <w:rsid w:val="001F571C"/>
    <w:rsid w:val="001F70B8"/>
    <w:rsid w:val="001F7464"/>
    <w:rsid w:val="001F7C59"/>
    <w:rsid w:val="001F7F7D"/>
    <w:rsid w:val="0020049D"/>
    <w:rsid w:val="00200B3B"/>
    <w:rsid w:val="00201B1E"/>
    <w:rsid w:val="00203303"/>
    <w:rsid w:val="00203B57"/>
    <w:rsid w:val="00204AB8"/>
    <w:rsid w:val="00204AC6"/>
    <w:rsid w:val="00204B54"/>
    <w:rsid w:val="00205136"/>
    <w:rsid w:val="00205568"/>
    <w:rsid w:val="002060C6"/>
    <w:rsid w:val="00207BEA"/>
    <w:rsid w:val="0021054E"/>
    <w:rsid w:val="002108D0"/>
    <w:rsid w:val="00211C20"/>
    <w:rsid w:val="0021296E"/>
    <w:rsid w:val="002132AE"/>
    <w:rsid w:val="0021390D"/>
    <w:rsid w:val="00216178"/>
    <w:rsid w:val="00216F3E"/>
    <w:rsid w:val="002177AE"/>
    <w:rsid w:val="0022024A"/>
    <w:rsid w:val="00220F95"/>
    <w:rsid w:val="00221468"/>
    <w:rsid w:val="00222CC5"/>
    <w:rsid w:val="00222E3B"/>
    <w:rsid w:val="0022412C"/>
    <w:rsid w:val="002246F5"/>
    <w:rsid w:val="00224E7F"/>
    <w:rsid w:val="00224EA3"/>
    <w:rsid w:val="00226367"/>
    <w:rsid w:val="002301B7"/>
    <w:rsid w:val="00231103"/>
    <w:rsid w:val="0023124C"/>
    <w:rsid w:val="002317E8"/>
    <w:rsid w:val="00231ED2"/>
    <w:rsid w:val="00231EDF"/>
    <w:rsid w:val="00233637"/>
    <w:rsid w:val="00233D1F"/>
    <w:rsid w:val="00234038"/>
    <w:rsid w:val="00234392"/>
    <w:rsid w:val="00234951"/>
    <w:rsid w:val="00235A6D"/>
    <w:rsid w:val="00235C07"/>
    <w:rsid w:val="0023603D"/>
    <w:rsid w:val="0023686A"/>
    <w:rsid w:val="00240CF5"/>
    <w:rsid w:val="00241532"/>
    <w:rsid w:val="0024186E"/>
    <w:rsid w:val="00243F26"/>
    <w:rsid w:val="002447D5"/>
    <w:rsid w:val="00244F8F"/>
    <w:rsid w:val="00245183"/>
    <w:rsid w:val="00245DED"/>
    <w:rsid w:val="00245EA4"/>
    <w:rsid w:val="00245EE8"/>
    <w:rsid w:val="00246014"/>
    <w:rsid w:val="00247862"/>
    <w:rsid w:val="00247A8C"/>
    <w:rsid w:val="00250091"/>
    <w:rsid w:val="002503AB"/>
    <w:rsid w:val="00250E42"/>
    <w:rsid w:val="0025159F"/>
    <w:rsid w:val="00251B1A"/>
    <w:rsid w:val="0025249F"/>
    <w:rsid w:val="0025352E"/>
    <w:rsid w:val="00255127"/>
    <w:rsid w:val="00260025"/>
    <w:rsid w:val="00260437"/>
    <w:rsid w:val="00260560"/>
    <w:rsid w:val="00260F70"/>
    <w:rsid w:val="002618F6"/>
    <w:rsid w:val="00264239"/>
    <w:rsid w:val="0026567A"/>
    <w:rsid w:val="002656C7"/>
    <w:rsid w:val="002667BB"/>
    <w:rsid w:val="00267AA2"/>
    <w:rsid w:val="00267F39"/>
    <w:rsid w:val="00271BE5"/>
    <w:rsid w:val="00272B6B"/>
    <w:rsid w:val="00275E4C"/>
    <w:rsid w:val="00276220"/>
    <w:rsid w:val="002763C8"/>
    <w:rsid w:val="00276899"/>
    <w:rsid w:val="00276B42"/>
    <w:rsid w:val="00277DF4"/>
    <w:rsid w:val="002805EA"/>
    <w:rsid w:val="00281F12"/>
    <w:rsid w:val="00282500"/>
    <w:rsid w:val="00283355"/>
    <w:rsid w:val="002833A5"/>
    <w:rsid w:val="0028368F"/>
    <w:rsid w:val="00283883"/>
    <w:rsid w:val="00283903"/>
    <w:rsid w:val="00283AB2"/>
    <w:rsid w:val="002840CB"/>
    <w:rsid w:val="00284516"/>
    <w:rsid w:val="002852E0"/>
    <w:rsid w:val="002858B3"/>
    <w:rsid w:val="00285D6C"/>
    <w:rsid w:val="00286DF9"/>
    <w:rsid w:val="00287BF2"/>
    <w:rsid w:val="00290603"/>
    <w:rsid w:val="002906FF"/>
    <w:rsid w:val="00290FC3"/>
    <w:rsid w:val="00292255"/>
    <w:rsid w:val="0029299C"/>
    <w:rsid w:val="0029380F"/>
    <w:rsid w:val="002951E8"/>
    <w:rsid w:val="002968D1"/>
    <w:rsid w:val="00296F45"/>
    <w:rsid w:val="002970C2"/>
    <w:rsid w:val="0029753D"/>
    <w:rsid w:val="0029792D"/>
    <w:rsid w:val="00297EFF"/>
    <w:rsid w:val="002A006F"/>
    <w:rsid w:val="002A09F7"/>
    <w:rsid w:val="002A0A30"/>
    <w:rsid w:val="002A1252"/>
    <w:rsid w:val="002A1878"/>
    <w:rsid w:val="002A2626"/>
    <w:rsid w:val="002A282B"/>
    <w:rsid w:val="002A2DD8"/>
    <w:rsid w:val="002A3762"/>
    <w:rsid w:val="002A4380"/>
    <w:rsid w:val="002A4AE9"/>
    <w:rsid w:val="002A4F64"/>
    <w:rsid w:val="002A75F6"/>
    <w:rsid w:val="002B15CE"/>
    <w:rsid w:val="002B16EE"/>
    <w:rsid w:val="002B17EE"/>
    <w:rsid w:val="002B2030"/>
    <w:rsid w:val="002B211E"/>
    <w:rsid w:val="002B28CA"/>
    <w:rsid w:val="002B2E41"/>
    <w:rsid w:val="002B31BA"/>
    <w:rsid w:val="002B3FD2"/>
    <w:rsid w:val="002B41DA"/>
    <w:rsid w:val="002B484D"/>
    <w:rsid w:val="002B4CE9"/>
    <w:rsid w:val="002B7474"/>
    <w:rsid w:val="002B7B95"/>
    <w:rsid w:val="002B7F49"/>
    <w:rsid w:val="002C06E5"/>
    <w:rsid w:val="002C0997"/>
    <w:rsid w:val="002C0B8D"/>
    <w:rsid w:val="002C0CAD"/>
    <w:rsid w:val="002C1BE7"/>
    <w:rsid w:val="002C2735"/>
    <w:rsid w:val="002C2918"/>
    <w:rsid w:val="002C3636"/>
    <w:rsid w:val="002C39B5"/>
    <w:rsid w:val="002C3A10"/>
    <w:rsid w:val="002C4AFD"/>
    <w:rsid w:val="002C5008"/>
    <w:rsid w:val="002C5D17"/>
    <w:rsid w:val="002C6DAA"/>
    <w:rsid w:val="002C6FB7"/>
    <w:rsid w:val="002D2051"/>
    <w:rsid w:val="002D21F8"/>
    <w:rsid w:val="002D27DB"/>
    <w:rsid w:val="002D31C8"/>
    <w:rsid w:val="002D3549"/>
    <w:rsid w:val="002D39C7"/>
    <w:rsid w:val="002D3C63"/>
    <w:rsid w:val="002D56AC"/>
    <w:rsid w:val="002D6F7B"/>
    <w:rsid w:val="002D71B7"/>
    <w:rsid w:val="002D7224"/>
    <w:rsid w:val="002E0809"/>
    <w:rsid w:val="002E1620"/>
    <w:rsid w:val="002E31DA"/>
    <w:rsid w:val="002E3CB8"/>
    <w:rsid w:val="002E3F0C"/>
    <w:rsid w:val="002E4C00"/>
    <w:rsid w:val="002E4D67"/>
    <w:rsid w:val="002E5332"/>
    <w:rsid w:val="002E5360"/>
    <w:rsid w:val="002E621E"/>
    <w:rsid w:val="002E6EDE"/>
    <w:rsid w:val="002E72B5"/>
    <w:rsid w:val="002E7336"/>
    <w:rsid w:val="002F02B1"/>
    <w:rsid w:val="002F2332"/>
    <w:rsid w:val="002F244F"/>
    <w:rsid w:val="002F4D78"/>
    <w:rsid w:val="002F6227"/>
    <w:rsid w:val="002F6ACF"/>
    <w:rsid w:val="003015E5"/>
    <w:rsid w:val="003022E7"/>
    <w:rsid w:val="00303C2B"/>
    <w:rsid w:val="00303EDE"/>
    <w:rsid w:val="0030412B"/>
    <w:rsid w:val="003041CD"/>
    <w:rsid w:val="00304988"/>
    <w:rsid w:val="00304A6B"/>
    <w:rsid w:val="00304AF1"/>
    <w:rsid w:val="0030539D"/>
    <w:rsid w:val="00305BD5"/>
    <w:rsid w:val="00305F6A"/>
    <w:rsid w:val="00306917"/>
    <w:rsid w:val="00307AE7"/>
    <w:rsid w:val="00307BA3"/>
    <w:rsid w:val="00307FAC"/>
    <w:rsid w:val="00310CC1"/>
    <w:rsid w:val="003110FD"/>
    <w:rsid w:val="00311C00"/>
    <w:rsid w:val="0031205E"/>
    <w:rsid w:val="00312258"/>
    <w:rsid w:val="003137A4"/>
    <w:rsid w:val="00314CD0"/>
    <w:rsid w:val="00314F10"/>
    <w:rsid w:val="003159AC"/>
    <w:rsid w:val="003159D6"/>
    <w:rsid w:val="003165A2"/>
    <w:rsid w:val="00316AC7"/>
    <w:rsid w:val="0031784E"/>
    <w:rsid w:val="00317E4D"/>
    <w:rsid w:val="0032064C"/>
    <w:rsid w:val="003206E5"/>
    <w:rsid w:val="00321A93"/>
    <w:rsid w:val="00322045"/>
    <w:rsid w:val="00322C55"/>
    <w:rsid w:val="0032311F"/>
    <w:rsid w:val="003231E8"/>
    <w:rsid w:val="003234CA"/>
    <w:rsid w:val="0032473C"/>
    <w:rsid w:val="00326737"/>
    <w:rsid w:val="003325C7"/>
    <w:rsid w:val="0033364A"/>
    <w:rsid w:val="00333C13"/>
    <w:rsid w:val="00334161"/>
    <w:rsid w:val="00334177"/>
    <w:rsid w:val="00334B31"/>
    <w:rsid w:val="003351B7"/>
    <w:rsid w:val="003376BC"/>
    <w:rsid w:val="003408C4"/>
    <w:rsid w:val="0034125E"/>
    <w:rsid w:val="00341872"/>
    <w:rsid w:val="00342415"/>
    <w:rsid w:val="00343193"/>
    <w:rsid w:val="003437DD"/>
    <w:rsid w:val="00343F3E"/>
    <w:rsid w:val="003441B3"/>
    <w:rsid w:val="003442AE"/>
    <w:rsid w:val="0034455C"/>
    <w:rsid w:val="00344574"/>
    <w:rsid w:val="003447F3"/>
    <w:rsid w:val="003455E6"/>
    <w:rsid w:val="00345655"/>
    <w:rsid w:val="003479FD"/>
    <w:rsid w:val="003507E9"/>
    <w:rsid w:val="00350B15"/>
    <w:rsid w:val="00350D36"/>
    <w:rsid w:val="003522BF"/>
    <w:rsid w:val="0035315D"/>
    <w:rsid w:val="00355301"/>
    <w:rsid w:val="00355C31"/>
    <w:rsid w:val="00355D48"/>
    <w:rsid w:val="00355E76"/>
    <w:rsid w:val="00356F33"/>
    <w:rsid w:val="00357114"/>
    <w:rsid w:val="00360514"/>
    <w:rsid w:val="003607D8"/>
    <w:rsid w:val="00361381"/>
    <w:rsid w:val="00361DB4"/>
    <w:rsid w:val="00362193"/>
    <w:rsid w:val="00362336"/>
    <w:rsid w:val="00362C53"/>
    <w:rsid w:val="00362E0F"/>
    <w:rsid w:val="00364755"/>
    <w:rsid w:val="003651C5"/>
    <w:rsid w:val="0036532E"/>
    <w:rsid w:val="003702E5"/>
    <w:rsid w:val="003704FA"/>
    <w:rsid w:val="00370ED6"/>
    <w:rsid w:val="0037176E"/>
    <w:rsid w:val="00371A81"/>
    <w:rsid w:val="00372542"/>
    <w:rsid w:val="00374123"/>
    <w:rsid w:val="00375215"/>
    <w:rsid w:val="003753CB"/>
    <w:rsid w:val="00375A6F"/>
    <w:rsid w:val="00375ABA"/>
    <w:rsid w:val="00377169"/>
    <w:rsid w:val="003771D9"/>
    <w:rsid w:val="0037790B"/>
    <w:rsid w:val="00377F4F"/>
    <w:rsid w:val="00380600"/>
    <w:rsid w:val="0038104C"/>
    <w:rsid w:val="0038216B"/>
    <w:rsid w:val="0038303F"/>
    <w:rsid w:val="00385A52"/>
    <w:rsid w:val="00386141"/>
    <w:rsid w:val="00386354"/>
    <w:rsid w:val="003866FF"/>
    <w:rsid w:val="00386B24"/>
    <w:rsid w:val="0038713C"/>
    <w:rsid w:val="00387695"/>
    <w:rsid w:val="00390762"/>
    <w:rsid w:val="00391270"/>
    <w:rsid w:val="00391B2F"/>
    <w:rsid w:val="00394426"/>
    <w:rsid w:val="00394BD3"/>
    <w:rsid w:val="00394F64"/>
    <w:rsid w:val="00395882"/>
    <w:rsid w:val="00395A1D"/>
    <w:rsid w:val="00395BD8"/>
    <w:rsid w:val="00395ED8"/>
    <w:rsid w:val="003960CD"/>
    <w:rsid w:val="00396A62"/>
    <w:rsid w:val="003970B5"/>
    <w:rsid w:val="003A032D"/>
    <w:rsid w:val="003A1107"/>
    <w:rsid w:val="003A1225"/>
    <w:rsid w:val="003A1A78"/>
    <w:rsid w:val="003A1B85"/>
    <w:rsid w:val="003A1F13"/>
    <w:rsid w:val="003A325F"/>
    <w:rsid w:val="003A3A6F"/>
    <w:rsid w:val="003A3C4D"/>
    <w:rsid w:val="003A3F04"/>
    <w:rsid w:val="003A4B63"/>
    <w:rsid w:val="003A5E01"/>
    <w:rsid w:val="003A5F6D"/>
    <w:rsid w:val="003A722E"/>
    <w:rsid w:val="003A7F0B"/>
    <w:rsid w:val="003B072C"/>
    <w:rsid w:val="003B0C83"/>
    <w:rsid w:val="003B1350"/>
    <w:rsid w:val="003B2B57"/>
    <w:rsid w:val="003B3B43"/>
    <w:rsid w:val="003B4046"/>
    <w:rsid w:val="003B424B"/>
    <w:rsid w:val="003B46B4"/>
    <w:rsid w:val="003B4E7C"/>
    <w:rsid w:val="003B5238"/>
    <w:rsid w:val="003B53DC"/>
    <w:rsid w:val="003B5D54"/>
    <w:rsid w:val="003B74B5"/>
    <w:rsid w:val="003B74BA"/>
    <w:rsid w:val="003C0C89"/>
    <w:rsid w:val="003C0F18"/>
    <w:rsid w:val="003C242A"/>
    <w:rsid w:val="003C261D"/>
    <w:rsid w:val="003C3392"/>
    <w:rsid w:val="003C35EC"/>
    <w:rsid w:val="003C3613"/>
    <w:rsid w:val="003C3735"/>
    <w:rsid w:val="003C6803"/>
    <w:rsid w:val="003C6D10"/>
    <w:rsid w:val="003C73E5"/>
    <w:rsid w:val="003D0956"/>
    <w:rsid w:val="003D1517"/>
    <w:rsid w:val="003D164A"/>
    <w:rsid w:val="003D193B"/>
    <w:rsid w:val="003D1CC9"/>
    <w:rsid w:val="003D22C6"/>
    <w:rsid w:val="003D240E"/>
    <w:rsid w:val="003D4346"/>
    <w:rsid w:val="003D4B21"/>
    <w:rsid w:val="003D5800"/>
    <w:rsid w:val="003D68BB"/>
    <w:rsid w:val="003D7AEB"/>
    <w:rsid w:val="003E11D4"/>
    <w:rsid w:val="003E1614"/>
    <w:rsid w:val="003E1E01"/>
    <w:rsid w:val="003E1EC7"/>
    <w:rsid w:val="003E281B"/>
    <w:rsid w:val="003E3721"/>
    <w:rsid w:val="003E3902"/>
    <w:rsid w:val="003E3A8A"/>
    <w:rsid w:val="003E43BE"/>
    <w:rsid w:val="003E5E0F"/>
    <w:rsid w:val="003E6389"/>
    <w:rsid w:val="003E7785"/>
    <w:rsid w:val="003F06FD"/>
    <w:rsid w:val="003F10AB"/>
    <w:rsid w:val="003F2F42"/>
    <w:rsid w:val="003F5FBD"/>
    <w:rsid w:val="003F61A8"/>
    <w:rsid w:val="003F6872"/>
    <w:rsid w:val="003F6A7A"/>
    <w:rsid w:val="003F6B35"/>
    <w:rsid w:val="003F76CF"/>
    <w:rsid w:val="003F7F58"/>
    <w:rsid w:val="004005A7"/>
    <w:rsid w:val="004006A6"/>
    <w:rsid w:val="0040263D"/>
    <w:rsid w:val="00402908"/>
    <w:rsid w:val="00402F35"/>
    <w:rsid w:val="00403102"/>
    <w:rsid w:val="00403D2D"/>
    <w:rsid w:val="004048B3"/>
    <w:rsid w:val="00404BCA"/>
    <w:rsid w:val="00404C40"/>
    <w:rsid w:val="00406939"/>
    <w:rsid w:val="00407BC7"/>
    <w:rsid w:val="00410F20"/>
    <w:rsid w:val="00410F8C"/>
    <w:rsid w:val="004111C8"/>
    <w:rsid w:val="0041182D"/>
    <w:rsid w:val="00413D72"/>
    <w:rsid w:val="00414049"/>
    <w:rsid w:val="00414070"/>
    <w:rsid w:val="004151DF"/>
    <w:rsid w:val="004171B8"/>
    <w:rsid w:val="00417853"/>
    <w:rsid w:val="00417B97"/>
    <w:rsid w:val="0042061D"/>
    <w:rsid w:val="004206A2"/>
    <w:rsid w:val="00420EF0"/>
    <w:rsid w:val="0042209E"/>
    <w:rsid w:val="00422568"/>
    <w:rsid w:val="004228A8"/>
    <w:rsid w:val="0042377A"/>
    <w:rsid w:val="00423F6F"/>
    <w:rsid w:val="00424EC8"/>
    <w:rsid w:val="00424ED9"/>
    <w:rsid w:val="0042583B"/>
    <w:rsid w:val="00431EE4"/>
    <w:rsid w:val="0043412B"/>
    <w:rsid w:val="00434D41"/>
    <w:rsid w:val="00434F35"/>
    <w:rsid w:val="004352E4"/>
    <w:rsid w:val="00435C76"/>
    <w:rsid w:val="00435FAB"/>
    <w:rsid w:val="00436F00"/>
    <w:rsid w:val="004417F0"/>
    <w:rsid w:val="0044188C"/>
    <w:rsid w:val="00441F10"/>
    <w:rsid w:val="00441F61"/>
    <w:rsid w:val="00443153"/>
    <w:rsid w:val="004434FC"/>
    <w:rsid w:val="00443C5F"/>
    <w:rsid w:val="00443DC9"/>
    <w:rsid w:val="00444F53"/>
    <w:rsid w:val="0044681B"/>
    <w:rsid w:val="00447509"/>
    <w:rsid w:val="00447D85"/>
    <w:rsid w:val="00450689"/>
    <w:rsid w:val="00450881"/>
    <w:rsid w:val="00450D22"/>
    <w:rsid w:val="00451301"/>
    <w:rsid w:val="004533EE"/>
    <w:rsid w:val="004535F2"/>
    <w:rsid w:val="00453A39"/>
    <w:rsid w:val="004545F3"/>
    <w:rsid w:val="004550C7"/>
    <w:rsid w:val="004558BF"/>
    <w:rsid w:val="00455D15"/>
    <w:rsid w:val="00456BA9"/>
    <w:rsid w:val="00457D49"/>
    <w:rsid w:val="00460A54"/>
    <w:rsid w:val="00461392"/>
    <w:rsid w:val="0046167A"/>
    <w:rsid w:val="00461C3E"/>
    <w:rsid w:val="00462FBC"/>
    <w:rsid w:val="004642EC"/>
    <w:rsid w:val="00464B9B"/>
    <w:rsid w:val="0046543F"/>
    <w:rsid w:val="0046588F"/>
    <w:rsid w:val="00466705"/>
    <w:rsid w:val="00467283"/>
    <w:rsid w:val="00467D51"/>
    <w:rsid w:val="00467D63"/>
    <w:rsid w:val="00467F8B"/>
    <w:rsid w:val="0047073F"/>
    <w:rsid w:val="00471C2A"/>
    <w:rsid w:val="00471D73"/>
    <w:rsid w:val="00472273"/>
    <w:rsid w:val="004757FB"/>
    <w:rsid w:val="00476CFF"/>
    <w:rsid w:val="004805C6"/>
    <w:rsid w:val="00481257"/>
    <w:rsid w:val="00482435"/>
    <w:rsid w:val="0048290B"/>
    <w:rsid w:val="004834DB"/>
    <w:rsid w:val="00483560"/>
    <w:rsid w:val="004836CE"/>
    <w:rsid w:val="00484593"/>
    <w:rsid w:val="00484884"/>
    <w:rsid w:val="00484DE0"/>
    <w:rsid w:val="0048552D"/>
    <w:rsid w:val="00486659"/>
    <w:rsid w:val="004878E7"/>
    <w:rsid w:val="00490C37"/>
    <w:rsid w:val="00492E6D"/>
    <w:rsid w:val="004938A5"/>
    <w:rsid w:val="004943B8"/>
    <w:rsid w:val="00494A80"/>
    <w:rsid w:val="00494C4A"/>
    <w:rsid w:val="00494D1C"/>
    <w:rsid w:val="00494FC2"/>
    <w:rsid w:val="00495ADD"/>
    <w:rsid w:val="004962DB"/>
    <w:rsid w:val="00496955"/>
    <w:rsid w:val="0049749E"/>
    <w:rsid w:val="00497BDD"/>
    <w:rsid w:val="00497E62"/>
    <w:rsid w:val="004A2018"/>
    <w:rsid w:val="004A2516"/>
    <w:rsid w:val="004A4165"/>
    <w:rsid w:val="004A4744"/>
    <w:rsid w:val="004A4D52"/>
    <w:rsid w:val="004A59C5"/>
    <w:rsid w:val="004A7C16"/>
    <w:rsid w:val="004A7E8E"/>
    <w:rsid w:val="004A7FC4"/>
    <w:rsid w:val="004B15EC"/>
    <w:rsid w:val="004B2B78"/>
    <w:rsid w:val="004B33D9"/>
    <w:rsid w:val="004B38AA"/>
    <w:rsid w:val="004B3EBA"/>
    <w:rsid w:val="004B4CD0"/>
    <w:rsid w:val="004B502B"/>
    <w:rsid w:val="004B5C69"/>
    <w:rsid w:val="004B67DF"/>
    <w:rsid w:val="004B6996"/>
    <w:rsid w:val="004B6DEA"/>
    <w:rsid w:val="004B74EC"/>
    <w:rsid w:val="004C005D"/>
    <w:rsid w:val="004C017A"/>
    <w:rsid w:val="004C0BFC"/>
    <w:rsid w:val="004C0FD9"/>
    <w:rsid w:val="004C17CE"/>
    <w:rsid w:val="004C2873"/>
    <w:rsid w:val="004C2ABE"/>
    <w:rsid w:val="004C2B5A"/>
    <w:rsid w:val="004C3558"/>
    <w:rsid w:val="004C4003"/>
    <w:rsid w:val="004C4D7C"/>
    <w:rsid w:val="004C5555"/>
    <w:rsid w:val="004C585B"/>
    <w:rsid w:val="004C5E4E"/>
    <w:rsid w:val="004C6A50"/>
    <w:rsid w:val="004C736C"/>
    <w:rsid w:val="004C7A48"/>
    <w:rsid w:val="004C7F56"/>
    <w:rsid w:val="004D0A8A"/>
    <w:rsid w:val="004D0EE5"/>
    <w:rsid w:val="004D12CD"/>
    <w:rsid w:val="004D13F3"/>
    <w:rsid w:val="004D1732"/>
    <w:rsid w:val="004D1CD5"/>
    <w:rsid w:val="004D1E30"/>
    <w:rsid w:val="004D2A61"/>
    <w:rsid w:val="004D3585"/>
    <w:rsid w:val="004D63F7"/>
    <w:rsid w:val="004D6E9D"/>
    <w:rsid w:val="004D7110"/>
    <w:rsid w:val="004D78BE"/>
    <w:rsid w:val="004E0330"/>
    <w:rsid w:val="004E1042"/>
    <w:rsid w:val="004E27C8"/>
    <w:rsid w:val="004E2ED5"/>
    <w:rsid w:val="004E38AD"/>
    <w:rsid w:val="004E3A71"/>
    <w:rsid w:val="004E3DD7"/>
    <w:rsid w:val="004E3F87"/>
    <w:rsid w:val="004E4826"/>
    <w:rsid w:val="004E49CA"/>
    <w:rsid w:val="004E4A71"/>
    <w:rsid w:val="004E5398"/>
    <w:rsid w:val="004E6214"/>
    <w:rsid w:val="004E7109"/>
    <w:rsid w:val="004F1E34"/>
    <w:rsid w:val="004F202A"/>
    <w:rsid w:val="004F282E"/>
    <w:rsid w:val="004F2B96"/>
    <w:rsid w:val="004F2E2B"/>
    <w:rsid w:val="004F3DE6"/>
    <w:rsid w:val="004F445D"/>
    <w:rsid w:val="004F46EE"/>
    <w:rsid w:val="004F492B"/>
    <w:rsid w:val="004F6120"/>
    <w:rsid w:val="00500340"/>
    <w:rsid w:val="0050101B"/>
    <w:rsid w:val="005017AE"/>
    <w:rsid w:val="00501F98"/>
    <w:rsid w:val="00502168"/>
    <w:rsid w:val="00502259"/>
    <w:rsid w:val="0050323D"/>
    <w:rsid w:val="00503A83"/>
    <w:rsid w:val="00510AC0"/>
    <w:rsid w:val="0051188F"/>
    <w:rsid w:val="00512EAC"/>
    <w:rsid w:val="00513256"/>
    <w:rsid w:val="005133A7"/>
    <w:rsid w:val="00513BBF"/>
    <w:rsid w:val="00513BFF"/>
    <w:rsid w:val="005146E4"/>
    <w:rsid w:val="0051638E"/>
    <w:rsid w:val="0051703A"/>
    <w:rsid w:val="005174B9"/>
    <w:rsid w:val="00517AA0"/>
    <w:rsid w:val="00520DAF"/>
    <w:rsid w:val="005217EE"/>
    <w:rsid w:val="00521A45"/>
    <w:rsid w:val="00521B08"/>
    <w:rsid w:val="00522878"/>
    <w:rsid w:val="005238B6"/>
    <w:rsid w:val="00523914"/>
    <w:rsid w:val="005240D9"/>
    <w:rsid w:val="005248E2"/>
    <w:rsid w:val="00524C9B"/>
    <w:rsid w:val="005255DB"/>
    <w:rsid w:val="00525627"/>
    <w:rsid w:val="00525C04"/>
    <w:rsid w:val="0052623A"/>
    <w:rsid w:val="00526862"/>
    <w:rsid w:val="0052699B"/>
    <w:rsid w:val="00526ACE"/>
    <w:rsid w:val="005275C6"/>
    <w:rsid w:val="00530C97"/>
    <w:rsid w:val="00531765"/>
    <w:rsid w:val="00532E5E"/>
    <w:rsid w:val="00534418"/>
    <w:rsid w:val="00534C21"/>
    <w:rsid w:val="005354A1"/>
    <w:rsid w:val="00535D2A"/>
    <w:rsid w:val="00535FFB"/>
    <w:rsid w:val="00536027"/>
    <w:rsid w:val="00537640"/>
    <w:rsid w:val="00537B2E"/>
    <w:rsid w:val="005407E3"/>
    <w:rsid w:val="00541222"/>
    <w:rsid w:val="00541AEF"/>
    <w:rsid w:val="00541B5D"/>
    <w:rsid w:val="00542AEC"/>
    <w:rsid w:val="005430D8"/>
    <w:rsid w:val="00543225"/>
    <w:rsid w:val="00544229"/>
    <w:rsid w:val="005443A6"/>
    <w:rsid w:val="00544CBC"/>
    <w:rsid w:val="0054565B"/>
    <w:rsid w:val="0054610D"/>
    <w:rsid w:val="00550124"/>
    <w:rsid w:val="00550460"/>
    <w:rsid w:val="00550B62"/>
    <w:rsid w:val="00550BB7"/>
    <w:rsid w:val="00550BE4"/>
    <w:rsid w:val="005512B8"/>
    <w:rsid w:val="0055232E"/>
    <w:rsid w:val="00552F1E"/>
    <w:rsid w:val="0055493E"/>
    <w:rsid w:val="00554FCB"/>
    <w:rsid w:val="00556719"/>
    <w:rsid w:val="0055673F"/>
    <w:rsid w:val="00557F51"/>
    <w:rsid w:val="0056008D"/>
    <w:rsid w:val="00561D36"/>
    <w:rsid w:val="005620AD"/>
    <w:rsid w:val="0056251D"/>
    <w:rsid w:val="0056301F"/>
    <w:rsid w:val="0056481F"/>
    <w:rsid w:val="00565C30"/>
    <w:rsid w:val="00565D5B"/>
    <w:rsid w:val="0056630A"/>
    <w:rsid w:val="00566501"/>
    <w:rsid w:val="00567219"/>
    <w:rsid w:val="00567E23"/>
    <w:rsid w:val="00571420"/>
    <w:rsid w:val="00571854"/>
    <w:rsid w:val="00572AAC"/>
    <w:rsid w:val="005734EE"/>
    <w:rsid w:val="0057367C"/>
    <w:rsid w:val="0057368A"/>
    <w:rsid w:val="0057492D"/>
    <w:rsid w:val="00574AD9"/>
    <w:rsid w:val="00574DDC"/>
    <w:rsid w:val="00576963"/>
    <w:rsid w:val="00577F5D"/>
    <w:rsid w:val="00581CA5"/>
    <w:rsid w:val="0058208B"/>
    <w:rsid w:val="00583D15"/>
    <w:rsid w:val="005840B2"/>
    <w:rsid w:val="0058458B"/>
    <w:rsid w:val="005862D9"/>
    <w:rsid w:val="0058635E"/>
    <w:rsid w:val="005863B3"/>
    <w:rsid w:val="00586FF8"/>
    <w:rsid w:val="0059010D"/>
    <w:rsid w:val="005901E5"/>
    <w:rsid w:val="00590313"/>
    <w:rsid w:val="00591EE7"/>
    <w:rsid w:val="00591F4F"/>
    <w:rsid w:val="00592835"/>
    <w:rsid w:val="00592FA5"/>
    <w:rsid w:val="00592FCF"/>
    <w:rsid w:val="005930AC"/>
    <w:rsid w:val="00594087"/>
    <w:rsid w:val="00594C72"/>
    <w:rsid w:val="00595132"/>
    <w:rsid w:val="00595322"/>
    <w:rsid w:val="00595D4F"/>
    <w:rsid w:val="005A0A77"/>
    <w:rsid w:val="005A118C"/>
    <w:rsid w:val="005A136D"/>
    <w:rsid w:val="005A2657"/>
    <w:rsid w:val="005A2BD3"/>
    <w:rsid w:val="005A306B"/>
    <w:rsid w:val="005A3964"/>
    <w:rsid w:val="005A44DD"/>
    <w:rsid w:val="005A4BBF"/>
    <w:rsid w:val="005A576D"/>
    <w:rsid w:val="005A67B4"/>
    <w:rsid w:val="005A67F9"/>
    <w:rsid w:val="005A6B56"/>
    <w:rsid w:val="005A7A03"/>
    <w:rsid w:val="005B0375"/>
    <w:rsid w:val="005B1326"/>
    <w:rsid w:val="005B1D20"/>
    <w:rsid w:val="005B2167"/>
    <w:rsid w:val="005B2F39"/>
    <w:rsid w:val="005B313F"/>
    <w:rsid w:val="005B342D"/>
    <w:rsid w:val="005B3C18"/>
    <w:rsid w:val="005B4603"/>
    <w:rsid w:val="005B55ED"/>
    <w:rsid w:val="005B64A3"/>
    <w:rsid w:val="005B6561"/>
    <w:rsid w:val="005B68C2"/>
    <w:rsid w:val="005C10C5"/>
    <w:rsid w:val="005C130B"/>
    <w:rsid w:val="005C1987"/>
    <w:rsid w:val="005C30A3"/>
    <w:rsid w:val="005C3595"/>
    <w:rsid w:val="005C3D89"/>
    <w:rsid w:val="005C4AB5"/>
    <w:rsid w:val="005C4F81"/>
    <w:rsid w:val="005C5504"/>
    <w:rsid w:val="005C5C45"/>
    <w:rsid w:val="005C7717"/>
    <w:rsid w:val="005C7D81"/>
    <w:rsid w:val="005D006A"/>
    <w:rsid w:val="005D0136"/>
    <w:rsid w:val="005D05A9"/>
    <w:rsid w:val="005D0C4C"/>
    <w:rsid w:val="005D15B6"/>
    <w:rsid w:val="005D1CF3"/>
    <w:rsid w:val="005D27D7"/>
    <w:rsid w:val="005D2FE4"/>
    <w:rsid w:val="005D306A"/>
    <w:rsid w:val="005D328D"/>
    <w:rsid w:val="005D3DBA"/>
    <w:rsid w:val="005D428C"/>
    <w:rsid w:val="005D45D1"/>
    <w:rsid w:val="005D5309"/>
    <w:rsid w:val="005D6E75"/>
    <w:rsid w:val="005D758F"/>
    <w:rsid w:val="005E09E1"/>
    <w:rsid w:val="005E0F61"/>
    <w:rsid w:val="005E1196"/>
    <w:rsid w:val="005E1F42"/>
    <w:rsid w:val="005E2154"/>
    <w:rsid w:val="005E2278"/>
    <w:rsid w:val="005E2A54"/>
    <w:rsid w:val="005E4038"/>
    <w:rsid w:val="005E444A"/>
    <w:rsid w:val="005E58B3"/>
    <w:rsid w:val="005E5A81"/>
    <w:rsid w:val="005E5E12"/>
    <w:rsid w:val="005E613E"/>
    <w:rsid w:val="005E655C"/>
    <w:rsid w:val="005E750B"/>
    <w:rsid w:val="005E7613"/>
    <w:rsid w:val="005E7681"/>
    <w:rsid w:val="005E7C7F"/>
    <w:rsid w:val="005F1903"/>
    <w:rsid w:val="005F3104"/>
    <w:rsid w:val="005F44C9"/>
    <w:rsid w:val="005F674F"/>
    <w:rsid w:val="005F67F8"/>
    <w:rsid w:val="005F6E1F"/>
    <w:rsid w:val="005F7553"/>
    <w:rsid w:val="005F7E55"/>
    <w:rsid w:val="005F7F47"/>
    <w:rsid w:val="0060000E"/>
    <w:rsid w:val="00600EB6"/>
    <w:rsid w:val="00601AC5"/>
    <w:rsid w:val="006021FB"/>
    <w:rsid w:val="00602512"/>
    <w:rsid w:val="0060251E"/>
    <w:rsid w:val="00603FFC"/>
    <w:rsid w:val="006040E8"/>
    <w:rsid w:val="00604150"/>
    <w:rsid w:val="00605DC9"/>
    <w:rsid w:val="00606970"/>
    <w:rsid w:val="00606D44"/>
    <w:rsid w:val="00606FB8"/>
    <w:rsid w:val="00606FBD"/>
    <w:rsid w:val="00607631"/>
    <w:rsid w:val="006104E3"/>
    <w:rsid w:val="00612B0A"/>
    <w:rsid w:val="00612FF3"/>
    <w:rsid w:val="00613570"/>
    <w:rsid w:val="006137CC"/>
    <w:rsid w:val="00613D6D"/>
    <w:rsid w:val="0061433C"/>
    <w:rsid w:val="00614A50"/>
    <w:rsid w:val="006152BE"/>
    <w:rsid w:val="006166C2"/>
    <w:rsid w:val="00617859"/>
    <w:rsid w:val="00617E4B"/>
    <w:rsid w:val="00617ED2"/>
    <w:rsid w:val="00621124"/>
    <w:rsid w:val="006216B5"/>
    <w:rsid w:val="006225FD"/>
    <w:rsid w:val="00622E0E"/>
    <w:rsid w:val="00624FDF"/>
    <w:rsid w:val="00625090"/>
    <w:rsid w:val="006255B6"/>
    <w:rsid w:val="00625664"/>
    <w:rsid w:val="00625ABF"/>
    <w:rsid w:val="0062701B"/>
    <w:rsid w:val="0062704B"/>
    <w:rsid w:val="00627105"/>
    <w:rsid w:val="006271AF"/>
    <w:rsid w:val="00627DF4"/>
    <w:rsid w:val="00630184"/>
    <w:rsid w:val="00631651"/>
    <w:rsid w:val="00633A59"/>
    <w:rsid w:val="00634A59"/>
    <w:rsid w:val="00634BF5"/>
    <w:rsid w:val="006351FB"/>
    <w:rsid w:val="0063522D"/>
    <w:rsid w:val="00636291"/>
    <w:rsid w:val="00636D0A"/>
    <w:rsid w:val="00637526"/>
    <w:rsid w:val="006379E0"/>
    <w:rsid w:val="00637A66"/>
    <w:rsid w:val="0064056C"/>
    <w:rsid w:val="00640845"/>
    <w:rsid w:val="006412C9"/>
    <w:rsid w:val="00641953"/>
    <w:rsid w:val="006441D3"/>
    <w:rsid w:val="0064428F"/>
    <w:rsid w:val="00644409"/>
    <w:rsid w:val="006446B6"/>
    <w:rsid w:val="00645DBD"/>
    <w:rsid w:val="00645EAA"/>
    <w:rsid w:val="0064607D"/>
    <w:rsid w:val="00646CA0"/>
    <w:rsid w:val="006473C9"/>
    <w:rsid w:val="006478CC"/>
    <w:rsid w:val="0065400A"/>
    <w:rsid w:val="00656045"/>
    <w:rsid w:val="00656212"/>
    <w:rsid w:val="0065684F"/>
    <w:rsid w:val="00657C55"/>
    <w:rsid w:val="00660A80"/>
    <w:rsid w:val="00661336"/>
    <w:rsid w:val="006627DD"/>
    <w:rsid w:val="006655D0"/>
    <w:rsid w:val="00665C13"/>
    <w:rsid w:val="00665CDE"/>
    <w:rsid w:val="00671001"/>
    <w:rsid w:val="0067172B"/>
    <w:rsid w:val="00673760"/>
    <w:rsid w:val="0067430C"/>
    <w:rsid w:val="006765C8"/>
    <w:rsid w:val="00676752"/>
    <w:rsid w:val="00676DA2"/>
    <w:rsid w:val="00677737"/>
    <w:rsid w:val="0068052B"/>
    <w:rsid w:val="00682B84"/>
    <w:rsid w:val="00682CA1"/>
    <w:rsid w:val="00682CCD"/>
    <w:rsid w:val="00682D72"/>
    <w:rsid w:val="00684979"/>
    <w:rsid w:val="0068536B"/>
    <w:rsid w:val="00685442"/>
    <w:rsid w:val="00686906"/>
    <w:rsid w:val="0068706B"/>
    <w:rsid w:val="006876D7"/>
    <w:rsid w:val="0068772D"/>
    <w:rsid w:val="006879B4"/>
    <w:rsid w:val="00687B60"/>
    <w:rsid w:val="0069089A"/>
    <w:rsid w:val="00690B24"/>
    <w:rsid w:val="00690E51"/>
    <w:rsid w:val="0069164B"/>
    <w:rsid w:val="00691777"/>
    <w:rsid w:val="00691DED"/>
    <w:rsid w:val="00692148"/>
    <w:rsid w:val="00693734"/>
    <w:rsid w:val="006943A9"/>
    <w:rsid w:val="006948A1"/>
    <w:rsid w:val="00694A8C"/>
    <w:rsid w:val="0069524B"/>
    <w:rsid w:val="006958DB"/>
    <w:rsid w:val="00695AC9"/>
    <w:rsid w:val="006961C2"/>
    <w:rsid w:val="0069635B"/>
    <w:rsid w:val="00696A47"/>
    <w:rsid w:val="00696B3F"/>
    <w:rsid w:val="00696F94"/>
    <w:rsid w:val="006970FB"/>
    <w:rsid w:val="00697FB0"/>
    <w:rsid w:val="006A24BD"/>
    <w:rsid w:val="006A282C"/>
    <w:rsid w:val="006A36EA"/>
    <w:rsid w:val="006A3D88"/>
    <w:rsid w:val="006A4872"/>
    <w:rsid w:val="006A5D91"/>
    <w:rsid w:val="006A6EA3"/>
    <w:rsid w:val="006A7442"/>
    <w:rsid w:val="006A7ADC"/>
    <w:rsid w:val="006B0110"/>
    <w:rsid w:val="006B0580"/>
    <w:rsid w:val="006B064B"/>
    <w:rsid w:val="006B0EE5"/>
    <w:rsid w:val="006B20F6"/>
    <w:rsid w:val="006B2D20"/>
    <w:rsid w:val="006B2F88"/>
    <w:rsid w:val="006B50F8"/>
    <w:rsid w:val="006B5B9F"/>
    <w:rsid w:val="006B6A44"/>
    <w:rsid w:val="006B7C23"/>
    <w:rsid w:val="006C040F"/>
    <w:rsid w:val="006C084B"/>
    <w:rsid w:val="006C188B"/>
    <w:rsid w:val="006C25D5"/>
    <w:rsid w:val="006C29F0"/>
    <w:rsid w:val="006C2B15"/>
    <w:rsid w:val="006C324B"/>
    <w:rsid w:val="006C372E"/>
    <w:rsid w:val="006C3E06"/>
    <w:rsid w:val="006C403E"/>
    <w:rsid w:val="006C45C4"/>
    <w:rsid w:val="006C47B2"/>
    <w:rsid w:val="006C5D03"/>
    <w:rsid w:val="006C6178"/>
    <w:rsid w:val="006C6CF9"/>
    <w:rsid w:val="006D02DF"/>
    <w:rsid w:val="006D1899"/>
    <w:rsid w:val="006D1EE7"/>
    <w:rsid w:val="006D2255"/>
    <w:rsid w:val="006D27AB"/>
    <w:rsid w:val="006D3327"/>
    <w:rsid w:val="006D3AC1"/>
    <w:rsid w:val="006D48EE"/>
    <w:rsid w:val="006D49B1"/>
    <w:rsid w:val="006D5D6B"/>
    <w:rsid w:val="006D779C"/>
    <w:rsid w:val="006D7DFE"/>
    <w:rsid w:val="006E020F"/>
    <w:rsid w:val="006E0B66"/>
    <w:rsid w:val="006E2522"/>
    <w:rsid w:val="006E3126"/>
    <w:rsid w:val="006E35EE"/>
    <w:rsid w:val="006E496B"/>
    <w:rsid w:val="006E4B2A"/>
    <w:rsid w:val="006E4D43"/>
    <w:rsid w:val="006E54C2"/>
    <w:rsid w:val="006E5A21"/>
    <w:rsid w:val="006E5C28"/>
    <w:rsid w:val="006E5EBF"/>
    <w:rsid w:val="006E6480"/>
    <w:rsid w:val="006E6547"/>
    <w:rsid w:val="006E6D15"/>
    <w:rsid w:val="006E6FA7"/>
    <w:rsid w:val="006E7B8F"/>
    <w:rsid w:val="006F03B2"/>
    <w:rsid w:val="006F0C6A"/>
    <w:rsid w:val="006F2222"/>
    <w:rsid w:val="006F4E85"/>
    <w:rsid w:val="006F5B89"/>
    <w:rsid w:val="006F5ED7"/>
    <w:rsid w:val="006F634D"/>
    <w:rsid w:val="006F6EB2"/>
    <w:rsid w:val="006F70AA"/>
    <w:rsid w:val="00700E4B"/>
    <w:rsid w:val="00700ECA"/>
    <w:rsid w:val="007010BC"/>
    <w:rsid w:val="0070269A"/>
    <w:rsid w:val="00702C9D"/>
    <w:rsid w:val="007034C6"/>
    <w:rsid w:val="00703624"/>
    <w:rsid w:val="0070531D"/>
    <w:rsid w:val="00707241"/>
    <w:rsid w:val="00707768"/>
    <w:rsid w:val="007101CA"/>
    <w:rsid w:val="007110EB"/>
    <w:rsid w:val="00713F2A"/>
    <w:rsid w:val="007143E2"/>
    <w:rsid w:val="00714749"/>
    <w:rsid w:val="0071498E"/>
    <w:rsid w:val="00715FD8"/>
    <w:rsid w:val="007160A2"/>
    <w:rsid w:val="00716287"/>
    <w:rsid w:val="00716B01"/>
    <w:rsid w:val="00720A1B"/>
    <w:rsid w:val="00720E85"/>
    <w:rsid w:val="00721472"/>
    <w:rsid w:val="00721670"/>
    <w:rsid w:val="00723158"/>
    <w:rsid w:val="0072327D"/>
    <w:rsid w:val="00723CD2"/>
    <w:rsid w:val="00723F16"/>
    <w:rsid w:val="00726205"/>
    <w:rsid w:val="00726545"/>
    <w:rsid w:val="00726F9F"/>
    <w:rsid w:val="00730D78"/>
    <w:rsid w:val="00730E79"/>
    <w:rsid w:val="00731A4A"/>
    <w:rsid w:val="00731D70"/>
    <w:rsid w:val="007339B1"/>
    <w:rsid w:val="007343F4"/>
    <w:rsid w:val="007349CF"/>
    <w:rsid w:val="00734CEC"/>
    <w:rsid w:val="0073510F"/>
    <w:rsid w:val="00735968"/>
    <w:rsid w:val="00735DAE"/>
    <w:rsid w:val="00736357"/>
    <w:rsid w:val="00736A38"/>
    <w:rsid w:val="0073742E"/>
    <w:rsid w:val="00737589"/>
    <w:rsid w:val="00737728"/>
    <w:rsid w:val="00737BCD"/>
    <w:rsid w:val="00740703"/>
    <w:rsid w:val="00741845"/>
    <w:rsid w:val="007419E2"/>
    <w:rsid w:val="0074261F"/>
    <w:rsid w:val="00742D8A"/>
    <w:rsid w:val="007430E7"/>
    <w:rsid w:val="007443DE"/>
    <w:rsid w:val="007447D0"/>
    <w:rsid w:val="00744E42"/>
    <w:rsid w:val="00745041"/>
    <w:rsid w:val="007458F6"/>
    <w:rsid w:val="0074604B"/>
    <w:rsid w:val="00746113"/>
    <w:rsid w:val="00746C34"/>
    <w:rsid w:val="0075171A"/>
    <w:rsid w:val="00751A1C"/>
    <w:rsid w:val="007557BA"/>
    <w:rsid w:val="007559ED"/>
    <w:rsid w:val="007563D6"/>
    <w:rsid w:val="007563F5"/>
    <w:rsid w:val="007563F9"/>
    <w:rsid w:val="00756846"/>
    <w:rsid w:val="007607B3"/>
    <w:rsid w:val="00760D1C"/>
    <w:rsid w:val="007610FC"/>
    <w:rsid w:val="00761874"/>
    <w:rsid w:val="00761ABB"/>
    <w:rsid w:val="00762161"/>
    <w:rsid w:val="00762319"/>
    <w:rsid w:val="007652AF"/>
    <w:rsid w:val="00767E18"/>
    <w:rsid w:val="0077080A"/>
    <w:rsid w:val="00770962"/>
    <w:rsid w:val="00771630"/>
    <w:rsid w:val="00771778"/>
    <w:rsid w:val="007728EA"/>
    <w:rsid w:val="00774596"/>
    <w:rsid w:val="00774658"/>
    <w:rsid w:val="00774F78"/>
    <w:rsid w:val="0077520F"/>
    <w:rsid w:val="00775A87"/>
    <w:rsid w:val="00776599"/>
    <w:rsid w:val="00776950"/>
    <w:rsid w:val="00776FAB"/>
    <w:rsid w:val="00777A32"/>
    <w:rsid w:val="00777FCC"/>
    <w:rsid w:val="007806C2"/>
    <w:rsid w:val="00780AEA"/>
    <w:rsid w:val="00780E7B"/>
    <w:rsid w:val="0078129B"/>
    <w:rsid w:val="00781399"/>
    <w:rsid w:val="00781677"/>
    <w:rsid w:val="007820E0"/>
    <w:rsid w:val="00783280"/>
    <w:rsid w:val="0078354E"/>
    <w:rsid w:val="00783985"/>
    <w:rsid w:val="00784351"/>
    <w:rsid w:val="0078567D"/>
    <w:rsid w:val="00785FCE"/>
    <w:rsid w:val="007867D5"/>
    <w:rsid w:val="00786895"/>
    <w:rsid w:val="00787C0D"/>
    <w:rsid w:val="00790573"/>
    <w:rsid w:val="0079201E"/>
    <w:rsid w:val="00792390"/>
    <w:rsid w:val="007924F6"/>
    <w:rsid w:val="00792F56"/>
    <w:rsid w:val="00793106"/>
    <w:rsid w:val="00794305"/>
    <w:rsid w:val="00794981"/>
    <w:rsid w:val="0079503F"/>
    <w:rsid w:val="007951AA"/>
    <w:rsid w:val="00795567"/>
    <w:rsid w:val="00795C2E"/>
    <w:rsid w:val="00796233"/>
    <w:rsid w:val="007976C4"/>
    <w:rsid w:val="007A0055"/>
    <w:rsid w:val="007A012E"/>
    <w:rsid w:val="007A06D8"/>
    <w:rsid w:val="007A0731"/>
    <w:rsid w:val="007A227F"/>
    <w:rsid w:val="007A279E"/>
    <w:rsid w:val="007A2C69"/>
    <w:rsid w:val="007A2CB0"/>
    <w:rsid w:val="007A347A"/>
    <w:rsid w:val="007A5237"/>
    <w:rsid w:val="007A541F"/>
    <w:rsid w:val="007A59F5"/>
    <w:rsid w:val="007A5D2C"/>
    <w:rsid w:val="007A6138"/>
    <w:rsid w:val="007A6188"/>
    <w:rsid w:val="007A6588"/>
    <w:rsid w:val="007A68C5"/>
    <w:rsid w:val="007A7484"/>
    <w:rsid w:val="007B049A"/>
    <w:rsid w:val="007B2C29"/>
    <w:rsid w:val="007B3C0D"/>
    <w:rsid w:val="007B4061"/>
    <w:rsid w:val="007B5C8F"/>
    <w:rsid w:val="007B72BF"/>
    <w:rsid w:val="007B732E"/>
    <w:rsid w:val="007B7D8A"/>
    <w:rsid w:val="007C01E8"/>
    <w:rsid w:val="007C04A7"/>
    <w:rsid w:val="007C1B71"/>
    <w:rsid w:val="007C1E9C"/>
    <w:rsid w:val="007C24A2"/>
    <w:rsid w:val="007C2996"/>
    <w:rsid w:val="007C2B19"/>
    <w:rsid w:val="007C2D0F"/>
    <w:rsid w:val="007C3E94"/>
    <w:rsid w:val="007C3F26"/>
    <w:rsid w:val="007C40E6"/>
    <w:rsid w:val="007C4316"/>
    <w:rsid w:val="007C4B76"/>
    <w:rsid w:val="007C6516"/>
    <w:rsid w:val="007C662C"/>
    <w:rsid w:val="007C689F"/>
    <w:rsid w:val="007C76E2"/>
    <w:rsid w:val="007C7BBC"/>
    <w:rsid w:val="007D0278"/>
    <w:rsid w:val="007D0588"/>
    <w:rsid w:val="007D19EC"/>
    <w:rsid w:val="007D1F71"/>
    <w:rsid w:val="007D24AC"/>
    <w:rsid w:val="007D3777"/>
    <w:rsid w:val="007D37FA"/>
    <w:rsid w:val="007D3DA9"/>
    <w:rsid w:val="007D4342"/>
    <w:rsid w:val="007D5B56"/>
    <w:rsid w:val="007D6E56"/>
    <w:rsid w:val="007D71E8"/>
    <w:rsid w:val="007D747C"/>
    <w:rsid w:val="007D7729"/>
    <w:rsid w:val="007E0656"/>
    <w:rsid w:val="007E08BA"/>
    <w:rsid w:val="007E2090"/>
    <w:rsid w:val="007E378F"/>
    <w:rsid w:val="007E387A"/>
    <w:rsid w:val="007E3C89"/>
    <w:rsid w:val="007E3D4A"/>
    <w:rsid w:val="007E51F8"/>
    <w:rsid w:val="007E6116"/>
    <w:rsid w:val="007E706D"/>
    <w:rsid w:val="007F09C8"/>
    <w:rsid w:val="007F15A7"/>
    <w:rsid w:val="007F1D4B"/>
    <w:rsid w:val="007F1EDF"/>
    <w:rsid w:val="007F2460"/>
    <w:rsid w:val="007F2523"/>
    <w:rsid w:val="007F2F78"/>
    <w:rsid w:val="007F3887"/>
    <w:rsid w:val="007F47AC"/>
    <w:rsid w:val="007F48BF"/>
    <w:rsid w:val="007F5337"/>
    <w:rsid w:val="007F572E"/>
    <w:rsid w:val="007F57CC"/>
    <w:rsid w:val="007F585A"/>
    <w:rsid w:val="007F59FF"/>
    <w:rsid w:val="007F639D"/>
    <w:rsid w:val="007F6807"/>
    <w:rsid w:val="007F6905"/>
    <w:rsid w:val="007F7C3A"/>
    <w:rsid w:val="007F7FEC"/>
    <w:rsid w:val="008002E5"/>
    <w:rsid w:val="00803815"/>
    <w:rsid w:val="00805BCF"/>
    <w:rsid w:val="008066E7"/>
    <w:rsid w:val="00810934"/>
    <w:rsid w:val="00810DD7"/>
    <w:rsid w:val="008118CA"/>
    <w:rsid w:val="00812188"/>
    <w:rsid w:val="0081239F"/>
    <w:rsid w:val="00812508"/>
    <w:rsid w:val="0081261B"/>
    <w:rsid w:val="0081625D"/>
    <w:rsid w:val="00817945"/>
    <w:rsid w:val="008209EF"/>
    <w:rsid w:val="008212CF"/>
    <w:rsid w:val="00821A49"/>
    <w:rsid w:val="00821A9B"/>
    <w:rsid w:val="00823073"/>
    <w:rsid w:val="0082353B"/>
    <w:rsid w:val="00823E97"/>
    <w:rsid w:val="008241D8"/>
    <w:rsid w:val="00824336"/>
    <w:rsid w:val="008243C1"/>
    <w:rsid w:val="00824AFF"/>
    <w:rsid w:val="00824CDA"/>
    <w:rsid w:val="008254D8"/>
    <w:rsid w:val="00826159"/>
    <w:rsid w:val="008263A7"/>
    <w:rsid w:val="0082769C"/>
    <w:rsid w:val="00827791"/>
    <w:rsid w:val="00830443"/>
    <w:rsid w:val="0083110A"/>
    <w:rsid w:val="00831F28"/>
    <w:rsid w:val="00832BDE"/>
    <w:rsid w:val="00832D75"/>
    <w:rsid w:val="00833C96"/>
    <w:rsid w:val="00834527"/>
    <w:rsid w:val="00834D25"/>
    <w:rsid w:val="00834D2D"/>
    <w:rsid w:val="00834E69"/>
    <w:rsid w:val="00834EFA"/>
    <w:rsid w:val="00835688"/>
    <w:rsid w:val="00836323"/>
    <w:rsid w:val="00836DC8"/>
    <w:rsid w:val="00840CE3"/>
    <w:rsid w:val="00840FB5"/>
    <w:rsid w:val="00840FC0"/>
    <w:rsid w:val="008419C4"/>
    <w:rsid w:val="008421FD"/>
    <w:rsid w:val="008448C6"/>
    <w:rsid w:val="00844A56"/>
    <w:rsid w:val="00844CF7"/>
    <w:rsid w:val="00845585"/>
    <w:rsid w:val="00845B9C"/>
    <w:rsid w:val="00846399"/>
    <w:rsid w:val="008467E0"/>
    <w:rsid w:val="00846A7E"/>
    <w:rsid w:val="00850138"/>
    <w:rsid w:val="00851456"/>
    <w:rsid w:val="0085206F"/>
    <w:rsid w:val="0085212A"/>
    <w:rsid w:val="008521FB"/>
    <w:rsid w:val="008531A3"/>
    <w:rsid w:val="0085338B"/>
    <w:rsid w:val="00853DD7"/>
    <w:rsid w:val="008552D8"/>
    <w:rsid w:val="008566B5"/>
    <w:rsid w:val="00856AB0"/>
    <w:rsid w:val="00856D27"/>
    <w:rsid w:val="008610BF"/>
    <w:rsid w:val="00862D3F"/>
    <w:rsid w:val="00864E95"/>
    <w:rsid w:val="0086501F"/>
    <w:rsid w:val="00865C7E"/>
    <w:rsid w:val="00866CDB"/>
    <w:rsid w:val="00867072"/>
    <w:rsid w:val="00867F4B"/>
    <w:rsid w:val="0087016B"/>
    <w:rsid w:val="0087080D"/>
    <w:rsid w:val="008708B2"/>
    <w:rsid w:val="00870C8E"/>
    <w:rsid w:val="008713D7"/>
    <w:rsid w:val="008714D3"/>
    <w:rsid w:val="00872174"/>
    <w:rsid w:val="00872F5D"/>
    <w:rsid w:val="00873155"/>
    <w:rsid w:val="00873A44"/>
    <w:rsid w:val="00874E6A"/>
    <w:rsid w:val="00875C78"/>
    <w:rsid w:val="008760C2"/>
    <w:rsid w:val="008777A1"/>
    <w:rsid w:val="00882827"/>
    <w:rsid w:val="00882A3F"/>
    <w:rsid w:val="00883124"/>
    <w:rsid w:val="00884FB9"/>
    <w:rsid w:val="0088549C"/>
    <w:rsid w:val="008859A0"/>
    <w:rsid w:val="00887005"/>
    <w:rsid w:val="00890A2C"/>
    <w:rsid w:val="00891C6E"/>
    <w:rsid w:val="0089681E"/>
    <w:rsid w:val="00896ADD"/>
    <w:rsid w:val="00897E2F"/>
    <w:rsid w:val="00897EC7"/>
    <w:rsid w:val="008A031D"/>
    <w:rsid w:val="008A12E3"/>
    <w:rsid w:val="008A1899"/>
    <w:rsid w:val="008A1931"/>
    <w:rsid w:val="008A29CF"/>
    <w:rsid w:val="008A2B44"/>
    <w:rsid w:val="008A303E"/>
    <w:rsid w:val="008A3517"/>
    <w:rsid w:val="008A3E3A"/>
    <w:rsid w:val="008A4049"/>
    <w:rsid w:val="008A5AB2"/>
    <w:rsid w:val="008A5B59"/>
    <w:rsid w:val="008A5D35"/>
    <w:rsid w:val="008A6960"/>
    <w:rsid w:val="008A71F9"/>
    <w:rsid w:val="008A76FB"/>
    <w:rsid w:val="008A790E"/>
    <w:rsid w:val="008B091E"/>
    <w:rsid w:val="008B1790"/>
    <w:rsid w:val="008B19DA"/>
    <w:rsid w:val="008B3BC1"/>
    <w:rsid w:val="008B64E2"/>
    <w:rsid w:val="008B6763"/>
    <w:rsid w:val="008B6F01"/>
    <w:rsid w:val="008B7B1B"/>
    <w:rsid w:val="008B7D92"/>
    <w:rsid w:val="008C02A6"/>
    <w:rsid w:val="008C0AEA"/>
    <w:rsid w:val="008C19C7"/>
    <w:rsid w:val="008C2286"/>
    <w:rsid w:val="008C2CE4"/>
    <w:rsid w:val="008C2DE7"/>
    <w:rsid w:val="008C2EDA"/>
    <w:rsid w:val="008C376D"/>
    <w:rsid w:val="008C4495"/>
    <w:rsid w:val="008C4617"/>
    <w:rsid w:val="008C62F8"/>
    <w:rsid w:val="008C7829"/>
    <w:rsid w:val="008C7AA9"/>
    <w:rsid w:val="008D0119"/>
    <w:rsid w:val="008D0711"/>
    <w:rsid w:val="008D0A3B"/>
    <w:rsid w:val="008D11A7"/>
    <w:rsid w:val="008D25B2"/>
    <w:rsid w:val="008D320C"/>
    <w:rsid w:val="008D4409"/>
    <w:rsid w:val="008D46BF"/>
    <w:rsid w:val="008D5250"/>
    <w:rsid w:val="008D5BDC"/>
    <w:rsid w:val="008D5E5E"/>
    <w:rsid w:val="008E0C71"/>
    <w:rsid w:val="008E15F1"/>
    <w:rsid w:val="008E22E7"/>
    <w:rsid w:val="008E2411"/>
    <w:rsid w:val="008E256F"/>
    <w:rsid w:val="008E25E1"/>
    <w:rsid w:val="008E3BC6"/>
    <w:rsid w:val="008E42F3"/>
    <w:rsid w:val="008E4C91"/>
    <w:rsid w:val="008E4F15"/>
    <w:rsid w:val="008E51C6"/>
    <w:rsid w:val="008E5216"/>
    <w:rsid w:val="008E572D"/>
    <w:rsid w:val="008E66EE"/>
    <w:rsid w:val="008E75CC"/>
    <w:rsid w:val="008E7C39"/>
    <w:rsid w:val="008F17B8"/>
    <w:rsid w:val="008F27DD"/>
    <w:rsid w:val="008F2ADF"/>
    <w:rsid w:val="008F2D4B"/>
    <w:rsid w:val="008F2F24"/>
    <w:rsid w:val="008F3E3A"/>
    <w:rsid w:val="008F4395"/>
    <w:rsid w:val="008F6D89"/>
    <w:rsid w:val="008F6F57"/>
    <w:rsid w:val="008F6F79"/>
    <w:rsid w:val="008F7241"/>
    <w:rsid w:val="009006AB"/>
    <w:rsid w:val="00900720"/>
    <w:rsid w:val="00901272"/>
    <w:rsid w:val="00901613"/>
    <w:rsid w:val="0090161D"/>
    <w:rsid w:val="009028EC"/>
    <w:rsid w:val="00902A1F"/>
    <w:rsid w:val="00904217"/>
    <w:rsid w:val="00904925"/>
    <w:rsid w:val="00904C07"/>
    <w:rsid w:val="00904C09"/>
    <w:rsid w:val="00904C9F"/>
    <w:rsid w:val="009060A2"/>
    <w:rsid w:val="009060F1"/>
    <w:rsid w:val="00907234"/>
    <w:rsid w:val="0090783E"/>
    <w:rsid w:val="00910B46"/>
    <w:rsid w:val="00911108"/>
    <w:rsid w:val="0091178E"/>
    <w:rsid w:val="009121FD"/>
    <w:rsid w:val="009124AE"/>
    <w:rsid w:val="00913D2A"/>
    <w:rsid w:val="00913FC0"/>
    <w:rsid w:val="009144FD"/>
    <w:rsid w:val="009149CE"/>
    <w:rsid w:val="00915078"/>
    <w:rsid w:val="0091539B"/>
    <w:rsid w:val="0091610D"/>
    <w:rsid w:val="0091733F"/>
    <w:rsid w:val="009173BB"/>
    <w:rsid w:val="009173F2"/>
    <w:rsid w:val="0092003C"/>
    <w:rsid w:val="0092128B"/>
    <w:rsid w:val="009213D1"/>
    <w:rsid w:val="009218D2"/>
    <w:rsid w:val="00921C5D"/>
    <w:rsid w:val="0092222A"/>
    <w:rsid w:val="00922C64"/>
    <w:rsid w:val="00922D2E"/>
    <w:rsid w:val="00923CD7"/>
    <w:rsid w:val="00923F73"/>
    <w:rsid w:val="009248A5"/>
    <w:rsid w:val="00924DE9"/>
    <w:rsid w:val="00925FAB"/>
    <w:rsid w:val="00927619"/>
    <w:rsid w:val="00927FD4"/>
    <w:rsid w:val="0093088C"/>
    <w:rsid w:val="00930AE6"/>
    <w:rsid w:val="00932040"/>
    <w:rsid w:val="00932145"/>
    <w:rsid w:val="00932581"/>
    <w:rsid w:val="00932DEC"/>
    <w:rsid w:val="00933480"/>
    <w:rsid w:val="00934EC5"/>
    <w:rsid w:val="00935EE2"/>
    <w:rsid w:val="009361E8"/>
    <w:rsid w:val="009368AC"/>
    <w:rsid w:val="009377CB"/>
    <w:rsid w:val="0094192F"/>
    <w:rsid w:val="00941BEA"/>
    <w:rsid w:val="00942E57"/>
    <w:rsid w:val="00942ECA"/>
    <w:rsid w:val="00943EB1"/>
    <w:rsid w:val="00944F8D"/>
    <w:rsid w:val="0094528B"/>
    <w:rsid w:val="0094567D"/>
    <w:rsid w:val="00945D6E"/>
    <w:rsid w:val="009517BC"/>
    <w:rsid w:val="00951C75"/>
    <w:rsid w:val="00951E2B"/>
    <w:rsid w:val="00951EF1"/>
    <w:rsid w:val="009520C2"/>
    <w:rsid w:val="00952167"/>
    <w:rsid w:val="00952E3F"/>
    <w:rsid w:val="00953202"/>
    <w:rsid w:val="00953D60"/>
    <w:rsid w:val="00955869"/>
    <w:rsid w:val="00955D92"/>
    <w:rsid w:val="00956012"/>
    <w:rsid w:val="00956160"/>
    <w:rsid w:val="0095739D"/>
    <w:rsid w:val="0095797E"/>
    <w:rsid w:val="009606CD"/>
    <w:rsid w:val="00960AD0"/>
    <w:rsid w:val="00960BDA"/>
    <w:rsid w:val="00960C3F"/>
    <w:rsid w:val="00961F85"/>
    <w:rsid w:val="0096279C"/>
    <w:rsid w:val="00963348"/>
    <w:rsid w:val="009635FB"/>
    <w:rsid w:val="00963850"/>
    <w:rsid w:val="00963924"/>
    <w:rsid w:val="00965116"/>
    <w:rsid w:val="009656C2"/>
    <w:rsid w:val="009661FB"/>
    <w:rsid w:val="00970101"/>
    <w:rsid w:val="00970506"/>
    <w:rsid w:val="0097094E"/>
    <w:rsid w:val="00970E85"/>
    <w:rsid w:val="00971714"/>
    <w:rsid w:val="00971CC0"/>
    <w:rsid w:val="009734A0"/>
    <w:rsid w:val="00973AB7"/>
    <w:rsid w:val="00973DB7"/>
    <w:rsid w:val="00974C5A"/>
    <w:rsid w:val="009753A8"/>
    <w:rsid w:val="00975936"/>
    <w:rsid w:val="00976295"/>
    <w:rsid w:val="00976F51"/>
    <w:rsid w:val="009772BE"/>
    <w:rsid w:val="00981534"/>
    <w:rsid w:val="009816B5"/>
    <w:rsid w:val="00981771"/>
    <w:rsid w:val="009818DB"/>
    <w:rsid w:val="00981AB9"/>
    <w:rsid w:val="0098316F"/>
    <w:rsid w:val="00983285"/>
    <w:rsid w:val="00984820"/>
    <w:rsid w:val="00984821"/>
    <w:rsid w:val="00984C6C"/>
    <w:rsid w:val="009858E6"/>
    <w:rsid w:val="00986D6C"/>
    <w:rsid w:val="00987919"/>
    <w:rsid w:val="00990D1A"/>
    <w:rsid w:val="00991329"/>
    <w:rsid w:val="00992E10"/>
    <w:rsid w:val="00992E46"/>
    <w:rsid w:val="00992F75"/>
    <w:rsid w:val="0099452E"/>
    <w:rsid w:val="0099487E"/>
    <w:rsid w:val="00995DB0"/>
    <w:rsid w:val="0099653A"/>
    <w:rsid w:val="00996680"/>
    <w:rsid w:val="00996887"/>
    <w:rsid w:val="00997BD3"/>
    <w:rsid w:val="00997E2B"/>
    <w:rsid w:val="009A0726"/>
    <w:rsid w:val="009A0C2B"/>
    <w:rsid w:val="009A1112"/>
    <w:rsid w:val="009A1758"/>
    <w:rsid w:val="009A1CF5"/>
    <w:rsid w:val="009A20CB"/>
    <w:rsid w:val="009A2A6D"/>
    <w:rsid w:val="009A4353"/>
    <w:rsid w:val="009A478B"/>
    <w:rsid w:val="009A4992"/>
    <w:rsid w:val="009A5843"/>
    <w:rsid w:val="009A6727"/>
    <w:rsid w:val="009A6AAC"/>
    <w:rsid w:val="009A7836"/>
    <w:rsid w:val="009B0650"/>
    <w:rsid w:val="009B0A38"/>
    <w:rsid w:val="009B23DF"/>
    <w:rsid w:val="009B3BA9"/>
    <w:rsid w:val="009B40EA"/>
    <w:rsid w:val="009B4163"/>
    <w:rsid w:val="009B44D0"/>
    <w:rsid w:val="009B4B24"/>
    <w:rsid w:val="009B4C84"/>
    <w:rsid w:val="009B53F6"/>
    <w:rsid w:val="009B5447"/>
    <w:rsid w:val="009B5653"/>
    <w:rsid w:val="009B64E0"/>
    <w:rsid w:val="009C0223"/>
    <w:rsid w:val="009C0717"/>
    <w:rsid w:val="009C0EB8"/>
    <w:rsid w:val="009C0FB9"/>
    <w:rsid w:val="009C155C"/>
    <w:rsid w:val="009C15B1"/>
    <w:rsid w:val="009C1DCD"/>
    <w:rsid w:val="009C2238"/>
    <w:rsid w:val="009C29C0"/>
    <w:rsid w:val="009C2A7E"/>
    <w:rsid w:val="009C2CC4"/>
    <w:rsid w:val="009C3891"/>
    <w:rsid w:val="009C50BD"/>
    <w:rsid w:val="009C510A"/>
    <w:rsid w:val="009C54FA"/>
    <w:rsid w:val="009C66A7"/>
    <w:rsid w:val="009D1593"/>
    <w:rsid w:val="009D1686"/>
    <w:rsid w:val="009D197D"/>
    <w:rsid w:val="009D1C89"/>
    <w:rsid w:val="009D1D0D"/>
    <w:rsid w:val="009D1F98"/>
    <w:rsid w:val="009D25AF"/>
    <w:rsid w:val="009D2E84"/>
    <w:rsid w:val="009D3C5B"/>
    <w:rsid w:val="009D4AE4"/>
    <w:rsid w:val="009D4CFF"/>
    <w:rsid w:val="009D614A"/>
    <w:rsid w:val="009D6591"/>
    <w:rsid w:val="009D68EE"/>
    <w:rsid w:val="009D6B5B"/>
    <w:rsid w:val="009D7121"/>
    <w:rsid w:val="009D7950"/>
    <w:rsid w:val="009D7C91"/>
    <w:rsid w:val="009E0B4E"/>
    <w:rsid w:val="009E2173"/>
    <w:rsid w:val="009E2463"/>
    <w:rsid w:val="009E3191"/>
    <w:rsid w:val="009E4553"/>
    <w:rsid w:val="009E48E6"/>
    <w:rsid w:val="009E616C"/>
    <w:rsid w:val="009E6475"/>
    <w:rsid w:val="009E659B"/>
    <w:rsid w:val="009E6C27"/>
    <w:rsid w:val="009E742A"/>
    <w:rsid w:val="009F16B7"/>
    <w:rsid w:val="009F1B80"/>
    <w:rsid w:val="009F1FC3"/>
    <w:rsid w:val="009F2522"/>
    <w:rsid w:val="009F3749"/>
    <w:rsid w:val="009F4DC7"/>
    <w:rsid w:val="009F5181"/>
    <w:rsid w:val="009F58B4"/>
    <w:rsid w:val="009F5F59"/>
    <w:rsid w:val="009F6524"/>
    <w:rsid w:val="009F6AF7"/>
    <w:rsid w:val="009F7164"/>
    <w:rsid w:val="009F7B6D"/>
    <w:rsid w:val="00A00EB7"/>
    <w:rsid w:val="00A014E9"/>
    <w:rsid w:val="00A01EE9"/>
    <w:rsid w:val="00A025BA"/>
    <w:rsid w:val="00A06007"/>
    <w:rsid w:val="00A06789"/>
    <w:rsid w:val="00A069B7"/>
    <w:rsid w:val="00A06FB8"/>
    <w:rsid w:val="00A0713A"/>
    <w:rsid w:val="00A079B8"/>
    <w:rsid w:val="00A10A69"/>
    <w:rsid w:val="00A12A80"/>
    <w:rsid w:val="00A13294"/>
    <w:rsid w:val="00A1432B"/>
    <w:rsid w:val="00A14C74"/>
    <w:rsid w:val="00A158F5"/>
    <w:rsid w:val="00A20289"/>
    <w:rsid w:val="00A202F0"/>
    <w:rsid w:val="00A20911"/>
    <w:rsid w:val="00A226D4"/>
    <w:rsid w:val="00A22A1D"/>
    <w:rsid w:val="00A2303E"/>
    <w:rsid w:val="00A23580"/>
    <w:rsid w:val="00A238B9"/>
    <w:rsid w:val="00A242E0"/>
    <w:rsid w:val="00A245DC"/>
    <w:rsid w:val="00A245F0"/>
    <w:rsid w:val="00A2489B"/>
    <w:rsid w:val="00A251A5"/>
    <w:rsid w:val="00A26BFF"/>
    <w:rsid w:val="00A2730C"/>
    <w:rsid w:val="00A273F4"/>
    <w:rsid w:val="00A27852"/>
    <w:rsid w:val="00A27AEC"/>
    <w:rsid w:val="00A300D1"/>
    <w:rsid w:val="00A305EE"/>
    <w:rsid w:val="00A3083F"/>
    <w:rsid w:val="00A30D19"/>
    <w:rsid w:val="00A310CD"/>
    <w:rsid w:val="00A31721"/>
    <w:rsid w:val="00A3330F"/>
    <w:rsid w:val="00A334C5"/>
    <w:rsid w:val="00A3592B"/>
    <w:rsid w:val="00A36E22"/>
    <w:rsid w:val="00A36E9E"/>
    <w:rsid w:val="00A37225"/>
    <w:rsid w:val="00A40F2F"/>
    <w:rsid w:val="00A418A3"/>
    <w:rsid w:val="00A42ECD"/>
    <w:rsid w:val="00A43381"/>
    <w:rsid w:val="00A45642"/>
    <w:rsid w:val="00A457FE"/>
    <w:rsid w:val="00A45F46"/>
    <w:rsid w:val="00A46DA4"/>
    <w:rsid w:val="00A4778A"/>
    <w:rsid w:val="00A47F75"/>
    <w:rsid w:val="00A50398"/>
    <w:rsid w:val="00A51519"/>
    <w:rsid w:val="00A51D65"/>
    <w:rsid w:val="00A522E4"/>
    <w:rsid w:val="00A52684"/>
    <w:rsid w:val="00A5669E"/>
    <w:rsid w:val="00A569FD"/>
    <w:rsid w:val="00A56D2C"/>
    <w:rsid w:val="00A56DEF"/>
    <w:rsid w:val="00A573C8"/>
    <w:rsid w:val="00A57466"/>
    <w:rsid w:val="00A60568"/>
    <w:rsid w:val="00A61994"/>
    <w:rsid w:val="00A61BA2"/>
    <w:rsid w:val="00A62EC3"/>
    <w:rsid w:val="00A632BE"/>
    <w:rsid w:val="00A63779"/>
    <w:rsid w:val="00A637F9"/>
    <w:rsid w:val="00A63891"/>
    <w:rsid w:val="00A638C8"/>
    <w:rsid w:val="00A64C2A"/>
    <w:rsid w:val="00A64D35"/>
    <w:rsid w:val="00A64F51"/>
    <w:rsid w:val="00A65EBF"/>
    <w:rsid w:val="00A65F82"/>
    <w:rsid w:val="00A6797D"/>
    <w:rsid w:val="00A67B0C"/>
    <w:rsid w:val="00A67F05"/>
    <w:rsid w:val="00A70273"/>
    <w:rsid w:val="00A7054F"/>
    <w:rsid w:val="00A7081F"/>
    <w:rsid w:val="00A70F79"/>
    <w:rsid w:val="00A71555"/>
    <w:rsid w:val="00A71568"/>
    <w:rsid w:val="00A7236E"/>
    <w:rsid w:val="00A737A8"/>
    <w:rsid w:val="00A73BD7"/>
    <w:rsid w:val="00A766CB"/>
    <w:rsid w:val="00A76DA5"/>
    <w:rsid w:val="00A77A5D"/>
    <w:rsid w:val="00A81A6E"/>
    <w:rsid w:val="00A827B8"/>
    <w:rsid w:val="00A82870"/>
    <w:rsid w:val="00A829C0"/>
    <w:rsid w:val="00A8314B"/>
    <w:rsid w:val="00A83575"/>
    <w:rsid w:val="00A841A1"/>
    <w:rsid w:val="00A849CF"/>
    <w:rsid w:val="00A84BFF"/>
    <w:rsid w:val="00A84FC9"/>
    <w:rsid w:val="00A857D5"/>
    <w:rsid w:val="00A87B70"/>
    <w:rsid w:val="00A87BCE"/>
    <w:rsid w:val="00A908D9"/>
    <w:rsid w:val="00A91076"/>
    <w:rsid w:val="00A91175"/>
    <w:rsid w:val="00A91628"/>
    <w:rsid w:val="00A92B8F"/>
    <w:rsid w:val="00A93F8B"/>
    <w:rsid w:val="00A96051"/>
    <w:rsid w:val="00A96475"/>
    <w:rsid w:val="00A96AC6"/>
    <w:rsid w:val="00A9720F"/>
    <w:rsid w:val="00A97EA2"/>
    <w:rsid w:val="00A97EE2"/>
    <w:rsid w:val="00AA1095"/>
    <w:rsid w:val="00AA1436"/>
    <w:rsid w:val="00AA166E"/>
    <w:rsid w:val="00AA1D26"/>
    <w:rsid w:val="00AA223C"/>
    <w:rsid w:val="00AA3157"/>
    <w:rsid w:val="00AA3E5A"/>
    <w:rsid w:val="00AA3FAE"/>
    <w:rsid w:val="00AA5FBC"/>
    <w:rsid w:val="00AA762C"/>
    <w:rsid w:val="00AB077B"/>
    <w:rsid w:val="00AB092B"/>
    <w:rsid w:val="00AB1A0C"/>
    <w:rsid w:val="00AB2969"/>
    <w:rsid w:val="00AB2C51"/>
    <w:rsid w:val="00AB2E46"/>
    <w:rsid w:val="00AB2F56"/>
    <w:rsid w:val="00AB32D1"/>
    <w:rsid w:val="00AB3F21"/>
    <w:rsid w:val="00AB4C81"/>
    <w:rsid w:val="00AB4F20"/>
    <w:rsid w:val="00AB5DAB"/>
    <w:rsid w:val="00AB5E75"/>
    <w:rsid w:val="00AB6554"/>
    <w:rsid w:val="00AB6B8E"/>
    <w:rsid w:val="00AC0F1F"/>
    <w:rsid w:val="00AC2137"/>
    <w:rsid w:val="00AC2478"/>
    <w:rsid w:val="00AC2A4D"/>
    <w:rsid w:val="00AC2F5D"/>
    <w:rsid w:val="00AC36EB"/>
    <w:rsid w:val="00AC3848"/>
    <w:rsid w:val="00AC390A"/>
    <w:rsid w:val="00AC4A54"/>
    <w:rsid w:val="00AC73B7"/>
    <w:rsid w:val="00AD0DA5"/>
    <w:rsid w:val="00AD2D63"/>
    <w:rsid w:val="00AD38E0"/>
    <w:rsid w:val="00AD3E69"/>
    <w:rsid w:val="00AD40CF"/>
    <w:rsid w:val="00AD4BB7"/>
    <w:rsid w:val="00AD5A8D"/>
    <w:rsid w:val="00AD5C07"/>
    <w:rsid w:val="00AD623D"/>
    <w:rsid w:val="00AD6887"/>
    <w:rsid w:val="00AD7378"/>
    <w:rsid w:val="00AE0B8E"/>
    <w:rsid w:val="00AE109C"/>
    <w:rsid w:val="00AE112E"/>
    <w:rsid w:val="00AE23F8"/>
    <w:rsid w:val="00AE3672"/>
    <w:rsid w:val="00AE3AF9"/>
    <w:rsid w:val="00AE4425"/>
    <w:rsid w:val="00AE4A61"/>
    <w:rsid w:val="00AE4C77"/>
    <w:rsid w:val="00AE6531"/>
    <w:rsid w:val="00AE6AC2"/>
    <w:rsid w:val="00AE7243"/>
    <w:rsid w:val="00AE7459"/>
    <w:rsid w:val="00AE7C65"/>
    <w:rsid w:val="00AF1AF7"/>
    <w:rsid w:val="00AF3609"/>
    <w:rsid w:val="00AF4017"/>
    <w:rsid w:val="00AF4AB6"/>
    <w:rsid w:val="00AF4FFC"/>
    <w:rsid w:val="00AF54B6"/>
    <w:rsid w:val="00AF5769"/>
    <w:rsid w:val="00AF6C0B"/>
    <w:rsid w:val="00AF6C9E"/>
    <w:rsid w:val="00AF6D43"/>
    <w:rsid w:val="00AF7833"/>
    <w:rsid w:val="00B005A8"/>
    <w:rsid w:val="00B00633"/>
    <w:rsid w:val="00B006F7"/>
    <w:rsid w:val="00B009B2"/>
    <w:rsid w:val="00B01926"/>
    <w:rsid w:val="00B01F1D"/>
    <w:rsid w:val="00B02B04"/>
    <w:rsid w:val="00B0307F"/>
    <w:rsid w:val="00B03504"/>
    <w:rsid w:val="00B05377"/>
    <w:rsid w:val="00B05CB5"/>
    <w:rsid w:val="00B06229"/>
    <w:rsid w:val="00B06B56"/>
    <w:rsid w:val="00B06F1E"/>
    <w:rsid w:val="00B1040A"/>
    <w:rsid w:val="00B10FCE"/>
    <w:rsid w:val="00B11BAE"/>
    <w:rsid w:val="00B1264F"/>
    <w:rsid w:val="00B129F9"/>
    <w:rsid w:val="00B12B34"/>
    <w:rsid w:val="00B13639"/>
    <w:rsid w:val="00B13D60"/>
    <w:rsid w:val="00B140D8"/>
    <w:rsid w:val="00B14780"/>
    <w:rsid w:val="00B156E3"/>
    <w:rsid w:val="00B15A0E"/>
    <w:rsid w:val="00B16CA9"/>
    <w:rsid w:val="00B2082E"/>
    <w:rsid w:val="00B210A8"/>
    <w:rsid w:val="00B21148"/>
    <w:rsid w:val="00B215CD"/>
    <w:rsid w:val="00B21739"/>
    <w:rsid w:val="00B21847"/>
    <w:rsid w:val="00B21D51"/>
    <w:rsid w:val="00B221FA"/>
    <w:rsid w:val="00B223D2"/>
    <w:rsid w:val="00B23EA4"/>
    <w:rsid w:val="00B2499F"/>
    <w:rsid w:val="00B24AED"/>
    <w:rsid w:val="00B2555E"/>
    <w:rsid w:val="00B25B21"/>
    <w:rsid w:val="00B25F07"/>
    <w:rsid w:val="00B2653F"/>
    <w:rsid w:val="00B272A6"/>
    <w:rsid w:val="00B273E8"/>
    <w:rsid w:val="00B2787F"/>
    <w:rsid w:val="00B30B82"/>
    <w:rsid w:val="00B30E23"/>
    <w:rsid w:val="00B3175A"/>
    <w:rsid w:val="00B318B8"/>
    <w:rsid w:val="00B324BD"/>
    <w:rsid w:val="00B32D5D"/>
    <w:rsid w:val="00B33ED6"/>
    <w:rsid w:val="00B34EBF"/>
    <w:rsid w:val="00B357F4"/>
    <w:rsid w:val="00B36103"/>
    <w:rsid w:val="00B36572"/>
    <w:rsid w:val="00B36DF0"/>
    <w:rsid w:val="00B36E1E"/>
    <w:rsid w:val="00B37401"/>
    <w:rsid w:val="00B37589"/>
    <w:rsid w:val="00B37CE3"/>
    <w:rsid w:val="00B412F7"/>
    <w:rsid w:val="00B41314"/>
    <w:rsid w:val="00B41794"/>
    <w:rsid w:val="00B42ED5"/>
    <w:rsid w:val="00B42F9A"/>
    <w:rsid w:val="00B433ED"/>
    <w:rsid w:val="00B44016"/>
    <w:rsid w:val="00B443D1"/>
    <w:rsid w:val="00B45535"/>
    <w:rsid w:val="00B457AB"/>
    <w:rsid w:val="00B457C4"/>
    <w:rsid w:val="00B469F4"/>
    <w:rsid w:val="00B516BD"/>
    <w:rsid w:val="00B51749"/>
    <w:rsid w:val="00B52324"/>
    <w:rsid w:val="00B52A5B"/>
    <w:rsid w:val="00B54F35"/>
    <w:rsid w:val="00B55896"/>
    <w:rsid w:val="00B55D1A"/>
    <w:rsid w:val="00B60385"/>
    <w:rsid w:val="00B62D61"/>
    <w:rsid w:val="00B63970"/>
    <w:rsid w:val="00B63D6F"/>
    <w:rsid w:val="00B63F70"/>
    <w:rsid w:val="00B64A1D"/>
    <w:rsid w:val="00B64AA6"/>
    <w:rsid w:val="00B66245"/>
    <w:rsid w:val="00B664F3"/>
    <w:rsid w:val="00B67FC7"/>
    <w:rsid w:val="00B7016D"/>
    <w:rsid w:val="00B70440"/>
    <w:rsid w:val="00B707D5"/>
    <w:rsid w:val="00B7103E"/>
    <w:rsid w:val="00B72104"/>
    <w:rsid w:val="00B72287"/>
    <w:rsid w:val="00B724BC"/>
    <w:rsid w:val="00B725E1"/>
    <w:rsid w:val="00B736B1"/>
    <w:rsid w:val="00B7412E"/>
    <w:rsid w:val="00B741A4"/>
    <w:rsid w:val="00B74AE3"/>
    <w:rsid w:val="00B8093C"/>
    <w:rsid w:val="00B8160D"/>
    <w:rsid w:val="00B81B73"/>
    <w:rsid w:val="00B8401B"/>
    <w:rsid w:val="00B840A4"/>
    <w:rsid w:val="00B84355"/>
    <w:rsid w:val="00B84F91"/>
    <w:rsid w:val="00B851BD"/>
    <w:rsid w:val="00B85634"/>
    <w:rsid w:val="00B856BD"/>
    <w:rsid w:val="00B85B15"/>
    <w:rsid w:val="00B85C2A"/>
    <w:rsid w:val="00B8777B"/>
    <w:rsid w:val="00B900A4"/>
    <w:rsid w:val="00B90365"/>
    <w:rsid w:val="00B90B36"/>
    <w:rsid w:val="00B90D58"/>
    <w:rsid w:val="00B90EF5"/>
    <w:rsid w:val="00B9241B"/>
    <w:rsid w:val="00B92435"/>
    <w:rsid w:val="00B92C6D"/>
    <w:rsid w:val="00B939B3"/>
    <w:rsid w:val="00B93A99"/>
    <w:rsid w:val="00B9411A"/>
    <w:rsid w:val="00B94737"/>
    <w:rsid w:val="00B94E8C"/>
    <w:rsid w:val="00B95378"/>
    <w:rsid w:val="00B95E5F"/>
    <w:rsid w:val="00B962A9"/>
    <w:rsid w:val="00B96915"/>
    <w:rsid w:val="00BA0C0B"/>
    <w:rsid w:val="00BA1592"/>
    <w:rsid w:val="00BA1BCD"/>
    <w:rsid w:val="00BA1C15"/>
    <w:rsid w:val="00BA1E73"/>
    <w:rsid w:val="00BA298E"/>
    <w:rsid w:val="00BA2BCE"/>
    <w:rsid w:val="00BA3DE4"/>
    <w:rsid w:val="00BA45A4"/>
    <w:rsid w:val="00BA471B"/>
    <w:rsid w:val="00BA4C82"/>
    <w:rsid w:val="00BA5101"/>
    <w:rsid w:val="00BA6BC3"/>
    <w:rsid w:val="00BA78C9"/>
    <w:rsid w:val="00BB0AE7"/>
    <w:rsid w:val="00BB0F9C"/>
    <w:rsid w:val="00BB2528"/>
    <w:rsid w:val="00BB2568"/>
    <w:rsid w:val="00BB2ABE"/>
    <w:rsid w:val="00BB3E36"/>
    <w:rsid w:val="00BB435F"/>
    <w:rsid w:val="00BB4370"/>
    <w:rsid w:val="00BB5EE7"/>
    <w:rsid w:val="00BB5F5A"/>
    <w:rsid w:val="00BB76DD"/>
    <w:rsid w:val="00BB79B3"/>
    <w:rsid w:val="00BB7C9B"/>
    <w:rsid w:val="00BC044C"/>
    <w:rsid w:val="00BC073E"/>
    <w:rsid w:val="00BC1497"/>
    <w:rsid w:val="00BC1907"/>
    <w:rsid w:val="00BC1929"/>
    <w:rsid w:val="00BC1A8A"/>
    <w:rsid w:val="00BC2CCC"/>
    <w:rsid w:val="00BC36F0"/>
    <w:rsid w:val="00BC4223"/>
    <w:rsid w:val="00BC42C4"/>
    <w:rsid w:val="00BC4507"/>
    <w:rsid w:val="00BC564E"/>
    <w:rsid w:val="00BC589A"/>
    <w:rsid w:val="00BC6111"/>
    <w:rsid w:val="00BC74C2"/>
    <w:rsid w:val="00BC7A65"/>
    <w:rsid w:val="00BD01F2"/>
    <w:rsid w:val="00BD0FF5"/>
    <w:rsid w:val="00BD124D"/>
    <w:rsid w:val="00BD133A"/>
    <w:rsid w:val="00BD134F"/>
    <w:rsid w:val="00BD1DFF"/>
    <w:rsid w:val="00BD24A1"/>
    <w:rsid w:val="00BD2508"/>
    <w:rsid w:val="00BD2586"/>
    <w:rsid w:val="00BD2FAC"/>
    <w:rsid w:val="00BD37FD"/>
    <w:rsid w:val="00BD3AEB"/>
    <w:rsid w:val="00BD426C"/>
    <w:rsid w:val="00BD4AC0"/>
    <w:rsid w:val="00BD509A"/>
    <w:rsid w:val="00BD598F"/>
    <w:rsid w:val="00BD66C0"/>
    <w:rsid w:val="00BD66E4"/>
    <w:rsid w:val="00BD679E"/>
    <w:rsid w:val="00BD6F89"/>
    <w:rsid w:val="00BE15D6"/>
    <w:rsid w:val="00BE2EA4"/>
    <w:rsid w:val="00BE36D8"/>
    <w:rsid w:val="00BE3B02"/>
    <w:rsid w:val="00BE4C39"/>
    <w:rsid w:val="00BE6558"/>
    <w:rsid w:val="00BE6709"/>
    <w:rsid w:val="00BF0264"/>
    <w:rsid w:val="00BF0EF7"/>
    <w:rsid w:val="00BF291C"/>
    <w:rsid w:val="00BF35AE"/>
    <w:rsid w:val="00BF455F"/>
    <w:rsid w:val="00BF5950"/>
    <w:rsid w:val="00BF6FAC"/>
    <w:rsid w:val="00BF7272"/>
    <w:rsid w:val="00BF77D6"/>
    <w:rsid w:val="00BF79B3"/>
    <w:rsid w:val="00BF7C5C"/>
    <w:rsid w:val="00C0020A"/>
    <w:rsid w:val="00C0073D"/>
    <w:rsid w:val="00C01BD5"/>
    <w:rsid w:val="00C026B1"/>
    <w:rsid w:val="00C02A6C"/>
    <w:rsid w:val="00C03C4A"/>
    <w:rsid w:val="00C0414A"/>
    <w:rsid w:val="00C04332"/>
    <w:rsid w:val="00C04697"/>
    <w:rsid w:val="00C05ACC"/>
    <w:rsid w:val="00C05F80"/>
    <w:rsid w:val="00C05FD6"/>
    <w:rsid w:val="00C06C62"/>
    <w:rsid w:val="00C07861"/>
    <w:rsid w:val="00C1291C"/>
    <w:rsid w:val="00C13827"/>
    <w:rsid w:val="00C14E45"/>
    <w:rsid w:val="00C15033"/>
    <w:rsid w:val="00C151B9"/>
    <w:rsid w:val="00C15C35"/>
    <w:rsid w:val="00C160D4"/>
    <w:rsid w:val="00C17CC5"/>
    <w:rsid w:val="00C2016C"/>
    <w:rsid w:val="00C20B3C"/>
    <w:rsid w:val="00C2139B"/>
    <w:rsid w:val="00C21AD0"/>
    <w:rsid w:val="00C22377"/>
    <w:rsid w:val="00C22394"/>
    <w:rsid w:val="00C22D61"/>
    <w:rsid w:val="00C23DB9"/>
    <w:rsid w:val="00C24E35"/>
    <w:rsid w:val="00C25221"/>
    <w:rsid w:val="00C253AA"/>
    <w:rsid w:val="00C259B0"/>
    <w:rsid w:val="00C27129"/>
    <w:rsid w:val="00C276ED"/>
    <w:rsid w:val="00C3045D"/>
    <w:rsid w:val="00C304C8"/>
    <w:rsid w:val="00C30CF7"/>
    <w:rsid w:val="00C329DD"/>
    <w:rsid w:val="00C3358D"/>
    <w:rsid w:val="00C33A53"/>
    <w:rsid w:val="00C33BB8"/>
    <w:rsid w:val="00C33E8D"/>
    <w:rsid w:val="00C348F9"/>
    <w:rsid w:val="00C35F0D"/>
    <w:rsid w:val="00C364C9"/>
    <w:rsid w:val="00C37083"/>
    <w:rsid w:val="00C37D07"/>
    <w:rsid w:val="00C40950"/>
    <w:rsid w:val="00C40991"/>
    <w:rsid w:val="00C41CE8"/>
    <w:rsid w:val="00C437FD"/>
    <w:rsid w:val="00C43D4A"/>
    <w:rsid w:val="00C4446C"/>
    <w:rsid w:val="00C4453E"/>
    <w:rsid w:val="00C44A7B"/>
    <w:rsid w:val="00C44C0B"/>
    <w:rsid w:val="00C44D9C"/>
    <w:rsid w:val="00C44E5D"/>
    <w:rsid w:val="00C459AC"/>
    <w:rsid w:val="00C46EFF"/>
    <w:rsid w:val="00C47420"/>
    <w:rsid w:val="00C51368"/>
    <w:rsid w:val="00C517B9"/>
    <w:rsid w:val="00C518DC"/>
    <w:rsid w:val="00C53434"/>
    <w:rsid w:val="00C54751"/>
    <w:rsid w:val="00C54B67"/>
    <w:rsid w:val="00C5566E"/>
    <w:rsid w:val="00C55C68"/>
    <w:rsid w:val="00C55F95"/>
    <w:rsid w:val="00C56E97"/>
    <w:rsid w:val="00C60D09"/>
    <w:rsid w:val="00C6116B"/>
    <w:rsid w:val="00C618BA"/>
    <w:rsid w:val="00C6296A"/>
    <w:rsid w:val="00C63538"/>
    <w:rsid w:val="00C635C1"/>
    <w:rsid w:val="00C63CFF"/>
    <w:rsid w:val="00C64209"/>
    <w:rsid w:val="00C64666"/>
    <w:rsid w:val="00C65BB1"/>
    <w:rsid w:val="00C65F6E"/>
    <w:rsid w:val="00C66404"/>
    <w:rsid w:val="00C668F3"/>
    <w:rsid w:val="00C6747D"/>
    <w:rsid w:val="00C71A01"/>
    <w:rsid w:val="00C725D1"/>
    <w:rsid w:val="00C732E1"/>
    <w:rsid w:val="00C75B8F"/>
    <w:rsid w:val="00C772DE"/>
    <w:rsid w:val="00C77892"/>
    <w:rsid w:val="00C77E4F"/>
    <w:rsid w:val="00C806C1"/>
    <w:rsid w:val="00C809B5"/>
    <w:rsid w:val="00C80E21"/>
    <w:rsid w:val="00C82391"/>
    <w:rsid w:val="00C828AB"/>
    <w:rsid w:val="00C82A0F"/>
    <w:rsid w:val="00C84673"/>
    <w:rsid w:val="00C85C03"/>
    <w:rsid w:val="00C85D43"/>
    <w:rsid w:val="00C8601A"/>
    <w:rsid w:val="00C862A1"/>
    <w:rsid w:val="00C868D6"/>
    <w:rsid w:val="00C871E4"/>
    <w:rsid w:val="00C8746D"/>
    <w:rsid w:val="00C90DB4"/>
    <w:rsid w:val="00C9134E"/>
    <w:rsid w:val="00C92BAE"/>
    <w:rsid w:val="00C93CC4"/>
    <w:rsid w:val="00C94197"/>
    <w:rsid w:val="00C9439A"/>
    <w:rsid w:val="00C94594"/>
    <w:rsid w:val="00C95524"/>
    <w:rsid w:val="00C97577"/>
    <w:rsid w:val="00C97637"/>
    <w:rsid w:val="00C978E8"/>
    <w:rsid w:val="00C97A0F"/>
    <w:rsid w:val="00CA0075"/>
    <w:rsid w:val="00CA0539"/>
    <w:rsid w:val="00CA1329"/>
    <w:rsid w:val="00CA2202"/>
    <w:rsid w:val="00CA27F4"/>
    <w:rsid w:val="00CA3C93"/>
    <w:rsid w:val="00CA4F7F"/>
    <w:rsid w:val="00CA5F1A"/>
    <w:rsid w:val="00CA6263"/>
    <w:rsid w:val="00CA6DBB"/>
    <w:rsid w:val="00CB1DA9"/>
    <w:rsid w:val="00CB2924"/>
    <w:rsid w:val="00CB2EC9"/>
    <w:rsid w:val="00CB35E3"/>
    <w:rsid w:val="00CB73DF"/>
    <w:rsid w:val="00CB796B"/>
    <w:rsid w:val="00CC0B2D"/>
    <w:rsid w:val="00CC240D"/>
    <w:rsid w:val="00CC30B5"/>
    <w:rsid w:val="00CC4A1B"/>
    <w:rsid w:val="00CC5A70"/>
    <w:rsid w:val="00CC5BCA"/>
    <w:rsid w:val="00CC6A6D"/>
    <w:rsid w:val="00CC6EC2"/>
    <w:rsid w:val="00CD0901"/>
    <w:rsid w:val="00CD09BE"/>
    <w:rsid w:val="00CD0C88"/>
    <w:rsid w:val="00CD145F"/>
    <w:rsid w:val="00CD1D28"/>
    <w:rsid w:val="00CD32A8"/>
    <w:rsid w:val="00CD4F72"/>
    <w:rsid w:val="00CD5317"/>
    <w:rsid w:val="00CD736F"/>
    <w:rsid w:val="00CD7FC9"/>
    <w:rsid w:val="00CE03F1"/>
    <w:rsid w:val="00CE0BFC"/>
    <w:rsid w:val="00CE0E08"/>
    <w:rsid w:val="00CE186B"/>
    <w:rsid w:val="00CE1884"/>
    <w:rsid w:val="00CE19B9"/>
    <w:rsid w:val="00CE348F"/>
    <w:rsid w:val="00CE4644"/>
    <w:rsid w:val="00CE46E4"/>
    <w:rsid w:val="00CE58A5"/>
    <w:rsid w:val="00CE5C41"/>
    <w:rsid w:val="00CE671D"/>
    <w:rsid w:val="00CE7306"/>
    <w:rsid w:val="00CF0318"/>
    <w:rsid w:val="00CF0672"/>
    <w:rsid w:val="00CF1909"/>
    <w:rsid w:val="00CF296B"/>
    <w:rsid w:val="00CF3277"/>
    <w:rsid w:val="00CF330D"/>
    <w:rsid w:val="00CF3644"/>
    <w:rsid w:val="00CF3EF1"/>
    <w:rsid w:val="00CF5955"/>
    <w:rsid w:val="00CF5AB0"/>
    <w:rsid w:val="00CF5BB6"/>
    <w:rsid w:val="00CF5E41"/>
    <w:rsid w:val="00D0014B"/>
    <w:rsid w:val="00D0065F"/>
    <w:rsid w:val="00D03208"/>
    <w:rsid w:val="00D032A0"/>
    <w:rsid w:val="00D03778"/>
    <w:rsid w:val="00D037B8"/>
    <w:rsid w:val="00D03DA1"/>
    <w:rsid w:val="00D04075"/>
    <w:rsid w:val="00D043E8"/>
    <w:rsid w:val="00D050A2"/>
    <w:rsid w:val="00D05499"/>
    <w:rsid w:val="00D05F6F"/>
    <w:rsid w:val="00D0690D"/>
    <w:rsid w:val="00D078D1"/>
    <w:rsid w:val="00D07DC6"/>
    <w:rsid w:val="00D11CCF"/>
    <w:rsid w:val="00D1212C"/>
    <w:rsid w:val="00D12F9F"/>
    <w:rsid w:val="00D1366F"/>
    <w:rsid w:val="00D14D23"/>
    <w:rsid w:val="00D14FCF"/>
    <w:rsid w:val="00D15F85"/>
    <w:rsid w:val="00D161EA"/>
    <w:rsid w:val="00D171F7"/>
    <w:rsid w:val="00D17BFD"/>
    <w:rsid w:val="00D20DB8"/>
    <w:rsid w:val="00D21164"/>
    <w:rsid w:val="00D2329B"/>
    <w:rsid w:val="00D23DD8"/>
    <w:rsid w:val="00D251DF"/>
    <w:rsid w:val="00D25319"/>
    <w:rsid w:val="00D2592B"/>
    <w:rsid w:val="00D27669"/>
    <w:rsid w:val="00D31C8D"/>
    <w:rsid w:val="00D334E9"/>
    <w:rsid w:val="00D3396D"/>
    <w:rsid w:val="00D33BFF"/>
    <w:rsid w:val="00D33E04"/>
    <w:rsid w:val="00D36175"/>
    <w:rsid w:val="00D365A0"/>
    <w:rsid w:val="00D405C2"/>
    <w:rsid w:val="00D41E81"/>
    <w:rsid w:val="00D422F4"/>
    <w:rsid w:val="00D44476"/>
    <w:rsid w:val="00D44AF7"/>
    <w:rsid w:val="00D46ED7"/>
    <w:rsid w:val="00D4724D"/>
    <w:rsid w:val="00D477FC"/>
    <w:rsid w:val="00D5065C"/>
    <w:rsid w:val="00D50F45"/>
    <w:rsid w:val="00D518D3"/>
    <w:rsid w:val="00D52311"/>
    <w:rsid w:val="00D52672"/>
    <w:rsid w:val="00D52E7B"/>
    <w:rsid w:val="00D52FF7"/>
    <w:rsid w:val="00D537F1"/>
    <w:rsid w:val="00D53EB2"/>
    <w:rsid w:val="00D550FF"/>
    <w:rsid w:val="00D57132"/>
    <w:rsid w:val="00D576C1"/>
    <w:rsid w:val="00D6051D"/>
    <w:rsid w:val="00D61137"/>
    <w:rsid w:val="00D625CD"/>
    <w:rsid w:val="00D6282B"/>
    <w:rsid w:val="00D630DA"/>
    <w:rsid w:val="00D6363D"/>
    <w:rsid w:val="00D63B30"/>
    <w:rsid w:val="00D6648E"/>
    <w:rsid w:val="00D66D85"/>
    <w:rsid w:val="00D66DA1"/>
    <w:rsid w:val="00D672EF"/>
    <w:rsid w:val="00D673E1"/>
    <w:rsid w:val="00D712B7"/>
    <w:rsid w:val="00D71C0E"/>
    <w:rsid w:val="00D71EC7"/>
    <w:rsid w:val="00D72562"/>
    <w:rsid w:val="00D72A3C"/>
    <w:rsid w:val="00D73C31"/>
    <w:rsid w:val="00D74FD9"/>
    <w:rsid w:val="00D7571A"/>
    <w:rsid w:val="00D75A55"/>
    <w:rsid w:val="00D75D6C"/>
    <w:rsid w:val="00D76046"/>
    <w:rsid w:val="00D76074"/>
    <w:rsid w:val="00D76EB6"/>
    <w:rsid w:val="00D80364"/>
    <w:rsid w:val="00D804A7"/>
    <w:rsid w:val="00D80E16"/>
    <w:rsid w:val="00D81605"/>
    <w:rsid w:val="00D83E7A"/>
    <w:rsid w:val="00D8453A"/>
    <w:rsid w:val="00D91928"/>
    <w:rsid w:val="00D923EE"/>
    <w:rsid w:val="00D93DAF"/>
    <w:rsid w:val="00D93F25"/>
    <w:rsid w:val="00D94993"/>
    <w:rsid w:val="00D94FA7"/>
    <w:rsid w:val="00D95351"/>
    <w:rsid w:val="00D957E4"/>
    <w:rsid w:val="00D95D33"/>
    <w:rsid w:val="00D96556"/>
    <w:rsid w:val="00D965A2"/>
    <w:rsid w:val="00D96A2F"/>
    <w:rsid w:val="00D96C45"/>
    <w:rsid w:val="00D96F31"/>
    <w:rsid w:val="00D97CD0"/>
    <w:rsid w:val="00D97DC4"/>
    <w:rsid w:val="00DA081E"/>
    <w:rsid w:val="00DA09D6"/>
    <w:rsid w:val="00DA2672"/>
    <w:rsid w:val="00DA2969"/>
    <w:rsid w:val="00DA3AD5"/>
    <w:rsid w:val="00DA424D"/>
    <w:rsid w:val="00DA426B"/>
    <w:rsid w:val="00DA5945"/>
    <w:rsid w:val="00DA6CC2"/>
    <w:rsid w:val="00DB09D6"/>
    <w:rsid w:val="00DB0A3D"/>
    <w:rsid w:val="00DB0E76"/>
    <w:rsid w:val="00DB1C5E"/>
    <w:rsid w:val="00DB3D93"/>
    <w:rsid w:val="00DB425E"/>
    <w:rsid w:val="00DB4F68"/>
    <w:rsid w:val="00DB5711"/>
    <w:rsid w:val="00DB7A34"/>
    <w:rsid w:val="00DB7C4E"/>
    <w:rsid w:val="00DC1144"/>
    <w:rsid w:val="00DC1C56"/>
    <w:rsid w:val="00DC1EFC"/>
    <w:rsid w:val="00DC27DA"/>
    <w:rsid w:val="00DC33B6"/>
    <w:rsid w:val="00DC37B5"/>
    <w:rsid w:val="00DC4168"/>
    <w:rsid w:val="00DC4C27"/>
    <w:rsid w:val="00DC52C1"/>
    <w:rsid w:val="00DC5906"/>
    <w:rsid w:val="00DC5B8B"/>
    <w:rsid w:val="00DC6674"/>
    <w:rsid w:val="00DC7996"/>
    <w:rsid w:val="00DD0288"/>
    <w:rsid w:val="00DD042A"/>
    <w:rsid w:val="00DD14F2"/>
    <w:rsid w:val="00DD341A"/>
    <w:rsid w:val="00DD3974"/>
    <w:rsid w:val="00DD63F6"/>
    <w:rsid w:val="00DD6E04"/>
    <w:rsid w:val="00DD7445"/>
    <w:rsid w:val="00DD7539"/>
    <w:rsid w:val="00DE0DF8"/>
    <w:rsid w:val="00DE12E5"/>
    <w:rsid w:val="00DE1C85"/>
    <w:rsid w:val="00DE24AE"/>
    <w:rsid w:val="00DE2C52"/>
    <w:rsid w:val="00DE4363"/>
    <w:rsid w:val="00DE5149"/>
    <w:rsid w:val="00DE6F19"/>
    <w:rsid w:val="00DE7AC2"/>
    <w:rsid w:val="00DF02C4"/>
    <w:rsid w:val="00DF032D"/>
    <w:rsid w:val="00DF0CF6"/>
    <w:rsid w:val="00DF1152"/>
    <w:rsid w:val="00DF1344"/>
    <w:rsid w:val="00DF1906"/>
    <w:rsid w:val="00DF3672"/>
    <w:rsid w:val="00DF371A"/>
    <w:rsid w:val="00DF487D"/>
    <w:rsid w:val="00DF547F"/>
    <w:rsid w:val="00DF6353"/>
    <w:rsid w:val="00DF6433"/>
    <w:rsid w:val="00DF6FC5"/>
    <w:rsid w:val="00DF7051"/>
    <w:rsid w:val="00E000DD"/>
    <w:rsid w:val="00E0093E"/>
    <w:rsid w:val="00E00A44"/>
    <w:rsid w:val="00E00D55"/>
    <w:rsid w:val="00E0105E"/>
    <w:rsid w:val="00E01D12"/>
    <w:rsid w:val="00E01F52"/>
    <w:rsid w:val="00E03A54"/>
    <w:rsid w:val="00E041F3"/>
    <w:rsid w:val="00E0427A"/>
    <w:rsid w:val="00E04F14"/>
    <w:rsid w:val="00E0504C"/>
    <w:rsid w:val="00E05786"/>
    <w:rsid w:val="00E06154"/>
    <w:rsid w:val="00E078B2"/>
    <w:rsid w:val="00E1134A"/>
    <w:rsid w:val="00E11961"/>
    <w:rsid w:val="00E1279A"/>
    <w:rsid w:val="00E12846"/>
    <w:rsid w:val="00E12FEF"/>
    <w:rsid w:val="00E14FCC"/>
    <w:rsid w:val="00E15E08"/>
    <w:rsid w:val="00E165A0"/>
    <w:rsid w:val="00E17811"/>
    <w:rsid w:val="00E17A34"/>
    <w:rsid w:val="00E20A49"/>
    <w:rsid w:val="00E20B04"/>
    <w:rsid w:val="00E20BA5"/>
    <w:rsid w:val="00E20E74"/>
    <w:rsid w:val="00E2269F"/>
    <w:rsid w:val="00E230D9"/>
    <w:rsid w:val="00E230F5"/>
    <w:rsid w:val="00E23E7D"/>
    <w:rsid w:val="00E248A4"/>
    <w:rsid w:val="00E2491E"/>
    <w:rsid w:val="00E24996"/>
    <w:rsid w:val="00E26208"/>
    <w:rsid w:val="00E2715B"/>
    <w:rsid w:val="00E3050C"/>
    <w:rsid w:val="00E30884"/>
    <w:rsid w:val="00E314FC"/>
    <w:rsid w:val="00E316F0"/>
    <w:rsid w:val="00E31824"/>
    <w:rsid w:val="00E31C03"/>
    <w:rsid w:val="00E322D6"/>
    <w:rsid w:val="00E32B13"/>
    <w:rsid w:val="00E333F5"/>
    <w:rsid w:val="00E33572"/>
    <w:rsid w:val="00E33BBF"/>
    <w:rsid w:val="00E34494"/>
    <w:rsid w:val="00E3479F"/>
    <w:rsid w:val="00E35381"/>
    <w:rsid w:val="00E35B98"/>
    <w:rsid w:val="00E368BF"/>
    <w:rsid w:val="00E36EAD"/>
    <w:rsid w:val="00E376B2"/>
    <w:rsid w:val="00E40CC7"/>
    <w:rsid w:val="00E41F3E"/>
    <w:rsid w:val="00E4229F"/>
    <w:rsid w:val="00E42EB9"/>
    <w:rsid w:val="00E42FB0"/>
    <w:rsid w:val="00E43A59"/>
    <w:rsid w:val="00E43AE4"/>
    <w:rsid w:val="00E45237"/>
    <w:rsid w:val="00E452E1"/>
    <w:rsid w:val="00E4586A"/>
    <w:rsid w:val="00E45AE9"/>
    <w:rsid w:val="00E45AFF"/>
    <w:rsid w:val="00E4627B"/>
    <w:rsid w:val="00E508C0"/>
    <w:rsid w:val="00E521ED"/>
    <w:rsid w:val="00E546E1"/>
    <w:rsid w:val="00E5471A"/>
    <w:rsid w:val="00E54A33"/>
    <w:rsid w:val="00E5591F"/>
    <w:rsid w:val="00E567A4"/>
    <w:rsid w:val="00E56FDE"/>
    <w:rsid w:val="00E5702B"/>
    <w:rsid w:val="00E57241"/>
    <w:rsid w:val="00E61594"/>
    <w:rsid w:val="00E6223E"/>
    <w:rsid w:val="00E623C3"/>
    <w:rsid w:val="00E66B04"/>
    <w:rsid w:val="00E671F9"/>
    <w:rsid w:val="00E676CF"/>
    <w:rsid w:val="00E67CE2"/>
    <w:rsid w:val="00E70150"/>
    <w:rsid w:val="00E70269"/>
    <w:rsid w:val="00E7029C"/>
    <w:rsid w:val="00E705EE"/>
    <w:rsid w:val="00E70F5B"/>
    <w:rsid w:val="00E717A2"/>
    <w:rsid w:val="00E71CC2"/>
    <w:rsid w:val="00E7288C"/>
    <w:rsid w:val="00E740EA"/>
    <w:rsid w:val="00E7499B"/>
    <w:rsid w:val="00E75164"/>
    <w:rsid w:val="00E76736"/>
    <w:rsid w:val="00E76800"/>
    <w:rsid w:val="00E76D48"/>
    <w:rsid w:val="00E7743E"/>
    <w:rsid w:val="00E80DD6"/>
    <w:rsid w:val="00E80E82"/>
    <w:rsid w:val="00E81AB6"/>
    <w:rsid w:val="00E81FC2"/>
    <w:rsid w:val="00E8201C"/>
    <w:rsid w:val="00E8261A"/>
    <w:rsid w:val="00E82A28"/>
    <w:rsid w:val="00E834E4"/>
    <w:rsid w:val="00E84125"/>
    <w:rsid w:val="00E847D3"/>
    <w:rsid w:val="00E85388"/>
    <w:rsid w:val="00E85888"/>
    <w:rsid w:val="00E8624E"/>
    <w:rsid w:val="00E8626F"/>
    <w:rsid w:val="00E87477"/>
    <w:rsid w:val="00E900E1"/>
    <w:rsid w:val="00E90846"/>
    <w:rsid w:val="00E91050"/>
    <w:rsid w:val="00E91959"/>
    <w:rsid w:val="00E91CED"/>
    <w:rsid w:val="00E91CFF"/>
    <w:rsid w:val="00E922EB"/>
    <w:rsid w:val="00E927E9"/>
    <w:rsid w:val="00E92B71"/>
    <w:rsid w:val="00E92EF1"/>
    <w:rsid w:val="00E93434"/>
    <w:rsid w:val="00E944DA"/>
    <w:rsid w:val="00E94ABD"/>
    <w:rsid w:val="00E9562C"/>
    <w:rsid w:val="00E95DB5"/>
    <w:rsid w:val="00E97343"/>
    <w:rsid w:val="00E9768D"/>
    <w:rsid w:val="00E97C6C"/>
    <w:rsid w:val="00E97FD5"/>
    <w:rsid w:val="00EA05AF"/>
    <w:rsid w:val="00EA1291"/>
    <w:rsid w:val="00EA1D57"/>
    <w:rsid w:val="00EA21AB"/>
    <w:rsid w:val="00EA30D8"/>
    <w:rsid w:val="00EA3DB3"/>
    <w:rsid w:val="00EA4330"/>
    <w:rsid w:val="00EA4A5D"/>
    <w:rsid w:val="00EA4D95"/>
    <w:rsid w:val="00EB2DC5"/>
    <w:rsid w:val="00EB312A"/>
    <w:rsid w:val="00EB3881"/>
    <w:rsid w:val="00EB42DA"/>
    <w:rsid w:val="00EB43F0"/>
    <w:rsid w:val="00EB606F"/>
    <w:rsid w:val="00EB6906"/>
    <w:rsid w:val="00EB7A51"/>
    <w:rsid w:val="00EC1707"/>
    <w:rsid w:val="00EC1A56"/>
    <w:rsid w:val="00EC30C9"/>
    <w:rsid w:val="00EC32C7"/>
    <w:rsid w:val="00EC35E6"/>
    <w:rsid w:val="00EC41B7"/>
    <w:rsid w:val="00EC5AD0"/>
    <w:rsid w:val="00EC6561"/>
    <w:rsid w:val="00ED0081"/>
    <w:rsid w:val="00ED02C7"/>
    <w:rsid w:val="00ED037F"/>
    <w:rsid w:val="00ED0A07"/>
    <w:rsid w:val="00ED1890"/>
    <w:rsid w:val="00ED19C7"/>
    <w:rsid w:val="00ED2234"/>
    <w:rsid w:val="00ED4EE1"/>
    <w:rsid w:val="00ED5051"/>
    <w:rsid w:val="00ED542E"/>
    <w:rsid w:val="00ED5537"/>
    <w:rsid w:val="00ED5F1E"/>
    <w:rsid w:val="00ED61DB"/>
    <w:rsid w:val="00ED62D9"/>
    <w:rsid w:val="00ED730C"/>
    <w:rsid w:val="00EE0A22"/>
    <w:rsid w:val="00EE1AA8"/>
    <w:rsid w:val="00EE22C9"/>
    <w:rsid w:val="00EE30DD"/>
    <w:rsid w:val="00EE333A"/>
    <w:rsid w:val="00EE3AC6"/>
    <w:rsid w:val="00EE45AC"/>
    <w:rsid w:val="00EE4E14"/>
    <w:rsid w:val="00EE64C0"/>
    <w:rsid w:val="00EF03E2"/>
    <w:rsid w:val="00EF15F4"/>
    <w:rsid w:val="00EF1C1E"/>
    <w:rsid w:val="00EF327F"/>
    <w:rsid w:val="00EF3830"/>
    <w:rsid w:val="00EF4F57"/>
    <w:rsid w:val="00EF5AF6"/>
    <w:rsid w:val="00EF619E"/>
    <w:rsid w:val="00EF68E9"/>
    <w:rsid w:val="00EF6B53"/>
    <w:rsid w:val="00EF6DB9"/>
    <w:rsid w:val="00EF6E91"/>
    <w:rsid w:val="00EF7115"/>
    <w:rsid w:val="00EF7CA3"/>
    <w:rsid w:val="00EF7ED5"/>
    <w:rsid w:val="00F00FE1"/>
    <w:rsid w:val="00F01354"/>
    <w:rsid w:val="00F01824"/>
    <w:rsid w:val="00F021B0"/>
    <w:rsid w:val="00F0307A"/>
    <w:rsid w:val="00F030EB"/>
    <w:rsid w:val="00F04019"/>
    <w:rsid w:val="00F063B9"/>
    <w:rsid w:val="00F07503"/>
    <w:rsid w:val="00F07823"/>
    <w:rsid w:val="00F07DF7"/>
    <w:rsid w:val="00F10087"/>
    <w:rsid w:val="00F10F06"/>
    <w:rsid w:val="00F1153C"/>
    <w:rsid w:val="00F11970"/>
    <w:rsid w:val="00F1202A"/>
    <w:rsid w:val="00F12117"/>
    <w:rsid w:val="00F1271B"/>
    <w:rsid w:val="00F12C60"/>
    <w:rsid w:val="00F12F19"/>
    <w:rsid w:val="00F1438C"/>
    <w:rsid w:val="00F15A42"/>
    <w:rsid w:val="00F1697C"/>
    <w:rsid w:val="00F16CB1"/>
    <w:rsid w:val="00F16F61"/>
    <w:rsid w:val="00F1716B"/>
    <w:rsid w:val="00F173FC"/>
    <w:rsid w:val="00F20BD2"/>
    <w:rsid w:val="00F21012"/>
    <w:rsid w:val="00F22D7B"/>
    <w:rsid w:val="00F23107"/>
    <w:rsid w:val="00F239D2"/>
    <w:rsid w:val="00F23F11"/>
    <w:rsid w:val="00F2457A"/>
    <w:rsid w:val="00F24C09"/>
    <w:rsid w:val="00F24E2B"/>
    <w:rsid w:val="00F2535A"/>
    <w:rsid w:val="00F26305"/>
    <w:rsid w:val="00F26565"/>
    <w:rsid w:val="00F26E4E"/>
    <w:rsid w:val="00F304B8"/>
    <w:rsid w:val="00F306B7"/>
    <w:rsid w:val="00F3119C"/>
    <w:rsid w:val="00F313FF"/>
    <w:rsid w:val="00F32008"/>
    <w:rsid w:val="00F33083"/>
    <w:rsid w:val="00F333DB"/>
    <w:rsid w:val="00F335D6"/>
    <w:rsid w:val="00F34DA6"/>
    <w:rsid w:val="00F3518D"/>
    <w:rsid w:val="00F40564"/>
    <w:rsid w:val="00F419DF"/>
    <w:rsid w:val="00F425CF"/>
    <w:rsid w:val="00F4262A"/>
    <w:rsid w:val="00F4354C"/>
    <w:rsid w:val="00F43A8B"/>
    <w:rsid w:val="00F43D30"/>
    <w:rsid w:val="00F45779"/>
    <w:rsid w:val="00F463B0"/>
    <w:rsid w:val="00F46603"/>
    <w:rsid w:val="00F47846"/>
    <w:rsid w:val="00F47F20"/>
    <w:rsid w:val="00F47FED"/>
    <w:rsid w:val="00F50411"/>
    <w:rsid w:val="00F51399"/>
    <w:rsid w:val="00F51C9C"/>
    <w:rsid w:val="00F51FA4"/>
    <w:rsid w:val="00F52B98"/>
    <w:rsid w:val="00F52C5B"/>
    <w:rsid w:val="00F537AD"/>
    <w:rsid w:val="00F542B2"/>
    <w:rsid w:val="00F5468E"/>
    <w:rsid w:val="00F549F2"/>
    <w:rsid w:val="00F54D5E"/>
    <w:rsid w:val="00F54DFF"/>
    <w:rsid w:val="00F55C0E"/>
    <w:rsid w:val="00F60D40"/>
    <w:rsid w:val="00F61785"/>
    <w:rsid w:val="00F624F7"/>
    <w:rsid w:val="00F62BB1"/>
    <w:rsid w:val="00F642AC"/>
    <w:rsid w:val="00F64353"/>
    <w:rsid w:val="00F65991"/>
    <w:rsid w:val="00F65D07"/>
    <w:rsid w:val="00F66A5F"/>
    <w:rsid w:val="00F66F0A"/>
    <w:rsid w:val="00F7197D"/>
    <w:rsid w:val="00F72A32"/>
    <w:rsid w:val="00F735FE"/>
    <w:rsid w:val="00F7377E"/>
    <w:rsid w:val="00F73BBA"/>
    <w:rsid w:val="00F73D3C"/>
    <w:rsid w:val="00F73DC2"/>
    <w:rsid w:val="00F73FE4"/>
    <w:rsid w:val="00F743AE"/>
    <w:rsid w:val="00F75129"/>
    <w:rsid w:val="00F75491"/>
    <w:rsid w:val="00F7554D"/>
    <w:rsid w:val="00F7615A"/>
    <w:rsid w:val="00F766F9"/>
    <w:rsid w:val="00F76BB2"/>
    <w:rsid w:val="00F76E39"/>
    <w:rsid w:val="00F777CB"/>
    <w:rsid w:val="00F77AE9"/>
    <w:rsid w:val="00F80736"/>
    <w:rsid w:val="00F820A2"/>
    <w:rsid w:val="00F83A2A"/>
    <w:rsid w:val="00F84240"/>
    <w:rsid w:val="00F844D7"/>
    <w:rsid w:val="00F84AEE"/>
    <w:rsid w:val="00F84C7C"/>
    <w:rsid w:val="00F84D8D"/>
    <w:rsid w:val="00F86C64"/>
    <w:rsid w:val="00F86C73"/>
    <w:rsid w:val="00F86D6F"/>
    <w:rsid w:val="00F8713B"/>
    <w:rsid w:val="00F875DE"/>
    <w:rsid w:val="00F903FE"/>
    <w:rsid w:val="00F90590"/>
    <w:rsid w:val="00F90BB5"/>
    <w:rsid w:val="00F914BB"/>
    <w:rsid w:val="00F91570"/>
    <w:rsid w:val="00F91899"/>
    <w:rsid w:val="00F91E60"/>
    <w:rsid w:val="00F928B8"/>
    <w:rsid w:val="00F93EDA"/>
    <w:rsid w:val="00F9460E"/>
    <w:rsid w:val="00F9602B"/>
    <w:rsid w:val="00F96EF0"/>
    <w:rsid w:val="00F96F26"/>
    <w:rsid w:val="00F9756F"/>
    <w:rsid w:val="00FA0174"/>
    <w:rsid w:val="00FA0826"/>
    <w:rsid w:val="00FA0F99"/>
    <w:rsid w:val="00FA12B0"/>
    <w:rsid w:val="00FA2AF6"/>
    <w:rsid w:val="00FA76C8"/>
    <w:rsid w:val="00FB0135"/>
    <w:rsid w:val="00FB0184"/>
    <w:rsid w:val="00FB020E"/>
    <w:rsid w:val="00FB08EA"/>
    <w:rsid w:val="00FB12E8"/>
    <w:rsid w:val="00FB151A"/>
    <w:rsid w:val="00FB21C7"/>
    <w:rsid w:val="00FB2BFA"/>
    <w:rsid w:val="00FB2D12"/>
    <w:rsid w:val="00FB37C2"/>
    <w:rsid w:val="00FB3BD9"/>
    <w:rsid w:val="00FB538E"/>
    <w:rsid w:val="00FB6707"/>
    <w:rsid w:val="00FC0281"/>
    <w:rsid w:val="00FC0F97"/>
    <w:rsid w:val="00FC1953"/>
    <w:rsid w:val="00FC21B9"/>
    <w:rsid w:val="00FC2F19"/>
    <w:rsid w:val="00FC42B9"/>
    <w:rsid w:val="00FC5EE1"/>
    <w:rsid w:val="00FD195E"/>
    <w:rsid w:val="00FD2272"/>
    <w:rsid w:val="00FD3204"/>
    <w:rsid w:val="00FD4243"/>
    <w:rsid w:val="00FD4516"/>
    <w:rsid w:val="00FD48BC"/>
    <w:rsid w:val="00FD4A67"/>
    <w:rsid w:val="00FD5087"/>
    <w:rsid w:val="00FD55C0"/>
    <w:rsid w:val="00FD5E8D"/>
    <w:rsid w:val="00FD61ED"/>
    <w:rsid w:val="00FD646C"/>
    <w:rsid w:val="00FD654E"/>
    <w:rsid w:val="00FD6DAB"/>
    <w:rsid w:val="00FD72D8"/>
    <w:rsid w:val="00FD7A76"/>
    <w:rsid w:val="00FE01EF"/>
    <w:rsid w:val="00FE14CD"/>
    <w:rsid w:val="00FE279E"/>
    <w:rsid w:val="00FE351B"/>
    <w:rsid w:val="00FE36A1"/>
    <w:rsid w:val="00FE3CDD"/>
    <w:rsid w:val="00FE3D78"/>
    <w:rsid w:val="00FE4501"/>
    <w:rsid w:val="00FE4822"/>
    <w:rsid w:val="00FE7982"/>
    <w:rsid w:val="00FF04D1"/>
    <w:rsid w:val="00FF0674"/>
    <w:rsid w:val="00FF2D77"/>
    <w:rsid w:val="00FF394C"/>
    <w:rsid w:val="00FF40C0"/>
    <w:rsid w:val="00FF44C8"/>
    <w:rsid w:val="00FF460B"/>
    <w:rsid w:val="00FF4E5C"/>
    <w:rsid w:val="00FF5202"/>
    <w:rsid w:val="00FF6C9C"/>
    <w:rsid w:val="00FF6EEE"/>
    <w:rsid w:val="00FF71F9"/>
    <w:rsid w:val="00FF779D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74">
      <v:textbox inset="5.85pt,.7pt,5.85pt,.7pt"/>
    </o:shapedefaults>
    <o:shapelayout v:ext="edit">
      <o:idmap v:ext="edit" data="2"/>
    </o:shapelayout>
  </w:shapeDefaults>
  <w:decimalSymbol w:val="."/>
  <w:listSeparator w:val=","/>
  <w14:docId w14:val="31A321F7"/>
  <w15:chartTrackingRefBased/>
  <w15:docId w15:val="{3BDCB716-3C6B-4964-8DD7-67CE789B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AD0DA5"/>
    <w:pPr>
      <w:snapToGrid w:val="0"/>
      <w:spacing w:before="60" w:after="20"/>
      <w:jc w:val="both"/>
    </w:pPr>
    <w:rPr>
      <w:rFonts w:eastAsia="ＭＳ Ｐ明朝"/>
      <w:kern w:val="2"/>
      <w:szCs w:val="24"/>
    </w:rPr>
  </w:style>
  <w:style w:type="paragraph" w:styleId="1">
    <w:name w:val="heading 1"/>
    <w:next w:val="a4"/>
    <w:qFormat/>
    <w:pPr>
      <w:keepNext/>
      <w:keepLines/>
      <w:numPr>
        <w:numId w:val="18"/>
      </w:numPr>
      <w:tabs>
        <w:tab w:val="num" w:pos="2300"/>
        <w:tab w:val="left" w:pos="9400"/>
      </w:tabs>
      <w:adjustRightInd w:val="0"/>
      <w:snapToGrid w:val="0"/>
      <w:spacing w:before="3600" w:after="1200"/>
      <w:jc w:val="both"/>
      <w:outlineLvl w:val="0"/>
    </w:pPr>
    <w:rPr>
      <w:rFonts w:ascii="Arial" w:eastAsia="ＭＳ Ｐゴシック" w:hAnsi="Arial"/>
      <w:b/>
      <w:color w:val="000080"/>
      <w:sz w:val="48"/>
      <w:u w:val="single"/>
    </w:rPr>
  </w:style>
  <w:style w:type="paragraph" w:styleId="2">
    <w:name w:val="heading 2"/>
    <w:next w:val="a4"/>
    <w:qFormat/>
    <w:pPr>
      <w:keepNext/>
      <w:keepLines/>
      <w:numPr>
        <w:ilvl w:val="1"/>
        <w:numId w:val="18"/>
      </w:numPr>
      <w:adjustRightInd w:val="0"/>
      <w:spacing w:before="960" w:after="240"/>
      <w:jc w:val="both"/>
      <w:outlineLvl w:val="1"/>
    </w:pPr>
    <w:rPr>
      <w:rFonts w:ascii="Arial" w:eastAsia="ＭＳ Ｐゴシック" w:hAnsi="Arial"/>
      <w:b/>
      <w:color w:val="000080"/>
      <w:sz w:val="40"/>
    </w:rPr>
  </w:style>
  <w:style w:type="paragraph" w:styleId="3">
    <w:name w:val="heading 3"/>
    <w:next w:val="a4"/>
    <w:link w:val="30"/>
    <w:qFormat/>
    <w:pPr>
      <w:keepNext/>
      <w:keepLines/>
      <w:numPr>
        <w:ilvl w:val="2"/>
        <w:numId w:val="18"/>
      </w:numPr>
      <w:spacing w:before="600" w:after="240"/>
      <w:jc w:val="both"/>
      <w:outlineLvl w:val="2"/>
    </w:pPr>
    <w:rPr>
      <w:rFonts w:ascii="Arial" w:eastAsia="ＭＳ Ｐゴシック" w:hAnsi="Arial"/>
      <w:b/>
      <w:color w:val="000080"/>
      <w:sz w:val="32"/>
    </w:rPr>
  </w:style>
  <w:style w:type="paragraph" w:styleId="4">
    <w:name w:val="heading 4"/>
    <w:next w:val="a4"/>
    <w:qFormat/>
    <w:pPr>
      <w:keepNext/>
      <w:keepLines/>
      <w:numPr>
        <w:numId w:val="26"/>
      </w:numPr>
      <w:adjustRightInd w:val="0"/>
      <w:snapToGrid w:val="0"/>
      <w:spacing w:before="320" w:after="120"/>
      <w:jc w:val="both"/>
      <w:outlineLvl w:val="3"/>
    </w:pPr>
    <w:rPr>
      <w:rFonts w:ascii="Arial" w:eastAsia="ＭＳ Ｐゴシック" w:hAnsi="Arial"/>
      <w:b/>
      <w:bCs/>
      <w:color w:val="000080"/>
      <w:sz w:val="28"/>
    </w:rPr>
  </w:style>
  <w:style w:type="paragraph" w:styleId="5">
    <w:name w:val="heading 5"/>
    <w:basedOn w:val="a3"/>
    <w:next w:val="a3"/>
    <w:qFormat/>
    <w:rsid w:val="00E368BF"/>
    <w:pPr>
      <w:keepNext/>
      <w:ind w:leftChars="800" w:left="800"/>
      <w:outlineLvl w:val="4"/>
    </w:pPr>
    <w:rPr>
      <w:rFonts w:ascii="Arial" w:eastAsia="ＭＳ ゴシック" w:hAnsi="Arial"/>
    </w:rPr>
  </w:style>
  <w:style w:type="paragraph" w:styleId="6">
    <w:name w:val="heading 6"/>
    <w:basedOn w:val="a3"/>
    <w:next w:val="a3"/>
    <w:qFormat/>
    <w:rsid w:val="008E572D"/>
    <w:pPr>
      <w:keepNext/>
      <w:ind w:leftChars="800" w:left="800"/>
      <w:outlineLvl w:val="5"/>
    </w:pPr>
    <w:rPr>
      <w:b/>
      <w:b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4">
    <w:name w:val="標準本文"/>
    <w:basedOn w:val="a8"/>
    <w:link w:val="a9"/>
    <w:pPr>
      <w:spacing w:before="30"/>
      <w:ind w:leftChars="1150" w:left="1150"/>
    </w:pPr>
  </w:style>
  <w:style w:type="paragraph" w:customStyle="1" w:styleId="a8">
    <w:name w:val="全幅本文"/>
    <w:pPr>
      <w:adjustRightInd w:val="0"/>
      <w:snapToGrid w:val="0"/>
      <w:spacing w:before="60" w:after="20"/>
      <w:jc w:val="both"/>
    </w:pPr>
    <w:rPr>
      <w:rFonts w:eastAsia="ＭＳ Ｐ明朝"/>
    </w:rPr>
  </w:style>
  <w:style w:type="character" w:customStyle="1" w:styleId="a9">
    <w:name w:val="標準本文 (文字)"/>
    <w:link w:val="a4"/>
    <w:rsid w:val="009D6591"/>
    <w:rPr>
      <w:rFonts w:eastAsia="ＭＳ Ｐ明朝"/>
    </w:rPr>
  </w:style>
  <w:style w:type="paragraph" w:styleId="aa">
    <w:name w:val="caption"/>
    <w:next w:val="a4"/>
    <w:qFormat/>
    <w:pPr>
      <w:tabs>
        <w:tab w:val="left" w:pos="3300"/>
      </w:tabs>
      <w:spacing w:after="240"/>
      <w:ind w:leftChars="1250" w:left="3299" w:hangingChars="398" w:hanging="799"/>
    </w:pPr>
    <w:rPr>
      <w:rFonts w:ascii="Arial" w:eastAsia="ＭＳ Ｐゴシック" w:hAnsi="Arial"/>
      <w:b/>
      <w:bCs/>
    </w:rPr>
  </w:style>
  <w:style w:type="paragraph" w:customStyle="1" w:styleId="ab">
    <w:name w:val="項目右寄せ"/>
    <w:basedOn w:val="a3"/>
    <w:pPr>
      <w:widowControl w:val="0"/>
      <w:jc w:val="right"/>
    </w:pPr>
    <w:rPr>
      <w:rFonts w:ascii="Arial" w:eastAsia="ＭＳ Ｐゴシック" w:hAnsi="Arial"/>
      <w:b/>
      <w:sz w:val="32"/>
      <w:szCs w:val="20"/>
    </w:rPr>
  </w:style>
  <w:style w:type="paragraph" w:customStyle="1" w:styleId="ac">
    <w:name w:val="項目"/>
    <w:basedOn w:val="a3"/>
    <w:next w:val="a4"/>
    <w:pPr>
      <w:widowControl w:val="0"/>
      <w:tabs>
        <w:tab w:val="left" w:pos="1575"/>
      </w:tabs>
    </w:pPr>
    <w:rPr>
      <w:rFonts w:ascii="Arial" w:eastAsia="ＭＳ Ｐゴシック" w:hAnsi="Arial"/>
      <w:b/>
      <w:sz w:val="28"/>
      <w:szCs w:val="20"/>
    </w:rPr>
  </w:style>
  <w:style w:type="paragraph" w:customStyle="1" w:styleId="ad">
    <w:name w:val="タイトル"/>
    <w:next w:val="a8"/>
    <w:pPr>
      <w:snapToGrid w:val="0"/>
      <w:spacing w:before="240" w:after="40"/>
      <w:jc w:val="center"/>
    </w:pPr>
    <w:rPr>
      <w:rFonts w:ascii="Arial" w:eastAsia="ＭＳ Ｐゴシック" w:hAnsi="Arial"/>
      <w:b/>
      <w:sz w:val="56"/>
    </w:rPr>
  </w:style>
  <w:style w:type="paragraph" w:customStyle="1" w:styleId="ae">
    <w:name w:val="サブタイトル"/>
    <w:pPr>
      <w:snapToGrid w:val="0"/>
      <w:jc w:val="center"/>
    </w:pPr>
    <w:rPr>
      <w:rFonts w:ascii="Arial" w:eastAsia="ＭＳ Ｐゴシック" w:hAnsi="Arial"/>
      <w:b/>
      <w:sz w:val="32"/>
    </w:rPr>
  </w:style>
  <w:style w:type="character" w:styleId="af">
    <w:name w:val="page number"/>
    <w:rPr>
      <w:rFonts w:ascii="Times New Roman" w:eastAsia="ＭＳ Ｐ明朝" w:hAnsi="Times New Roman"/>
      <w:i/>
    </w:rPr>
  </w:style>
  <w:style w:type="paragraph" w:customStyle="1" w:styleId="Left">
    <w:name w:val="フッタLeft"/>
    <w:basedOn w:val="a8"/>
    <w:pPr>
      <w:spacing w:before="120"/>
      <w:ind w:leftChars="100" w:left="200"/>
    </w:pPr>
    <w:rPr>
      <w:rFonts w:ascii="Times New Roman" w:hAnsi="Times New Roman"/>
      <w:i/>
    </w:rPr>
  </w:style>
  <w:style w:type="paragraph" w:customStyle="1" w:styleId="Center">
    <w:name w:val="フッタCenter"/>
    <w:basedOn w:val="Left"/>
    <w:pPr>
      <w:ind w:leftChars="-1" w:left="-2"/>
      <w:jc w:val="center"/>
    </w:pPr>
  </w:style>
  <w:style w:type="paragraph" w:customStyle="1" w:styleId="Right">
    <w:name w:val="フッタRight"/>
    <w:basedOn w:val="Left"/>
    <w:pPr>
      <w:ind w:rightChars="100" w:right="200"/>
      <w:jc w:val="right"/>
    </w:pPr>
    <w:rPr>
      <w:rFonts w:ascii="Century" w:hAnsi="Century"/>
      <w:kern w:val="2"/>
      <w:szCs w:val="24"/>
    </w:rPr>
  </w:style>
  <w:style w:type="paragraph" w:customStyle="1" w:styleId="af0">
    <w:name w:val="目次見出し"/>
    <w:next w:val="a4"/>
    <w:pPr>
      <w:keepLines/>
      <w:tabs>
        <w:tab w:val="left" w:pos="9412"/>
        <w:tab w:val="left" w:pos="9450"/>
      </w:tabs>
      <w:adjustRightInd w:val="0"/>
      <w:snapToGrid w:val="0"/>
      <w:spacing w:before="3600" w:after="1200"/>
      <w:ind w:left="2307" w:hanging="629"/>
      <w:jc w:val="both"/>
    </w:pPr>
    <w:rPr>
      <w:rFonts w:ascii="Arial" w:eastAsia="ＭＳ Ｐゴシック" w:hAnsi="Arial"/>
      <w:b/>
      <w:color w:val="000080"/>
      <w:sz w:val="48"/>
      <w:u w:val="single"/>
    </w:rPr>
  </w:style>
  <w:style w:type="paragraph" w:customStyle="1" w:styleId="Right0">
    <w:name w:val="ヘッダRight"/>
    <w:pPr>
      <w:ind w:rightChars="100" w:right="200"/>
      <w:jc w:val="right"/>
    </w:pPr>
    <w:rPr>
      <w:rFonts w:ascii="Times New Roman" w:eastAsia="ＭＳ Ｐ明朝" w:hAnsi="Times New Roman"/>
      <w:b/>
      <w:i/>
      <w:sz w:val="56"/>
    </w:rPr>
  </w:style>
  <w:style w:type="paragraph" w:customStyle="1" w:styleId="50">
    <w:name w:val="見出し 5（枠囲み）"/>
    <w:next w:val="a4"/>
    <w:pPr>
      <w:keepNext/>
      <w:keepLines/>
      <w:pBdr>
        <w:top w:val="thinThickSmallGap" w:sz="18" w:space="1" w:color="000080"/>
        <w:left w:val="thinThickSmallGap" w:sz="18" w:space="4" w:color="000080"/>
        <w:bottom w:val="thinThickSmallGap" w:sz="18" w:space="1" w:color="000080"/>
        <w:right w:val="thinThickSmallGap" w:sz="18" w:space="4" w:color="000080"/>
      </w:pBdr>
      <w:snapToGrid w:val="0"/>
      <w:spacing w:before="360" w:after="240"/>
      <w:jc w:val="both"/>
      <w:outlineLvl w:val="4"/>
    </w:pPr>
    <w:rPr>
      <w:rFonts w:ascii="Arial" w:eastAsia="ＭＳ Ｐゴシック" w:hAnsi="Arial"/>
      <w:b/>
      <w:noProof/>
      <w:color w:val="000080"/>
      <w:kern w:val="2"/>
      <w:sz w:val="32"/>
    </w:rPr>
  </w:style>
  <w:style w:type="paragraph" w:customStyle="1" w:styleId="Left0">
    <w:name w:val="ヘッダLeft"/>
    <w:basedOn w:val="Right0"/>
    <w:pPr>
      <w:ind w:leftChars="150" w:left="300"/>
      <w:jc w:val="left"/>
    </w:pPr>
  </w:style>
  <w:style w:type="paragraph" w:styleId="10">
    <w:name w:val="toc 1"/>
    <w:basedOn w:val="a3"/>
    <w:next w:val="a4"/>
    <w:uiPriority w:val="39"/>
    <w:pPr>
      <w:keepLines/>
      <w:tabs>
        <w:tab w:val="left" w:pos="1800"/>
        <w:tab w:val="right" w:leader="dot" w:pos="9402"/>
      </w:tabs>
      <w:adjustRightInd w:val="0"/>
      <w:spacing w:before="240" w:after="60"/>
      <w:ind w:leftChars="650" w:left="650"/>
    </w:pPr>
    <w:rPr>
      <w:b/>
      <w:noProof/>
      <w:sz w:val="28"/>
      <w:szCs w:val="48"/>
    </w:rPr>
  </w:style>
  <w:style w:type="paragraph" w:styleId="20">
    <w:name w:val="toc 2"/>
    <w:basedOn w:val="a3"/>
    <w:next w:val="a4"/>
    <w:uiPriority w:val="39"/>
    <w:pPr>
      <w:keepLines/>
      <w:tabs>
        <w:tab w:val="left" w:pos="2400"/>
        <w:tab w:val="right" w:leader="dot" w:pos="9402"/>
      </w:tabs>
      <w:adjustRightInd w:val="0"/>
      <w:spacing w:before="120"/>
      <w:ind w:leftChars="850" w:left="850"/>
    </w:pPr>
    <w:rPr>
      <w:noProof/>
      <w:sz w:val="22"/>
    </w:rPr>
  </w:style>
  <w:style w:type="paragraph" w:styleId="31">
    <w:name w:val="toc 3"/>
    <w:basedOn w:val="a3"/>
    <w:next w:val="a4"/>
    <w:uiPriority w:val="39"/>
    <w:pPr>
      <w:keepLines/>
      <w:tabs>
        <w:tab w:val="left" w:pos="2900"/>
        <w:tab w:val="right" w:leader="dot" w:pos="9402"/>
      </w:tabs>
      <w:adjustRightInd w:val="0"/>
      <w:spacing w:before="20"/>
      <w:ind w:leftChars="1000" w:left="1000"/>
    </w:pPr>
    <w:rPr>
      <w:noProof/>
    </w:rPr>
  </w:style>
  <w:style w:type="paragraph" w:styleId="40">
    <w:name w:val="toc 4"/>
    <w:basedOn w:val="a3"/>
    <w:next w:val="a4"/>
    <w:uiPriority w:val="39"/>
    <w:pPr>
      <w:keepLines/>
      <w:tabs>
        <w:tab w:val="left" w:pos="2900"/>
        <w:tab w:val="right" w:leader="dot" w:pos="9402"/>
      </w:tabs>
      <w:adjustRightInd w:val="0"/>
      <w:spacing w:before="20"/>
      <w:ind w:leftChars="1150" w:left="1150"/>
    </w:pPr>
    <w:rPr>
      <w:noProof/>
    </w:rPr>
  </w:style>
  <w:style w:type="paragraph" w:styleId="51">
    <w:name w:val="toc 5"/>
    <w:basedOn w:val="a3"/>
    <w:next w:val="a4"/>
    <w:uiPriority w:val="39"/>
    <w:pPr>
      <w:keepLines/>
      <w:tabs>
        <w:tab w:val="right" w:leader="dot" w:pos="9402"/>
      </w:tabs>
      <w:adjustRightInd w:val="0"/>
      <w:spacing w:before="20"/>
      <w:ind w:leftChars="1450" w:left="1450"/>
    </w:pPr>
    <w:rPr>
      <w:noProof/>
    </w:rPr>
  </w:style>
  <w:style w:type="character" w:styleId="af1">
    <w:name w:val="Hyperlink"/>
    <w:uiPriority w:val="99"/>
    <w:rPr>
      <w:color w:val="0000FF"/>
      <w:u w:val="single"/>
    </w:rPr>
  </w:style>
  <w:style w:type="paragraph" w:styleId="af2">
    <w:name w:val="table of figures"/>
    <w:basedOn w:val="a3"/>
    <w:next w:val="a3"/>
    <w:uiPriority w:val="99"/>
    <w:pPr>
      <w:tabs>
        <w:tab w:val="left" w:pos="2300"/>
        <w:tab w:val="right" w:leader="dot" w:pos="9402"/>
      </w:tabs>
      <w:adjustRightInd w:val="0"/>
      <w:ind w:leftChars="650" w:left="1300"/>
    </w:pPr>
  </w:style>
  <w:style w:type="paragraph" w:styleId="21">
    <w:name w:val="index 2"/>
    <w:basedOn w:val="a3"/>
    <w:next w:val="a4"/>
    <w:semiHidden/>
    <w:pPr>
      <w:keepLines/>
      <w:tabs>
        <w:tab w:val="right" w:leader="dot" w:pos="4336"/>
      </w:tabs>
      <w:adjustRightInd w:val="0"/>
      <w:spacing w:before="0" w:after="0"/>
      <w:ind w:left="398" w:hanging="199"/>
    </w:pPr>
    <w:rPr>
      <w:noProof/>
      <w:szCs w:val="21"/>
    </w:rPr>
  </w:style>
  <w:style w:type="paragraph" w:customStyle="1" w:styleId="a1">
    <w:name w:val="標準箇条書き（・）"/>
    <w:basedOn w:val="a4"/>
    <w:pPr>
      <w:keepLines/>
      <w:numPr>
        <w:numId w:val="3"/>
      </w:numPr>
      <w:spacing w:before="120"/>
      <w:ind w:leftChars="0" w:left="2722"/>
    </w:pPr>
  </w:style>
  <w:style w:type="paragraph" w:customStyle="1" w:styleId="a2">
    <w:name w:val="標準箇条書き（・強調）"/>
    <w:basedOn w:val="a1"/>
    <w:pPr>
      <w:numPr>
        <w:numId w:val="4"/>
      </w:numPr>
      <w:ind w:left="2722"/>
    </w:pPr>
    <w:rPr>
      <w:b/>
    </w:rPr>
  </w:style>
  <w:style w:type="paragraph" w:customStyle="1" w:styleId="a0">
    <w:name w:val="標準箇条書き（◆）"/>
    <w:basedOn w:val="a2"/>
    <w:next w:val="af3"/>
    <w:pPr>
      <w:numPr>
        <w:numId w:val="1"/>
      </w:numPr>
      <w:ind w:left="2722"/>
    </w:pPr>
  </w:style>
  <w:style w:type="paragraph" w:customStyle="1" w:styleId="af3">
    <w:name w:val="標準箇条書き本文"/>
    <w:basedOn w:val="a4"/>
    <w:pPr>
      <w:ind w:leftChars="1350" w:left="1350"/>
    </w:pPr>
  </w:style>
  <w:style w:type="paragraph" w:customStyle="1" w:styleId="af4">
    <w:name w:val="標準注釈書き"/>
    <w:basedOn w:val="a4"/>
    <w:pPr>
      <w:keepLines/>
      <w:tabs>
        <w:tab w:val="left" w:pos="3000"/>
      </w:tabs>
      <w:spacing w:before="0"/>
      <w:ind w:left="1538" w:hangingChars="388" w:hanging="388"/>
    </w:pPr>
    <w:rPr>
      <w:color w:val="800000"/>
      <w:sz w:val="18"/>
    </w:rPr>
  </w:style>
  <w:style w:type="paragraph" w:customStyle="1" w:styleId="af5">
    <w:name w:val="全幅注釈書き"/>
    <w:basedOn w:val="a8"/>
    <w:pPr>
      <w:keepLines/>
      <w:tabs>
        <w:tab w:val="left" w:pos="1200"/>
      </w:tabs>
      <w:spacing w:before="0"/>
      <w:ind w:leftChars="251" w:left="1200" w:hangingChars="388" w:hanging="698"/>
    </w:pPr>
    <w:rPr>
      <w:color w:val="800000"/>
      <w:sz w:val="18"/>
    </w:rPr>
  </w:style>
  <w:style w:type="paragraph" w:customStyle="1" w:styleId="a">
    <w:name w:val="全幅箇条書き（◆）"/>
    <w:basedOn w:val="a0"/>
    <w:next w:val="af6"/>
    <w:pPr>
      <w:numPr>
        <w:numId w:val="5"/>
      </w:numPr>
      <w:tabs>
        <w:tab w:val="clear" w:pos="2720"/>
        <w:tab w:val="num" w:pos="500"/>
      </w:tabs>
      <w:ind w:left="500"/>
    </w:pPr>
  </w:style>
  <w:style w:type="paragraph" w:customStyle="1" w:styleId="af6">
    <w:name w:val="全幅箇条書き本文"/>
    <w:basedOn w:val="a8"/>
    <w:pPr>
      <w:ind w:leftChars="250" w:left="500"/>
    </w:pPr>
  </w:style>
  <w:style w:type="paragraph" w:customStyle="1" w:styleId="af7">
    <w:name w:val="全幅箇条書き（・強調）"/>
    <w:basedOn w:val="a2"/>
    <w:pPr>
      <w:tabs>
        <w:tab w:val="clear" w:pos="2720"/>
        <w:tab w:val="num" w:pos="500"/>
      </w:tabs>
      <w:ind w:left="500"/>
    </w:pPr>
  </w:style>
  <w:style w:type="paragraph" w:customStyle="1" w:styleId="af8">
    <w:name w:val="全幅箇条書き（・）"/>
    <w:basedOn w:val="a1"/>
    <w:pPr>
      <w:tabs>
        <w:tab w:val="clear" w:pos="2720"/>
        <w:tab w:val="num" w:pos="500"/>
      </w:tabs>
      <w:ind w:left="500"/>
    </w:pPr>
  </w:style>
  <w:style w:type="paragraph" w:customStyle="1" w:styleId="af9">
    <w:name w:val="標準プログラム"/>
    <w:basedOn w:val="a4"/>
    <w:rPr>
      <w:rFonts w:ascii="Arial" w:eastAsia="ＭＳ Ｐゴシック" w:hAnsi="Arial"/>
      <w:b/>
    </w:rPr>
  </w:style>
  <w:style w:type="paragraph" w:customStyle="1" w:styleId="afa">
    <w:name w:val="全幅プログラム"/>
    <w:basedOn w:val="a8"/>
    <w:pPr>
      <w:tabs>
        <w:tab w:val="left" w:pos="400"/>
        <w:tab w:val="left" w:pos="800"/>
        <w:tab w:val="left" w:pos="1200"/>
        <w:tab w:val="left" w:pos="1600"/>
        <w:tab w:val="left" w:pos="2000"/>
        <w:tab w:val="left" w:pos="2400"/>
        <w:tab w:val="left" w:pos="2800"/>
        <w:tab w:val="left" w:pos="3200"/>
        <w:tab w:val="left" w:pos="3600"/>
        <w:tab w:val="left" w:pos="4000"/>
        <w:tab w:val="left" w:pos="4400"/>
        <w:tab w:val="left" w:pos="4800"/>
        <w:tab w:val="left" w:pos="5200"/>
        <w:tab w:val="left" w:pos="5600"/>
        <w:tab w:val="left" w:pos="6000"/>
        <w:tab w:val="left" w:pos="6400"/>
        <w:tab w:val="left" w:pos="6800"/>
      </w:tabs>
    </w:pPr>
    <w:rPr>
      <w:rFonts w:ascii="ＭＳ ゴシック" w:eastAsia="ＭＳ ゴシック"/>
    </w:rPr>
  </w:style>
  <w:style w:type="paragraph" w:styleId="11">
    <w:name w:val="index 1"/>
    <w:basedOn w:val="a3"/>
    <w:next w:val="a4"/>
    <w:semiHidden/>
    <w:pPr>
      <w:keepNext/>
      <w:keepLines/>
      <w:tabs>
        <w:tab w:val="right" w:leader="dot" w:pos="4336"/>
      </w:tabs>
      <w:adjustRightInd w:val="0"/>
      <w:spacing w:before="0" w:after="0"/>
      <w:ind w:left="199" w:hanging="199"/>
    </w:pPr>
    <w:rPr>
      <w:noProof/>
      <w:szCs w:val="21"/>
    </w:rPr>
  </w:style>
  <w:style w:type="paragraph" w:styleId="32">
    <w:name w:val="index 3"/>
    <w:basedOn w:val="a3"/>
    <w:next w:val="a3"/>
    <w:autoRedefine/>
    <w:semiHidden/>
    <w:pPr>
      <w:spacing w:before="0" w:after="0"/>
      <w:ind w:left="600" w:hanging="200"/>
      <w:jc w:val="left"/>
    </w:pPr>
    <w:rPr>
      <w:szCs w:val="21"/>
    </w:rPr>
  </w:style>
  <w:style w:type="paragraph" w:styleId="41">
    <w:name w:val="index 4"/>
    <w:basedOn w:val="a3"/>
    <w:next w:val="a3"/>
    <w:autoRedefine/>
    <w:semiHidden/>
    <w:pPr>
      <w:spacing w:before="0" w:after="0"/>
      <w:ind w:left="800" w:hanging="200"/>
      <w:jc w:val="left"/>
    </w:pPr>
    <w:rPr>
      <w:szCs w:val="21"/>
    </w:rPr>
  </w:style>
  <w:style w:type="paragraph" w:styleId="52">
    <w:name w:val="index 5"/>
    <w:basedOn w:val="a3"/>
    <w:next w:val="a3"/>
    <w:autoRedefine/>
    <w:semiHidden/>
    <w:pPr>
      <w:spacing w:before="0" w:after="0"/>
      <w:ind w:left="1000" w:hanging="200"/>
      <w:jc w:val="left"/>
    </w:pPr>
    <w:rPr>
      <w:szCs w:val="21"/>
    </w:rPr>
  </w:style>
  <w:style w:type="paragraph" w:styleId="afb">
    <w:name w:val="index heading"/>
    <w:basedOn w:val="a3"/>
    <w:next w:val="11"/>
    <w:semiHidden/>
    <w:pPr>
      <w:keepNext/>
      <w:keepLines/>
      <w:adjustRightInd w:val="0"/>
      <w:spacing w:before="360" w:after="120"/>
      <w:jc w:val="center"/>
    </w:pPr>
    <w:rPr>
      <w:b/>
      <w:bCs/>
      <w:color w:val="000080"/>
      <w:sz w:val="28"/>
      <w:szCs w:val="31"/>
    </w:rPr>
  </w:style>
  <w:style w:type="character" w:styleId="afc">
    <w:name w:val="annotation reference"/>
    <w:semiHidden/>
    <w:rPr>
      <w:sz w:val="18"/>
      <w:szCs w:val="18"/>
    </w:rPr>
  </w:style>
  <w:style w:type="paragraph" w:customStyle="1" w:styleId="afd">
    <w:name w:val="サブタイトル左寄せ"/>
    <w:basedOn w:val="ae"/>
    <w:pPr>
      <w:adjustRightInd w:val="0"/>
      <w:jc w:val="left"/>
    </w:pPr>
  </w:style>
  <w:style w:type="paragraph" w:customStyle="1" w:styleId="afe">
    <w:name w:val="タイトル左寄せ"/>
    <w:basedOn w:val="ad"/>
    <w:pPr>
      <w:adjustRightInd w:val="0"/>
      <w:spacing w:before="0"/>
      <w:jc w:val="both"/>
    </w:pPr>
    <w:rPr>
      <w:noProof/>
    </w:rPr>
  </w:style>
  <w:style w:type="paragraph" w:styleId="aff">
    <w:name w:val="annotation text"/>
    <w:basedOn w:val="a3"/>
    <w:link w:val="aff0"/>
    <w:semiHidden/>
    <w:pPr>
      <w:jc w:val="left"/>
    </w:pPr>
  </w:style>
  <w:style w:type="character" w:customStyle="1" w:styleId="aff0">
    <w:name w:val="コメント文字列 (文字)"/>
    <w:basedOn w:val="a5"/>
    <w:link w:val="aff"/>
    <w:semiHidden/>
    <w:rsid w:val="00004364"/>
    <w:rPr>
      <w:rFonts w:eastAsia="ＭＳ Ｐ明朝"/>
      <w:kern w:val="2"/>
      <w:szCs w:val="24"/>
    </w:rPr>
  </w:style>
  <w:style w:type="paragraph" w:styleId="aff1">
    <w:name w:val="header"/>
    <w:basedOn w:val="a3"/>
    <w:pPr>
      <w:tabs>
        <w:tab w:val="center" w:pos="4252"/>
        <w:tab w:val="right" w:pos="8504"/>
      </w:tabs>
    </w:pPr>
  </w:style>
  <w:style w:type="paragraph" w:styleId="aff2">
    <w:name w:val="footer"/>
    <w:basedOn w:val="a3"/>
    <w:link w:val="aff3"/>
    <w:uiPriority w:val="99"/>
    <w:pPr>
      <w:tabs>
        <w:tab w:val="center" w:pos="4252"/>
        <w:tab w:val="right" w:pos="8504"/>
      </w:tabs>
    </w:pPr>
  </w:style>
  <w:style w:type="character" w:customStyle="1" w:styleId="aff3">
    <w:name w:val="フッター (文字)"/>
    <w:link w:val="aff2"/>
    <w:uiPriority w:val="99"/>
    <w:rsid w:val="001A628F"/>
    <w:rPr>
      <w:rFonts w:eastAsia="ＭＳ Ｐ明朝"/>
      <w:kern w:val="2"/>
      <w:szCs w:val="24"/>
    </w:rPr>
  </w:style>
  <w:style w:type="paragraph" w:styleId="aff4">
    <w:name w:val="Balloon Text"/>
    <w:basedOn w:val="a3"/>
    <w:semiHidden/>
    <w:rsid w:val="00E85888"/>
    <w:rPr>
      <w:rFonts w:ascii="Arial" w:eastAsia="ＭＳ ゴシック" w:hAnsi="Arial"/>
      <w:sz w:val="18"/>
      <w:szCs w:val="18"/>
    </w:rPr>
  </w:style>
  <w:style w:type="paragraph" w:styleId="aff5">
    <w:name w:val="Document Map"/>
    <w:basedOn w:val="a3"/>
    <w:semiHidden/>
    <w:rsid w:val="00C80E21"/>
    <w:pPr>
      <w:shd w:val="clear" w:color="auto" w:fill="000080"/>
    </w:pPr>
    <w:rPr>
      <w:rFonts w:ascii="Arial" w:eastAsia="ＭＳ ゴシック" w:hAnsi="Arial"/>
    </w:rPr>
  </w:style>
  <w:style w:type="table" w:styleId="aff6">
    <w:name w:val="Table Grid"/>
    <w:basedOn w:val="a6"/>
    <w:rsid w:val="002E31DA"/>
    <w:pPr>
      <w:snapToGrid w:val="0"/>
      <w:spacing w:before="60" w:after="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FollowedHyperlink"/>
    <w:rsid w:val="00192711"/>
    <w:rPr>
      <w:color w:val="800080"/>
      <w:u w:val="single"/>
    </w:rPr>
  </w:style>
  <w:style w:type="paragraph" w:styleId="60">
    <w:name w:val="toc 6"/>
    <w:basedOn w:val="a3"/>
    <w:next w:val="a3"/>
    <w:autoRedefine/>
    <w:uiPriority w:val="39"/>
    <w:unhideWhenUsed/>
    <w:rsid w:val="008C376D"/>
    <w:pPr>
      <w:widowControl w:val="0"/>
      <w:snapToGrid/>
      <w:spacing w:before="0" w:after="0"/>
      <w:ind w:leftChars="500" w:left="1050"/>
    </w:pPr>
    <w:rPr>
      <w:rFonts w:eastAsia="ＭＳ 明朝"/>
      <w:sz w:val="21"/>
      <w:szCs w:val="22"/>
    </w:rPr>
  </w:style>
  <w:style w:type="paragraph" w:styleId="7">
    <w:name w:val="toc 7"/>
    <w:basedOn w:val="a3"/>
    <w:next w:val="a3"/>
    <w:autoRedefine/>
    <w:uiPriority w:val="39"/>
    <w:unhideWhenUsed/>
    <w:rsid w:val="008C376D"/>
    <w:pPr>
      <w:widowControl w:val="0"/>
      <w:snapToGrid/>
      <w:spacing w:before="0" w:after="0"/>
      <w:ind w:leftChars="600" w:left="1260"/>
    </w:pPr>
    <w:rPr>
      <w:rFonts w:eastAsia="ＭＳ 明朝"/>
      <w:sz w:val="21"/>
      <w:szCs w:val="22"/>
    </w:rPr>
  </w:style>
  <w:style w:type="paragraph" w:styleId="8">
    <w:name w:val="toc 8"/>
    <w:basedOn w:val="a3"/>
    <w:next w:val="a3"/>
    <w:autoRedefine/>
    <w:uiPriority w:val="39"/>
    <w:unhideWhenUsed/>
    <w:rsid w:val="008C376D"/>
    <w:pPr>
      <w:widowControl w:val="0"/>
      <w:snapToGrid/>
      <w:spacing w:before="0" w:after="0"/>
      <w:ind w:leftChars="700" w:left="1470"/>
    </w:pPr>
    <w:rPr>
      <w:rFonts w:eastAsia="ＭＳ 明朝"/>
      <w:sz w:val="21"/>
      <w:szCs w:val="22"/>
    </w:rPr>
  </w:style>
  <w:style w:type="paragraph" w:styleId="9">
    <w:name w:val="toc 9"/>
    <w:basedOn w:val="a3"/>
    <w:next w:val="a3"/>
    <w:autoRedefine/>
    <w:uiPriority w:val="39"/>
    <w:unhideWhenUsed/>
    <w:rsid w:val="008C376D"/>
    <w:pPr>
      <w:widowControl w:val="0"/>
      <w:snapToGrid/>
      <w:spacing w:before="0" w:after="0"/>
      <w:ind w:leftChars="800" w:left="1680"/>
    </w:pPr>
    <w:rPr>
      <w:rFonts w:eastAsia="ＭＳ 明朝"/>
      <w:sz w:val="21"/>
      <w:szCs w:val="22"/>
    </w:rPr>
  </w:style>
  <w:style w:type="character" w:customStyle="1" w:styleId="hps">
    <w:name w:val="hps"/>
    <w:rsid w:val="00FF71F9"/>
  </w:style>
  <w:style w:type="character" w:customStyle="1" w:styleId="shorttext">
    <w:name w:val="short_text"/>
    <w:rsid w:val="00FF71F9"/>
  </w:style>
  <w:style w:type="paragraph" w:styleId="Web">
    <w:name w:val="Normal (Web)"/>
    <w:basedOn w:val="a3"/>
    <w:uiPriority w:val="99"/>
    <w:unhideWhenUsed/>
    <w:rsid w:val="001579F1"/>
    <w:pPr>
      <w:snapToGrid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aff8">
    <w:name w:val="annotation subject"/>
    <w:basedOn w:val="aff"/>
    <w:next w:val="aff"/>
    <w:link w:val="aff9"/>
    <w:rsid w:val="00004364"/>
    <w:rPr>
      <w:b/>
      <w:bCs/>
    </w:rPr>
  </w:style>
  <w:style w:type="character" w:customStyle="1" w:styleId="aff9">
    <w:name w:val="コメント内容 (文字)"/>
    <w:basedOn w:val="aff0"/>
    <w:link w:val="aff8"/>
    <w:rsid w:val="00004364"/>
    <w:rPr>
      <w:rFonts w:eastAsia="ＭＳ Ｐ明朝"/>
      <w:b/>
      <w:bCs/>
      <w:kern w:val="2"/>
      <w:szCs w:val="24"/>
    </w:rPr>
  </w:style>
  <w:style w:type="paragraph" w:styleId="affa">
    <w:name w:val="Revision"/>
    <w:hidden/>
    <w:uiPriority w:val="99"/>
    <w:semiHidden/>
    <w:rsid w:val="001C29A0"/>
    <w:rPr>
      <w:rFonts w:eastAsia="ＭＳ Ｐ明朝"/>
      <w:kern w:val="2"/>
      <w:szCs w:val="24"/>
    </w:rPr>
  </w:style>
  <w:style w:type="paragraph" w:styleId="affb">
    <w:name w:val="List Paragraph"/>
    <w:basedOn w:val="a3"/>
    <w:uiPriority w:val="34"/>
    <w:qFormat/>
    <w:rsid w:val="008E15F1"/>
    <w:pPr>
      <w:ind w:leftChars="400" w:left="840"/>
    </w:pPr>
  </w:style>
  <w:style w:type="character" w:customStyle="1" w:styleId="12">
    <w:name w:val="未解決のメンション1"/>
    <w:basedOn w:val="a5"/>
    <w:uiPriority w:val="99"/>
    <w:semiHidden/>
    <w:unhideWhenUsed/>
    <w:rsid w:val="0022024A"/>
    <w:rPr>
      <w:color w:val="605E5C"/>
      <w:shd w:val="clear" w:color="auto" w:fill="E1DFDD"/>
    </w:rPr>
  </w:style>
  <w:style w:type="paragraph" w:styleId="affc">
    <w:name w:val="Date"/>
    <w:basedOn w:val="a3"/>
    <w:next w:val="a3"/>
    <w:link w:val="affd"/>
    <w:rsid w:val="002B17EE"/>
  </w:style>
  <w:style w:type="character" w:customStyle="1" w:styleId="affd">
    <w:name w:val="日付 (文字)"/>
    <w:basedOn w:val="a5"/>
    <w:link w:val="affc"/>
    <w:rsid w:val="002B17EE"/>
    <w:rPr>
      <w:rFonts w:eastAsia="ＭＳ Ｐ明朝"/>
      <w:kern w:val="2"/>
      <w:szCs w:val="24"/>
    </w:rPr>
  </w:style>
  <w:style w:type="character" w:customStyle="1" w:styleId="22">
    <w:name w:val="未解決のメンション2"/>
    <w:basedOn w:val="a5"/>
    <w:uiPriority w:val="99"/>
    <w:semiHidden/>
    <w:unhideWhenUsed/>
    <w:rsid w:val="004878E7"/>
    <w:rPr>
      <w:color w:val="605E5C"/>
      <w:shd w:val="clear" w:color="auto" w:fill="E1DFDD"/>
    </w:rPr>
  </w:style>
  <w:style w:type="character" w:customStyle="1" w:styleId="33">
    <w:name w:val="未解決のメンション3"/>
    <w:basedOn w:val="a5"/>
    <w:uiPriority w:val="99"/>
    <w:semiHidden/>
    <w:unhideWhenUsed/>
    <w:rsid w:val="00B15A0E"/>
    <w:rPr>
      <w:color w:val="605E5C"/>
      <w:shd w:val="clear" w:color="auto" w:fill="E1DFDD"/>
    </w:rPr>
  </w:style>
  <w:style w:type="character" w:styleId="affe">
    <w:name w:val="Unresolved Mention"/>
    <w:basedOn w:val="a5"/>
    <w:uiPriority w:val="99"/>
    <w:semiHidden/>
    <w:unhideWhenUsed/>
    <w:rsid w:val="00E76736"/>
    <w:rPr>
      <w:color w:val="605E5C"/>
      <w:shd w:val="clear" w:color="auto" w:fill="E1DFDD"/>
    </w:rPr>
  </w:style>
  <w:style w:type="character" w:customStyle="1" w:styleId="30">
    <w:name w:val="見出し 3 (文字)"/>
    <w:basedOn w:val="a5"/>
    <w:link w:val="3"/>
    <w:rsid w:val="00760D1C"/>
    <w:rPr>
      <w:rFonts w:ascii="Arial" w:eastAsia="ＭＳ Ｐゴシック" w:hAnsi="Arial"/>
      <w:b/>
      <w:color w:val="000080"/>
      <w:sz w:val="32"/>
    </w:rPr>
  </w:style>
  <w:style w:type="paragraph" w:customStyle="1" w:styleId="Default">
    <w:name w:val="Default"/>
    <w:rsid w:val="00B72287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oleObject" Target="embeddings/Microsoft_Excel_97-2003_Worksheet3.xls"/><Relationship Id="rId3" Type="http://schemas.openxmlformats.org/officeDocument/2006/relationships/styles" Target="styles.xml"/><Relationship Id="rId21" Type="http://schemas.openxmlformats.org/officeDocument/2006/relationships/oleObject" Target="embeddings/Microsoft_Excel_97-2003_Worksheet.xls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image" Target="media/image2.emf"/><Relationship Id="rId29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oleObject" Target="embeddings/Microsoft_Excel_97-2003_Worksheet2.xls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oleObject" Target="embeddings/Microsoft_Excel_97-2003_Worksheet1.xls"/><Relationship Id="rId28" Type="http://schemas.openxmlformats.org/officeDocument/2006/relationships/header" Target="header7.xml"/><Relationship Id="rId10" Type="http://schemas.openxmlformats.org/officeDocument/2006/relationships/image" Target="media/image1.wmf"/><Relationship Id="rId19" Type="http://schemas.openxmlformats.org/officeDocument/2006/relationships/footer" Target="footer6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image" Target="media/image3.emf"/><Relationship Id="rId27" Type="http://schemas.openxmlformats.org/officeDocument/2006/relationships/header" Target="header6.xml"/><Relationship Id="rId30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36039;&#26009;&#12486;&#12531;&#12503;&#12524;\Document-Form-R6.do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AB6C3-61B8-4E8D-9D4F-6D7835512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Document-Form-R6.dot</Template>
  <TotalTime>10</TotalTime>
  <Pages>31</Pages>
  <Words>3053</Words>
  <Characters>17405</Characters>
  <Application>Microsoft Office Word</Application>
  <DocSecurity>0</DocSecurity>
  <Lines>145</Lines>
  <Paragraphs>40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STOCKER CONTROLLER COMMUNICATION SPECIFICATION</vt:lpstr>
      <vt:lpstr>STOCKER CONTROLLER COMMUNICATION SPECIFICATION</vt:lpstr>
    </vt:vector>
  </TitlesOfParts>
  <Manager/>
  <Company>DAIFUKU CO. LTD.,</Company>
  <LinksUpToDate>false</LinksUpToDate>
  <CharactersWithSpaces>20418</CharactersWithSpaces>
  <SharedDoc>false</SharedDoc>
  <HLinks>
    <vt:vector size="1170" baseType="variant">
      <vt:variant>
        <vt:i4>2896081</vt:i4>
      </vt:variant>
      <vt:variant>
        <vt:i4>1218</vt:i4>
      </vt:variant>
      <vt:variant>
        <vt:i4>0</vt:i4>
      </vt:variant>
      <vt:variant>
        <vt:i4>5</vt:i4>
      </vt:variant>
      <vt:variant>
        <vt:lpwstr/>
      </vt:variant>
      <vt:variant>
        <vt:lpwstr>_SECSデータアイテム</vt:lpwstr>
      </vt:variant>
      <vt:variant>
        <vt:i4>1048633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_Toc428445146</vt:lpwstr>
      </vt:variant>
      <vt:variant>
        <vt:i4>1048633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_Toc428445145</vt:lpwstr>
      </vt:variant>
      <vt:variant>
        <vt:i4>1048633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_Toc428445144</vt:lpwstr>
      </vt:variant>
      <vt:variant>
        <vt:i4>1048633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_Toc428445143</vt:lpwstr>
      </vt:variant>
      <vt:variant>
        <vt:i4>1048633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_Toc428445142</vt:lpwstr>
      </vt:variant>
      <vt:variant>
        <vt:i4>1048633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_Toc428445141</vt:lpwstr>
      </vt:variant>
      <vt:variant>
        <vt:i4>1048633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_Toc428445140</vt:lpwstr>
      </vt:variant>
      <vt:variant>
        <vt:i4>1507385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_Toc428445139</vt:lpwstr>
      </vt:variant>
      <vt:variant>
        <vt:i4>1507385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_Toc428445138</vt:lpwstr>
      </vt:variant>
      <vt:variant>
        <vt:i4>1507385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_Toc428445137</vt:lpwstr>
      </vt:variant>
      <vt:variant>
        <vt:i4>1507385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_Toc428445136</vt:lpwstr>
      </vt:variant>
      <vt:variant>
        <vt:i4>1507385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_Toc428445135</vt:lpwstr>
      </vt:variant>
      <vt:variant>
        <vt:i4>1507385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_Toc428445134</vt:lpwstr>
      </vt:variant>
      <vt:variant>
        <vt:i4>1507385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_Toc428445133</vt:lpwstr>
      </vt:variant>
      <vt:variant>
        <vt:i4>1507385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_Toc428445132</vt:lpwstr>
      </vt:variant>
      <vt:variant>
        <vt:i4>1507385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_Toc428445131</vt:lpwstr>
      </vt:variant>
      <vt:variant>
        <vt:i4>1507385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_Toc428445130</vt:lpwstr>
      </vt:variant>
      <vt:variant>
        <vt:i4>1441849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_Toc428445129</vt:lpwstr>
      </vt:variant>
      <vt:variant>
        <vt:i4>1441849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_Toc428445128</vt:lpwstr>
      </vt:variant>
      <vt:variant>
        <vt:i4>1441849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_Toc428445127</vt:lpwstr>
      </vt:variant>
      <vt:variant>
        <vt:i4>1441849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_Toc428445126</vt:lpwstr>
      </vt:variant>
      <vt:variant>
        <vt:i4>1441849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_Toc428445125</vt:lpwstr>
      </vt:variant>
      <vt:variant>
        <vt:i4>1441849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_Toc428445124</vt:lpwstr>
      </vt:variant>
      <vt:variant>
        <vt:i4>1441849</vt:i4>
      </vt:variant>
      <vt:variant>
        <vt:i4>1025</vt:i4>
      </vt:variant>
      <vt:variant>
        <vt:i4>0</vt:i4>
      </vt:variant>
      <vt:variant>
        <vt:i4>5</vt:i4>
      </vt:variant>
      <vt:variant>
        <vt:lpwstr/>
      </vt:variant>
      <vt:variant>
        <vt:lpwstr>_Toc428445123</vt:lpwstr>
      </vt:variant>
      <vt:variant>
        <vt:i4>1441849</vt:i4>
      </vt:variant>
      <vt:variant>
        <vt:i4>1019</vt:i4>
      </vt:variant>
      <vt:variant>
        <vt:i4>0</vt:i4>
      </vt:variant>
      <vt:variant>
        <vt:i4>5</vt:i4>
      </vt:variant>
      <vt:variant>
        <vt:lpwstr/>
      </vt:variant>
      <vt:variant>
        <vt:lpwstr>_Toc428445122</vt:lpwstr>
      </vt:variant>
      <vt:variant>
        <vt:i4>1441849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_Toc428445121</vt:lpwstr>
      </vt:variant>
      <vt:variant>
        <vt:i4>1441849</vt:i4>
      </vt:variant>
      <vt:variant>
        <vt:i4>1007</vt:i4>
      </vt:variant>
      <vt:variant>
        <vt:i4>0</vt:i4>
      </vt:variant>
      <vt:variant>
        <vt:i4>5</vt:i4>
      </vt:variant>
      <vt:variant>
        <vt:lpwstr/>
      </vt:variant>
      <vt:variant>
        <vt:lpwstr>_Toc428445120</vt:lpwstr>
      </vt:variant>
      <vt:variant>
        <vt:i4>1376313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_Toc428445119</vt:lpwstr>
      </vt:variant>
      <vt:variant>
        <vt:i4>1376313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_Toc428445118</vt:lpwstr>
      </vt:variant>
      <vt:variant>
        <vt:i4>1376313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_Toc428445117</vt:lpwstr>
      </vt:variant>
      <vt:variant>
        <vt:i4>1376313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_Toc428445116</vt:lpwstr>
      </vt:variant>
      <vt:variant>
        <vt:i4>1376313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_Toc428445115</vt:lpwstr>
      </vt:variant>
      <vt:variant>
        <vt:i4>1376313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_Toc428445114</vt:lpwstr>
      </vt:variant>
      <vt:variant>
        <vt:i4>1376313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_Toc428445113</vt:lpwstr>
      </vt:variant>
      <vt:variant>
        <vt:i4>1376313</vt:i4>
      </vt:variant>
      <vt:variant>
        <vt:i4>959</vt:i4>
      </vt:variant>
      <vt:variant>
        <vt:i4>0</vt:i4>
      </vt:variant>
      <vt:variant>
        <vt:i4>5</vt:i4>
      </vt:variant>
      <vt:variant>
        <vt:lpwstr/>
      </vt:variant>
      <vt:variant>
        <vt:lpwstr>_Toc428445112</vt:lpwstr>
      </vt:variant>
      <vt:variant>
        <vt:i4>1376313</vt:i4>
      </vt:variant>
      <vt:variant>
        <vt:i4>953</vt:i4>
      </vt:variant>
      <vt:variant>
        <vt:i4>0</vt:i4>
      </vt:variant>
      <vt:variant>
        <vt:i4>5</vt:i4>
      </vt:variant>
      <vt:variant>
        <vt:lpwstr/>
      </vt:variant>
      <vt:variant>
        <vt:lpwstr>_Toc428445111</vt:lpwstr>
      </vt:variant>
      <vt:variant>
        <vt:i4>1376313</vt:i4>
      </vt:variant>
      <vt:variant>
        <vt:i4>947</vt:i4>
      </vt:variant>
      <vt:variant>
        <vt:i4>0</vt:i4>
      </vt:variant>
      <vt:variant>
        <vt:i4>5</vt:i4>
      </vt:variant>
      <vt:variant>
        <vt:lpwstr/>
      </vt:variant>
      <vt:variant>
        <vt:lpwstr>_Toc428445110</vt:lpwstr>
      </vt:variant>
      <vt:variant>
        <vt:i4>1310777</vt:i4>
      </vt:variant>
      <vt:variant>
        <vt:i4>941</vt:i4>
      </vt:variant>
      <vt:variant>
        <vt:i4>0</vt:i4>
      </vt:variant>
      <vt:variant>
        <vt:i4>5</vt:i4>
      </vt:variant>
      <vt:variant>
        <vt:lpwstr/>
      </vt:variant>
      <vt:variant>
        <vt:lpwstr>_Toc428445109</vt:lpwstr>
      </vt:variant>
      <vt:variant>
        <vt:i4>1310777</vt:i4>
      </vt:variant>
      <vt:variant>
        <vt:i4>935</vt:i4>
      </vt:variant>
      <vt:variant>
        <vt:i4>0</vt:i4>
      </vt:variant>
      <vt:variant>
        <vt:i4>5</vt:i4>
      </vt:variant>
      <vt:variant>
        <vt:lpwstr/>
      </vt:variant>
      <vt:variant>
        <vt:lpwstr>_Toc428445108</vt:lpwstr>
      </vt:variant>
      <vt:variant>
        <vt:i4>1310777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_Toc428445107</vt:lpwstr>
      </vt:variant>
      <vt:variant>
        <vt:i4>1310777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_Toc428445106</vt:lpwstr>
      </vt:variant>
      <vt:variant>
        <vt:i4>1310777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_Toc428445105</vt:lpwstr>
      </vt:variant>
      <vt:variant>
        <vt:i4>1310777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_Toc428445104</vt:lpwstr>
      </vt:variant>
      <vt:variant>
        <vt:i4>1310777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_Toc428445103</vt:lpwstr>
      </vt:variant>
      <vt:variant>
        <vt:i4>1310777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_Toc428445102</vt:lpwstr>
      </vt:variant>
      <vt:variant>
        <vt:i4>1310777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_Toc428445101</vt:lpwstr>
      </vt:variant>
      <vt:variant>
        <vt:i4>1310777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_Toc428445100</vt:lpwstr>
      </vt:variant>
      <vt:variant>
        <vt:i4>1900600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_Toc428445099</vt:lpwstr>
      </vt:variant>
      <vt:variant>
        <vt:i4>1900600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_Toc428445098</vt:lpwstr>
      </vt:variant>
      <vt:variant>
        <vt:i4>1900600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_Toc428445097</vt:lpwstr>
      </vt:variant>
      <vt:variant>
        <vt:i4>1900600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_Toc428445096</vt:lpwstr>
      </vt:variant>
      <vt:variant>
        <vt:i4>1900600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_Toc428445095</vt:lpwstr>
      </vt:variant>
      <vt:variant>
        <vt:i4>1900600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_Toc428445094</vt:lpwstr>
      </vt:variant>
      <vt:variant>
        <vt:i4>1900600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_Toc428445093</vt:lpwstr>
      </vt:variant>
      <vt:variant>
        <vt:i4>1900600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_Toc428445092</vt:lpwstr>
      </vt:variant>
      <vt:variant>
        <vt:i4>1900600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_Toc428445091</vt:lpwstr>
      </vt:variant>
      <vt:variant>
        <vt:i4>1900600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_Toc428445090</vt:lpwstr>
      </vt:variant>
      <vt:variant>
        <vt:i4>1835064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_Toc428445089</vt:lpwstr>
      </vt:variant>
      <vt:variant>
        <vt:i4>1835064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_Toc428445088</vt:lpwstr>
      </vt:variant>
      <vt:variant>
        <vt:i4>1835064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_Toc428445087</vt:lpwstr>
      </vt:variant>
      <vt:variant>
        <vt:i4>1835064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_Toc428445086</vt:lpwstr>
      </vt:variant>
      <vt:variant>
        <vt:i4>1835064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_Toc428445085</vt:lpwstr>
      </vt:variant>
      <vt:variant>
        <vt:i4>1835064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_Toc428445084</vt:lpwstr>
      </vt:variant>
      <vt:variant>
        <vt:i4>1835064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_Toc428445083</vt:lpwstr>
      </vt:variant>
      <vt:variant>
        <vt:i4>1835064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_Toc428445082</vt:lpwstr>
      </vt:variant>
      <vt:variant>
        <vt:i4>1835064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_Toc428445081</vt:lpwstr>
      </vt:variant>
      <vt:variant>
        <vt:i4>1835064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_Toc428445080</vt:lpwstr>
      </vt:variant>
      <vt:variant>
        <vt:i4>1245240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_Toc428445079</vt:lpwstr>
      </vt:variant>
      <vt:variant>
        <vt:i4>1245240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_Toc428445078</vt:lpwstr>
      </vt:variant>
      <vt:variant>
        <vt:i4>1245240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_Toc428445077</vt:lpwstr>
      </vt:variant>
      <vt:variant>
        <vt:i4>1245240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_Toc428445076</vt:lpwstr>
      </vt:variant>
      <vt:variant>
        <vt:i4>1245240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_Toc428445075</vt:lpwstr>
      </vt:variant>
      <vt:variant>
        <vt:i4>1245240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_Toc428445074</vt:lpwstr>
      </vt:variant>
      <vt:variant>
        <vt:i4>1245240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_Toc428445073</vt:lpwstr>
      </vt:variant>
      <vt:variant>
        <vt:i4>1245240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_Toc428445072</vt:lpwstr>
      </vt:variant>
      <vt:variant>
        <vt:i4>1245240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_Toc428445071</vt:lpwstr>
      </vt:variant>
      <vt:variant>
        <vt:i4>1245240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_Toc428445070</vt:lpwstr>
      </vt:variant>
      <vt:variant>
        <vt:i4>1179704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_Toc428445069</vt:lpwstr>
      </vt:variant>
      <vt:variant>
        <vt:i4>1179704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_Toc428445068</vt:lpwstr>
      </vt:variant>
      <vt:variant>
        <vt:i4>1179704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_Toc428445067</vt:lpwstr>
      </vt:variant>
      <vt:variant>
        <vt:i4>1179704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_Toc428445066</vt:lpwstr>
      </vt:variant>
      <vt:variant>
        <vt:i4>1179704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_Toc428445065</vt:lpwstr>
      </vt:variant>
      <vt:variant>
        <vt:i4>1179704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_Toc428445064</vt:lpwstr>
      </vt:variant>
      <vt:variant>
        <vt:i4>1179704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_Toc428445063</vt:lpwstr>
      </vt:variant>
      <vt:variant>
        <vt:i4>1179704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_Toc428445062</vt:lpwstr>
      </vt:variant>
      <vt:variant>
        <vt:i4>1179704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_Toc428445061</vt:lpwstr>
      </vt:variant>
      <vt:variant>
        <vt:i4>1179704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_Toc428445060</vt:lpwstr>
      </vt:variant>
      <vt:variant>
        <vt:i4>1114168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_Toc428445059</vt:lpwstr>
      </vt:variant>
      <vt:variant>
        <vt:i4>1114168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_Toc428445058</vt:lpwstr>
      </vt:variant>
      <vt:variant>
        <vt:i4>1114168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_Toc428445057</vt:lpwstr>
      </vt:variant>
      <vt:variant>
        <vt:i4>1114168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_Toc428445056</vt:lpwstr>
      </vt:variant>
      <vt:variant>
        <vt:i4>1114168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_Toc428445055</vt:lpwstr>
      </vt:variant>
      <vt:variant>
        <vt:i4>1114168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_Toc428445054</vt:lpwstr>
      </vt:variant>
      <vt:variant>
        <vt:i4>1114168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_Toc428445053</vt:lpwstr>
      </vt:variant>
      <vt:variant>
        <vt:i4>1114168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_Toc428445052</vt:lpwstr>
      </vt:variant>
      <vt:variant>
        <vt:i4>1114168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_Toc428445051</vt:lpwstr>
      </vt:variant>
      <vt:variant>
        <vt:i4>1114168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_Toc428445050</vt:lpwstr>
      </vt:variant>
      <vt:variant>
        <vt:i4>1048632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_Toc428445049</vt:lpwstr>
      </vt:variant>
      <vt:variant>
        <vt:i4>1048632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_Toc428445048</vt:lpwstr>
      </vt:variant>
      <vt:variant>
        <vt:i4>1048632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_Toc428445047</vt:lpwstr>
      </vt:variant>
      <vt:variant>
        <vt:i4>1048632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_Toc428445046</vt:lpwstr>
      </vt:variant>
      <vt:variant>
        <vt:i4>1048632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_Toc428445045</vt:lpwstr>
      </vt:variant>
      <vt:variant>
        <vt:i4>1048632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_Toc428445044</vt:lpwstr>
      </vt:variant>
      <vt:variant>
        <vt:i4>1048632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_Toc428445043</vt:lpwstr>
      </vt:variant>
      <vt:variant>
        <vt:i4>1048632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_Toc428445042</vt:lpwstr>
      </vt:variant>
      <vt:variant>
        <vt:i4>1048632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_Toc428445041</vt:lpwstr>
      </vt:variant>
      <vt:variant>
        <vt:i4>1048632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_Toc428445040</vt:lpwstr>
      </vt:variant>
      <vt:variant>
        <vt:i4>1507384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_Toc428445039</vt:lpwstr>
      </vt:variant>
      <vt:variant>
        <vt:i4>1507384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_Toc428445038</vt:lpwstr>
      </vt:variant>
      <vt:variant>
        <vt:i4>1507384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_Toc428445037</vt:lpwstr>
      </vt:variant>
      <vt:variant>
        <vt:i4>1507384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_Toc428445036</vt:lpwstr>
      </vt:variant>
      <vt:variant>
        <vt:i4>1507384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_Toc428445035</vt:lpwstr>
      </vt:variant>
      <vt:variant>
        <vt:i4>1507384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_Toc428445034</vt:lpwstr>
      </vt:variant>
      <vt:variant>
        <vt:i4>1507384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_Toc428445033</vt:lpwstr>
      </vt:variant>
      <vt:variant>
        <vt:i4>1507384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_Toc428445032</vt:lpwstr>
      </vt:variant>
      <vt:variant>
        <vt:i4>1507384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_Toc428445031</vt:lpwstr>
      </vt:variant>
      <vt:variant>
        <vt:i4>1507384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_Toc428445030</vt:lpwstr>
      </vt:variant>
      <vt:variant>
        <vt:i4>1441848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_Toc428445029</vt:lpwstr>
      </vt:variant>
      <vt:variant>
        <vt:i4>1441848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_Toc428445028</vt:lpwstr>
      </vt:variant>
      <vt:variant>
        <vt:i4>1441848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_Toc428445027</vt:lpwstr>
      </vt:variant>
      <vt:variant>
        <vt:i4>1441848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_Toc428445026</vt:lpwstr>
      </vt:variant>
      <vt:variant>
        <vt:i4>1441848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_Toc428445025</vt:lpwstr>
      </vt:variant>
      <vt:variant>
        <vt:i4>1441848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_Toc428445024</vt:lpwstr>
      </vt:variant>
      <vt:variant>
        <vt:i4>1441848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_Toc428445023</vt:lpwstr>
      </vt:variant>
      <vt:variant>
        <vt:i4>1441848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_Toc428445022</vt:lpwstr>
      </vt:variant>
      <vt:variant>
        <vt:i4>1441848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_Toc428445021</vt:lpwstr>
      </vt:variant>
      <vt:variant>
        <vt:i4>1441848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_Toc428445020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_Toc428445019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_Toc428445018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_Toc428445017</vt:lpwstr>
      </vt:variant>
      <vt:variant>
        <vt:i4>1376312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_Toc428445016</vt:lpwstr>
      </vt:variant>
      <vt:variant>
        <vt:i4>1376312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_Toc428445015</vt:lpwstr>
      </vt:variant>
      <vt:variant>
        <vt:i4>1376312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_Toc428445014</vt:lpwstr>
      </vt:variant>
      <vt:variant>
        <vt:i4>1376312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_Toc428445013</vt:lpwstr>
      </vt:variant>
      <vt:variant>
        <vt:i4>1376312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_Toc428445012</vt:lpwstr>
      </vt:variant>
      <vt:variant>
        <vt:i4>1376312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_Toc428445011</vt:lpwstr>
      </vt:variant>
      <vt:variant>
        <vt:i4>1376312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_Toc428445010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_Toc428445009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_Toc428445008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_Toc428445007</vt:lpwstr>
      </vt:variant>
      <vt:variant>
        <vt:i4>1310776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_Toc428445006</vt:lpwstr>
      </vt:variant>
      <vt:variant>
        <vt:i4>1310776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_Toc428445005</vt:lpwstr>
      </vt:variant>
      <vt:variant>
        <vt:i4>1310776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_Toc428445004</vt:lpwstr>
      </vt:variant>
      <vt:variant>
        <vt:i4>1310776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_Toc428445003</vt:lpwstr>
      </vt:variant>
      <vt:variant>
        <vt:i4>1310776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_Toc428445002</vt:lpwstr>
      </vt:variant>
      <vt:variant>
        <vt:i4>1310776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_Toc428445001</vt:lpwstr>
      </vt:variant>
      <vt:variant>
        <vt:i4>1310776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_Toc428445000</vt:lpwstr>
      </vt:variant>
      <vt:variant>
        <vt:i4>1835057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_Toc428444999</vt:lpwstr>
      </vt:variant>
      <vt:variant>
        <vt:i4>1835057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_Toc428444998</vt:lpwstr>
      </vt:variant>
      <vt:variant>
        <vt:i4>1835057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_Toc428444997</vt:lpwstr>
      </vt:variant>
      <vt:variant>
        <vt:i4>1835057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_Toc428444996</vt:lpwstr>
      </vt:variant>
      <vt:variant>
        <vt:i4>1835057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_Toc428444995</vt:lpwstr>
      </vt:variant>
      <vt:variant>
        <vt:i4>1835057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_Toc428444994</vt:lpwstr>
      </vt:variant>
      <vt:variant>
        <vt:i4>1835057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_Toc428444993</vt:lpwstr>
      </vt:variant>
      <vt:variant>
        <vt:i4>1835057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_Toc428444992</vt:lpwstr>
      </vt:variant>
      <vt:variant>
        <vt:i4>1835057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_Toc428444991</vt:lpwstr>
      </vt:variant>
      <vt:variant>
        <vt:i4>1835057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_Toc428444990</vt:lpwstr>
      </vt:variant>
      <vt:variant>
        <vt:i4>1900593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_Toc428444989</vt:lpwstr>
      </vt:variant>
      <vt:variant>
        <vt:i4>1900593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_Toc428444988</vt:lpwstr>
      </vt:variant>
      <vt:variant>
        <vt:i4>1900593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_Toc428444987</vt:lpwstr>
      </vt:variant>
      <vt:variant>
        <vt:i4>1900593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_Toc428444986</vt:lpwstr>
      </vt:variant>
      <vt:variant>
        <vt:i4>1900593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_Toc428444985</vt:lpwstr>
      </vt:variant>
      <vt:variant>
        <vt:i4>1900593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_Toc428444984</vt:lpwstr>
      </vt:variant>
      <vt:variant>
        <vt:i4>1900593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_Toc428444983</vt:lpwstr>
      </vt:variant>
      <vt:variant>
        <vt:i4>1900593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_Toc428444982</vt:lpwstr>
      </vt:variant>
      <vt:variant>
        <vt:i4>1900593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_Toc428444981</vt:lpwstr>
      </vt:variant>
      <vt:variant>
        <vt:i4>1900593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_Toc428444980</vt:lpwstr>
      </vt:variant>
      <vt:variant>
        <vt:i4>1179697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_Toc428444979</vt:lpwstr>
      </vt:variant>
      <vt:variant>
        <vt:i4>1179697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_Toc428444978</vt:lpwstr>
      </vt:variant>
      <vt:variant>
        <vt:i4>1179697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_Toc428444977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_Toc428444976</vt:lpwstr>
      </vt:variant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_Toc428444975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_Toc428444974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_Toc428444973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_Toc428444972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_Toc428444971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_Toc428444970</vt:lpwstr>
      </vt:variant>
      <vt:variant>
        <vt:i4>1245233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_Toc428444969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_Toc428444968</vt:lpwstr>
      </vt:variant>
      <vt:variant>
        <vt:i4>1245233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_Toc428444967</vt:lpwstr>
      </vt:variant>
      <vt:variant>
        <vt:i4>1245233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_Toc428444966</vt:lpwstr>
      </vt:variant>
      <vt:variant>
        <vt:i4>1245233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_Toc428444965</vt:lpwstr>
      </vt:variant>
      <vt:variant>
        <vt:i4>1245233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_Toc428444964</vt:lpwstr>
      </vt:variant>
      <vt:variant>
        <vt:i4>1245233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_Toc428444963</vt:lpwstr>
      </vt:variant>
      <vt:variant>
        <vt:i4>1245233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_Toc428444962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_Toc428444961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_Toc428444960</vt:lpwstr>
      </vt:variant>
      <vt:variant>
        <vt:i4>1048625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_Toc428444959</vt:lpwstr>
      </vt:variant>
      <vt:variant>
        <vt:i4>1048625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_Toc428444958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_Toc428444957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_Toc428444956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_Toc428444955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_Toc428444954</vt:lpwstr>
      </vt:variant>
      <vt:variant>
        <vt:i4>1048625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_Toc428444953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STOCKER CONTROLLER COMMUNICATION SPECIFICATION</dc:title>
  <dc:subject/>
  <dc:creator>hiroyuki_nakagawa@ha.daifuku.co.jp</dc:creator>
  <cp:keywords/>
  <dc:description/>
  <cp:lastModifiedBy>眞田 虎ノ輔(Toranosuke SANADA)</cp:lastModifiedBy>
  <cp:revision>3</cp:revision>
  <cp:lastPrinted>2021-01-14T05:32:00Z</cp:lastPrinted>
  <dcterms:created xsi:type="dcterms:W3CDTF">2024-09-30T05:07:00Z</dcterms:created>
  <dcterms:modified xsi:type="dcterms:W3CDTF">2024-09-30T05:08:00Z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Release">
    <vt:lpwstr>0</vt:lpwstr>
  </property>
  <property fmtid="{D5CDD505-2E9C-101B-9397-08002B2CF9AE}" pid="4" name="SerialNo">
    <vt:lpwstr>1</vt:lpwstr>
  </property>
  <property fmtid="{D5CDD505-2E9C-101B-9397-08002B2CF9AE}" pid="5" name="部署名">
    <vt:lpwstr>CIM Group, System Department, Production Operations, Cleanroom Division</vt:lpwstr>
  </property>
  <property fmtid="{D5CDD505-2E9C-101B-9397-08002B2CF9AE}" pid="6" name="著者">
    <vt:lpwstr> </vt:lpwstr>
  </property>
  <property fmtid="{D5CDD505-2E9C-101B-9397-08002B2CF9AE}" pid="7" name="監訳者">
    <vt:lpwstr>監訳者</vt:lpwstr>
  </property>
</Properties>
</file>